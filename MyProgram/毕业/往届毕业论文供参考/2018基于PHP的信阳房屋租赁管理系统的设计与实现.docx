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AB5BC6">
      <w:pPr>
        <w:pStyle w:val="afa"/>
        <w:spacing w:before="240" w:after="240"/>
      </w:pPr>
      <w:r w:rsidRPr="00C756EA">
        <w:rPr>
          <w:rFonts w:hint="eastAsia"/>
        </w:rPr>
        <w:t>南阳理工学院</w:t>
      </w:r>
    </w:p>
    <w:p w:rsidR="004A5C41" w:rsidRPr="00C756EA" w:rsidRDefault="004A5C41" w:rsidP="00AB5BC6">
      <w:pPr>
        <w:pStyle w:val="afa"/>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9D2BFD" w:rsidRPr="009D2BF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9D2BFD" w:rsidRPr="009D2BFD">
        <w:rPr>
          <w:rStyle w:val="af7"/>
          <w:rFonts w:hint="eastAsia"/>
        </w:rPr>
        <w:t xml:space="preserve">      网络工程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9D2BFD" w:rsidRPr="009D2BFD">
        <w:rPr>
          <w:rStyle w:val="af7"/>
          <w:rFonts w:hint="eastAsia"/>
        </w:rPr>
        <w:t xml:space="preserve">        张豹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9D2BFD" w:rsidRPr="009D2BFD">
        <w:rPr>
          <w:rStyle w:val="af7"/>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9D2BFD" w:rsidRPr="009D2BFD">
        <w:rPr>
          <w:rStyle w:val="af9"/>
        </w:rPr>
        <w:t xml:space="preserve">  2018  </w:t>
      </w:r>
      <w:r>
        <w:rPr>
          <w:rFonts w:hint="eastAsia"/>
        </w:rPr>
        <w:t xml:space="preserve">年 </w:t>
      </w:r>
      <w:r w:rsidR="009D2BFD" w:rsidRPr="009D2BFD">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9D2BFD" w:rsidP="009D2BFD">
      <w:pPr>
        <w:pStyle w:val="af5"/>
      </w:pPr>
      <w:r>
        <w:rPr>
          <w:rFonts w:hint="eastAsia"/>
        </w:rPr>
        <w:t>基于PHP的信阳房屋租赁管理系统的设计与</w:t>
      </w:r>
      <w:r>
        <w:rPr>
          <w:rFonts w:hint="eastAsia"/>
        </w:rPr>
        <w:br/>
        <w:t>实现</w:t>
      </w:r>
    </w:p>
    <w:p w:rsidR="004A5C41" w:rsidRPr="004C7AB2" w:rsidRDefault="004A5C41" w:rsidP="004A5C41">
      <w:pPr>
        <w:pStyle w:val="a5"/>
      </w:pPr>
    </w:p>
    <w:p w:rsidR="004A5C41" w:rsidRPr="004C7AB2" w:rsidRDefault="004A5C41" w:rsidP="004A5C41">
      <w:pPr>
        <w:pStyle w:val="a5"/>
      </w:pPr>
    </w:p>
    <w:p w:rsidR="004A5C41" w:rsidRPr="000942A7" w:rsidRDefault="009D2BFD" w:rsidP="009D2BFD">
      <w:pPr>
        <w:pStyle w:val="af3"/>
      </w:pPr>
      <w:r>
        <w:t>Design and Implementation of Xinyang Housing</w:t>
      </w:r>
      <w:r>
        <w:br/>
        <w:t>Rental Management System Based on PHP</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9D2BFD" w:rsidP="009D2BFD">
      <w:pPr>
        <w:pStyle w:val="af2"/>
      </w:pPr>
      <w:r>
        <w:rPr>
          <w:rFonts w:hint="eastAsia"/>
        </w:rPr>
        <w:t>总计：毕业设计</w:t>
      </w:r>
      <w:r>
        <w:rPr>
          <w:rFonts w:hint="eastAsia"/>
        </w:rPr>
        <w:t>(</w:t>
      </w:r>
      <w:r>
        <w:rPr>
          <w:rFonts w:hint="eastAsia"/>
        </w:rPr>
        <w:t>论文</w:t>
      </w:r>
      <w:r w:rsidR="00DB39C9">
        <w:rPr>
          <w:rFonts w:hint="eastAsia"/>
        </w:rPr>
        <w:t>) 37</w:t>
      </w:r>
      <w:bookmarkStart w:id="0" w:name="_GoBack"/>
      <w:bookmarkEnd w:id="0"/>
      <w:r>
        <w:rPr>
          <w:rFonts w:hint="eastAsia"/>
        </w:rPr>
        <w:t>页</w:t>
      </w:r>
    </w:p>
    <w:p w:rsidR="004A5C41" w:rsidRPr="00C756EA" w:rsidRDefault="009D2BFD" w:rsidP="009D2BFD">
      <w:pPr>
        <w:pStyle w:val="af2"/>
      </w:pPr>
      <w:r>
        <w:rPr>
          <w:rFonts w:hint="eastAsia"/>
        </w:rPr>
        <w:t>表格：</w:t>
      </w:r>
      <w:r w:rsidR="002642E0">
        <w:rPr>
          <w:rFonts w:hint="eastAsia"/>
        </w:rPr>
        <w:t>20</w:t>
      </w:r>
      <w:r>
        <w:rPr>
          <w:rFonts w:hint="eastAsia"/>
        </w:rPr>
        <w:t>个</w:t>
      </w:r>
    </w:p>
    <w:p w:rsidR="004A5C41" w:rsidRPr="00C756EA" w:rsidRDefault="009D2BFD" w:rsidP="009D2BFD">
      <w:pPr>
        <w:pStyle w:val="af2"/>
      </w:pPr>
      <w:r>
        <w:rPr>
          <w:rFonts w:hint="eastAsia"/>
        </w:rPr>
        <w:t>图片：</w:t>
      </w:r>
      <w:r w:rsidR="004A28B2">
        <w:rPr>
          <w:rFonts w:hint="eastAsia"/>
        </w:rPr>
        <w:t>38</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南阳理工学院本科毕业设计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9D2BFD" w:rsidP="009D2BFD">
      <w:pPr>
        <w:pStyle w:val="26"/>
      </w:pPr>
      <w:r>
        <w:rPr>
          <w:rFonts w:hint="eastAsia"/>
        </w:rPr>
        <w:t>基于</w:t>
      </w:r>
      <w:r>
        <w:t>PHP的信阳房屋租赁管理系统的设计与</w:t>
      </w:r>
      <w:r>
        <w:br/>
        <w:t>实现</w:t>
      </w:r>
    </w:p>
    <w:p w:rsidR="004A5C41" w:rsidRDefault="004A5C41" w:rsidP="009D2BFD">
      <w:pPr>
        <w:pStyle w:val="28"/>
      </w:pPr>
    </w:p>
    <w:p w:rsidR="004A5C41" w:rsidRPr="004C7AB2" w:rsidRDefault="004A5C41" w:rsidP="004A5C41">
      <w:pPr>
        <w:pStyle w:val="a5"/>
      </w:pPr>
    </w:p>
    <w:p w:rsidR="004A5C41" w:rsidRDefault="009D2BFD" w:rsidP="009D2BFD">
      <w:pPr>
        <w:pStyle w:val="24"/>
      </w:pPr>
      <w:r>
        <w:t>Design and Implementation of Xinyang Housing</w:t>
      </w:r>
      <w:r>
        <w:br/>
        <w:t>Rental Management System Based on PHP</w:t>
      </w:r>
    </w:p>
    <w:p w:rsidR="004A5C41" w:rsidRPr="00501CCE" w:rsidRDefault="004A5C41" w:rsidP="009D2BFD">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9D2BFD" w:rsidRPr="009D2BFD">
        <w:rPr>
          <w:rStyle w:val="21"/>
          <w:rFonts w:hint="eastAsia"/>
        </w:rPr>
        <w:t xml:space="preserve">      软件学院      </w:t>
      </w:r>
    </w:p>
    <w:p w:rsidR="004A5C41" w:rsidRPr="002B2EA0" w:rsidRDefault="004A5C41" w:rsidP="004A5C41">
      <w:pPr>
        <w:pStyle w:val="20"/>
        <w:ind w:left="2310"/>
      </w:pPr>
      <w:r w:rsidRPr="002B2EA0">
        <w:rPr>
          <w:rFonts w:hint="eastAsia"/>
        </w:rPr>
        <w:t>专</w:t>
      </w:r>
      <w:r w:rsidR="0031394E">
        <w:rPr>
          <w:rFonts w:hint="eastAsia"/>
        </w:rPr>
        <w:t xml:space="preserve">    </w:t>
      </w:r>
      <w:r w:rsidRPr="002B2EA0">
        <w:rPr>
          <w:rFonts w:hint="eastAsia"/>
        </w:rPr>
        <w:t>业</w:t>
      </w:r>
      <w:r>
        <w:rPr>
          <w:rFonts w:hint="eastAsia"/>
        </w:rPr>
        <w:t>：</w:t>
      </w:r>
      <w:r>
        <w:rPr>
          <w:rFonts w:hint="eastAsia"/>
        </w:rPr>
        <w:tab/>
      </w:r>
      <w:r w:rsidR="009D2BFD" w:rsidRPr="009D2BFD">
        <w:rPr>
          <w:rStyle w:val="21"/>
          <w:rFonts w:hint="eastAsia"/>
        </w:rPr>
        <w:t xml:space="preserve">      网络工程      </w:t>
      </w:r>
    </w:p>
    <w:p w:rsidR="004A5C41" w:rsidRPr="002B2EA0" w:rsidRDefault="004A5C41" w:rsidP="004A5C41">
      <w:pPr>
        <w:pStyle w:val="20"/>
        <w:ind w:left="2310"/>
      </w:pPr>
      <w:r w:rsidRPr="002B2EA0">
        <w:rPr>
          <w:rFonts w:hint="eastAsia"/>
        </w:rPr>
        <w:t>学生姓名</w:t>
      </w:r>
      <w:r>
        <w:rPr>
          <w:rFonts w:hint="eastAsia"/>
        </w:rPr>
        <w:t>：</w:t>
      </w:r>
      <w:r>
        <w:rPr>
          <w:rFonts w:hint="eastAsia"/>
        </w:rPr>
        <w:tab/>
      </w:r>
      <w:r w:rsidR="009D2BFD" w:rsidRPr="009D2BFD">
        <w:rPr>
          <w:rStyle w:val="21"/>
          <w:rFonts w:hint="eastAsia"/>
        </w:rPr>
        <w:t xml:space="preserve">        张豹        </w:t>
      </w:r>
    </w:p>
    <w:p w:rsidR="004A5C41" w:rsidRPr="002B2EA0" w:rsidRDefault="004A5C41" w:rsidP="004A5C41">
      <w:pPr>
        <w:pStyle w:val="20"/>
        <w:ind w:left="2310"/>
      </w:pPr>
      <w:r w:rsidRPr="002B2EA0">
        <w:rPr>
          <w:rFonts w:hint="eastAsia"/>
        </w:rPr>
        <w:t>学</w:t>
      </w:r>
      <w:r w:rsidR="0031394E">
        <w:rPr>
          <w:rFonts w:hint="eastAsia"/>
        </w:rPr>
        <w:t xml:space="preserve">    </w:t>
      </w:r>
      <w:r w:rsidRPr="002B2EA0">
        <w:rPr>
          <w:rFonts w:hint="eastAsia"/>
        </w:rPr>
        <w:t>号</w:t>
      </w:r>
      <w:r>
        <w:rPr>
          <w:rFonts w:hint="eastAsia"/>
        </w:rPr>
        <w:t>：</w:t>
      </w:r>
      <w:r>
        <w:rPr>
          <w:rFonts w:hint="eastAsia"/>
        </w:rPr>
        <w:tab/>
      </w:r>
      <w:r w:rsidR="009D2BFD" w:rsidRPr="009D2BFD">
        <w:rPr>
          <w:rStyle w:val="21"/>
        </w:rPr>
        <w:t xml:space="preserve">     1415935137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9D2BFD" w:rsidRPr="009D2BFD">
        <w:rPr>
          <w:rStyle w:val="21"/>
          <w:rFonts w:hint="eastAsia"/>
        </w:rPr>
        <w:t xml:space="preserve">     惠征  讲师</w:t>
      </w:r>
      <w:r w:rsidR="00E7465E">
        <w:rPr>
          <w:rStyle w:val="21"/>
          <w:rFonts w:hint="eastAsia"/>
        </w:rPr>
        <w:t xml:space="preserve"> </w:t>
      </w:r>
    </w:p>
    <w:p w:rsidR="009D2BFD" w:rsidRDefault="009D2BFD" w:rsidP="004A5C41">
      <w:pPr>
        <w:pStyle w:val="20"/>
        <w:ind w:left="2310"/>
      </w:pPr>
      <w:r>
        <w:rPr>
          <w:rFonts w:hint="eastAsia"/>
        </w:rPr>
        <w:t>评阅教师：</w:t>
      </w:r>
      <w:r>
        <w:rPr>
          <w:rFonts w:hint="eastAsia"/>
        </w:rPr>
        <w:tab/>
      </w:r>
      <w:r w:rsidRPr="009D2BFD">
        <w:rPr>
          <w:rStyle w:val="21"/>
          <w:rFonts w:hint="eastAsia"/>
        </w:rPr>
        <w:t xml:space="preserve">       段云涛       </w:t>
      </w:r>
    </w:p>
    <w:p w:rsidR="004A5C41" w:rsidRPr="002B2EA0" w:rsidRDefault="004A5C41" w:rsidP="004A5C41">
      <w:pPr>
        <w:pStyle w:val="20"/>
        <w:ind w:left="2310"/>
      </w:pPr>
      <w:r w:rsidRPr="002B2EA0">
        <w:rPr>
          <w:rFonts w:hint="eastAsia"/>
        </w:rPr>
        <w:t>完成日期</w:t>
      </w:r>
      <w:r>
        <w:rPr>
          <w:rFonts w:hint="eastAsia"/>
        </w:rPr>
        <w:t>：</w:t>
      </w:r>
      <w:r>
        <w:rPr>
          <w:rFonts w:hint="eastAsia"/>
        </w:rPr>
        <w:tab/>
      </w:r>
      <w:r w:rsidR="009D2BFD" w:rsidRPr="009D2BFD">
        <w:rPr>
          <w:rStyle w:val="21"/>
          <w:rFonts w:hint="eastAsia"/>
        </w:rPr>
        <w:t xml:space="preserve">  2018年05月05日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9D2BFD" w:rsidP="009D2BFD">
      <w:pPr>
        <w:pStyle w:val="aff1"/>
      </w:pPr>
      <w:r>
        <w:rPr>
          <w:rFonts w:hint="eastAsia"/>
        </w:rPr>
        <w:t>基于</w:t>
      </w:r>
      <w:r>
        <w:rPr>
          <w:rFonts w:hint="eastAsia"/>
        </w:rPr>
        <w:t>PHP</w:t>
      </w:r>
      <w:r>
        <w:rPr>
          <w:rFonts w:hint="eastAsia"/>
        </w:rPr>
        <w:t>的信阳房屋租赁管理系统的设计与</w:t>
      </w:r>
      <w:r>
        <w:rPr>
          <w:rFonts w:hint="eastAsia"/>
        </w:rPr>
        <w:br/>
      </w:r>
      <w:r>
        <w:rPr>
          <w:rFonts w:hint="eastAsia"/>
        </w:rPr>
        <w:t>实现</w:t>
      </w:r>
    </w:p>
    <w:p w:rsidR="004A5C41" w:rsidRPr="00E97E9A" w:rsidRDefault="004A5C41" w:rsidP="009D2BFD">
      <w:pPr>
        <w:pStyle w:val="aff4"/>
      </w:pPr>
    </w:p>
    <w:p w:rsidR="004A5C41" w:rsidRPr="006A0015" w:rsidRDefault="009D2BFD" w:rsidP="009D2BFD">
      <w:pPr>
        <w:pStyle w:val="aff0"/>
        <w:spacing w:before="120" w:after="120"/>
      </w:pPr>
      <w:r>
        <w:rPr>
          <w:rFonts w:hint="eastAsia"/>
        </w:rPr>
        <w:t>网络工程张豹</w:t>
      </w:r>
    </w:p>
    <w:p w:rsidR="004A5C41" w:rsidRPr="006A0015" w:rsidRDefault="004A5C41" w:rsidP="004A5C41">
      <w:pPr>
        <w:pStyle w:val="aff0"/>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A6458F" w:rsidP="00922897">
      <w:pPr>
        <w:pStyle w:val="a3"/>
      </w:pPr>
      <w:r>
        <w:lastRenderedPageBreak/>
        <w:t xml:space="preserve"> </w:t>
      </w:r>
      <w:r w:rsidR="004232C4">
        <w:rPr>
          <w:rFonts w:hint="eastAsia"/>
        </w:rPr>
        <w:t>该</w:t>
      </w:r>
      <w:r w:rsidR="009D2BFD" w:rsidRPr="009D2BFD">
        <w:rPr>
          <w:rFonts w:hint="eastAsia"/>
        </w:rPr>
        <w:t>课题所做的租房系统主要功能是给租房者，房东提供安全可靠地购买平台。</w:t>
      </w:r>
      <w:r w:rsidR="004E108D">
        <w:rPr>
          <w:rFonts w:hint="eastAsia"/>
        </w:rPr>
        <w:t>它还减少了房东等待房客看到自己房子的时间</w:t>
      </w:r>
      <w:r w:rsidR="009D2BFD" w:rsidRPr="009D2BFD">
        <w:rPr>
          <w:rFonts w:hint="eastAsia"/>
        </w:rPr>
        <w:t>。在如今社会上，节约时间就等于节约资源，金钱。该系统通过PHP语言，数据库采用现在开源免费的</w:t>
      </w:r>
      <w:r w:rsidR="002E67EB">
        <w:rPr>
          <w:rFonts w:hint="eastAsia"/>
        </w:rPr>
        <w:t>MySQL</w:t>
      </w:r>
      <w:r w:rsidR="009D2BFD" w:rsidRPr="009D2BFD">
        <w:rPr>
          <w:rFonts w:hint="eastAsia"/>
        </w:rPr>
        <w:t>数据库与</w:t>
      </w:r>
      <w:r w:rsidR="00A73D5F">
        <w:rPr>
          <w:rFonts w:hint="eastAsia"/>
        </w:rPr>
        <w:t>W</w:t>
      </w:r>
      <w:r w:rsidR="009D2BFD" w:rsidRPr="009D2BFD">
        <w:rPr>
          <w:rFonts w:hint="eastAsia"/>
        </w:rPr>
        <w:t>eb服务器直接相互协调工作来构成系统的整体架构。由于环境有限，采用</w:t>
      </w:r>
      <w:r w:rsidR="006C0EB3">
        <w:rPr>
          <w:rFonts w:hint="eastAsia"/>
        </w:rPr>
        <w:t>WAMP</w:t>
      </w:r>
      <w:r w:rsidR="009337F8">
        <w:rPr>
          <w:rFonts w:hint="eastAsia"/>
        </w:rPr>
        <w:t>的开发运行和环境</w:t>
      </w:r>
      <w:r w:rsidR="00DC07BA">
        <w:rPr>
          <w:rFonts w:hint="eastAsia"/>
        </w:rPr>
        <w:t>。实现直接通过浏览器访问域名来</w:t>
      </w:r>
      <w:r w:rsidR="009D2BFD" w:rsidRPr="009D2BFD">
        <w:rPr>
          <w:rFonts w:hint="eastAsia"/>
        </w:rPr>
        <w:t>直接进入使用。在前后台的数据交互方面，采用了jQuery封装的</w:t>
      </w:r>
      <w:r w:rsidR="008336DC">
        <w:rPr>
          <w:rFonts w:hint="eastAsia"/>
        </w:rPr>
        <w:t>A</w:t>
      </w:r>
      <w:r w:rsidR="009D2BFD" w:rsidRPr="009D2BFD">
        <w:rPr>
          <w:rFonts w:hint="eastAsia"/>
        </w:rPr>
        <w:t>jax技术，实现前后台的数据交互。该系统分为前后台，后台管理员通过后台入口进入后台进行整个网站的数据信息管理，通过添加，审核等步骤来管理前端页面上所展示的所有信息。客户通过前端页面进行注册，登录，看房，下订单，交易，留言等的整个流程。通过试运行，该系统方便的为房东和消费者通过便利，节省了双方时间与精力，具有一定的实用价值。</w:t>
      </w:r>
    </w:p>
    <w:p w:rsidR="004A5C41" w:rsidRPr="00F20B1A" w:rsidRDefault="009D2BFD" w:rsidP="004A5C41">
      <w:pPr>
        <w:pStyle w:val="a0"/>
        <w:ind w:firstLine="480"/>
      </w:pPr>
      <w:r>
        <w:t>租房管理；订单管理；</w:t>
      </w:r>
      <w:r>
        <w:rPr>
          <w:rFonts w:hint="eastAsia"/>
        </w:rPr>
        <w:t>PHP</w:t>
      </w:r>
      <w:r w:rsidR="00567531">
        <w:rPr>
          <w:rFonts w:hint="eastAsia"/>
        </w:rPr>
        <w:t>；</w:t>
      </w:r>
      <w:r w:rsidR="00E73C87">
        <w:rPr>
          <w:rFonts w:hint="eastAsia"/>
        </w:rPr>
        <w:t>WAMP</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9D2BFD" w:rsidP="009D2BFD">
      <w:pPr>
        <w:pStyle w:val="afe"/>
      </w:pPr>
      <w:r>
        <w:lastRenderedPageBreak/>
        <w:t>Design and Implementation of Xinyang Housing</w:t>
      </w:r>
      <w:r>
        <w:br/>
        <w:t>Rental Management System Based on PHP</w:t>
      </w:r>
    </w:p>
    <w:p w:rsidR="004A5C41" w:rsidRPr="00294C95" w:rsidRDefault="004A5C41" w:rsidP="009D2BFD">
      <w:pPr>
        <w:pStyle w:val="aff5"/>
      </w:pPr>
    </w:p>
    <w:p w:rsidR="004A5C41" w:rsidRDefault="009D2BFD" w:rsidP="009D2BFD">
      <w:pPr>
        <w:pStyle w:val="aff"/>
        <w:spacing w:after="120"/>
      </w:pPr>
      <w:r>
        <w:t>Network Engineering Major</w:t>
      </w:r>
      <w:r>
        <w:tab/>
        <w:t>Zhang Bao</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D129F8" w:rsidRPr="00D129F8" w:rsidRDefault="00D129F8" w:rsidP="00B2519D">
      <w:pPr>
        <w:pStyle w:val="a2"/>
      </w:pPr>
      <w:r w:rsidRPr="00D129F8">
        <w:rPr>
          <w:rFonts w:hint="eastAsia"/>
        </w:rPr>
        <w:lastRenderedPageBreak/>
        <w:t>The main function of the renting system is to provide renters and landlords with safe and reliable purchase platform</w:t>
      </w:r>
      <w:r w:rsidR="00BB716C">
        <w:rPr>
          <w:rFonts w:hint="eastAsia"/>
        </w:rPr>
        <w:t>.</w:t>
      </w:r>
      <w:r w:rsidRPr="00D129F8">
        <w:rPr>
          <w:rFonts w:hint="eastAsia"/>
        </w:rPr>
        <w:t xml:space="preserve"> </w:t>
      </w:r>
      <w:r w:rsidR="00F90DD6" w:rsidRPr="00F90DD6">
        <w:t>It also reduces the amount of time landlords spend waiting for tenants to see their homes.</w:t>
      </w:r>
      <w:r w:rsidR="007D0CBB">
        <w:t xml:space="preserve"> </w:t>
      </w:r>
      <w:r w:rsidR="00690691" w:rsidRPr="00690691">
        <w:t>In today's society</w:t>
      </w:r>
      <w:r w:rsidR="00C26BCD">
        <w:rPr>
          <w:rFonts w:hint="eastAsia"/>
        </w:rPr>
        <w:t xml:space="preserve">, </w:t>
      </w:r>
      <w:r w:rsidRPr="00D129F8">
        <w:rPr>
          <w:rFonts w:hint="eastAsia"/>
        </w:rPr>
        <w:t>saving time is equal to saving resources and money</w:t>
      </w:r>
      <w:r w:rsidR="00BB716C">
        <w:rPr>
          <w:rFonts w:hint="eastAsia"/>
        </w:rPr>
        <w:t>.</w:t>
      </w:r>
      <w:r w:rsidRPr="00D129F8">
        <w:rPr>
          <w:rFonts w:hint="eastAsia"/>
        </w:rPr>
        <w:t xml:space="preserve"> The system uses PHP language, the database is now open source free MySQL database and web server work directly to coordinate each other to form the overall structure of the system</w:t>
      </w:r>
      <w:r w:rsidR="00BB716C">
        <w:rPr>
          <w:rFonts w:hint="eastAsia"/>
        </w:rPr>
        <w:t>.</w:t>
      </w:r>
      <w:r w:rsidRPr="00D129F8">
        <w:rPr>
          <w:rFonts w:hint="eastAsia"/>
        </w:rPr>
        <w:t xml:space="preserve"> Due to limited environment, </w:t>
      </w:r>
      <w:r w:rsidR="00CB6E4E">
        <w:rPr>
          <w:rFonts w:hint="eastAsia"/>
        </w:rPr>
        <w:t>WAMP</w:t>
      </w:r>
      <w:r w:rsidR="00CB6E4E" w:rsidRPr="00CB6E4E">
        <w:rPr>
          <w:rFonts w:hint="eastAsia"/>
        </w:rPr>
        <w:t xml:space="preserve"> </w:t>
      </w:r>
      <w:r w:rsidRPr="00D129F8">
        <w:rPr>
          <w:rFonts w:hint="eastAsia"/>
        </w:rPr>
        <w:t>is used for development, operation and environment</w:t>
      </w:r>
      <w:r w:rsidR="00BB716C">
        <w:rPr>
          <w:rFonts w:hint="eastAsia"/>
        </w:rPr>
        <w:t>.</w:t>
      </w:r>
      <w:r w:rsidR="00B2519D" w:rsidRPr="00B2519D">
        <w:t xml:space="preserve"> </w:t>
      </w:r>
      <w:r w:rsidRPr="00D129F8">
        <w:rPr>
          <w:rFonts w:hint="eastAsia"/>
        </w:rPr>
        <w:t>Direct access to domain names through browser can be directly used</w:t>
      </w:r>
      <w:r w:rsidR="00BB716C">
        <w:rPr>
          <w:rFonts w:hint="eastAsia"/>
        </w:rPr>
        <w:t>.</w:t>
      </w:r>
      <w:r w:rsidRPr="00D129F8">
        <w:rPr>
          <w:rFonts w:hint="eastAsia"/>
        </w:rPr>
        <w:t xml:space="preserve"> In the aspect of data interaction between front and back stage, jQuery encapsulation of Ajax technology is used to realize data interaction between front and back stage</w:t>
      </w:r>
      <w:r w:rsidR="00BB716C">
        <w:rPr>
          <w:rFonts w:hint="eastAsia"/>
        </w:rPr>
        <w:t>.</w:t>
      </w:r>
      <w:r w:rsidR="00BB716C">
        <w:t xml:space="preserve"> </w:t>
      </w:r>
      <w:r w:rsidRPr="00D129F8">
        <w:rPr>
          <w:rFonts w:hint="eastAsia"/>
        </w:rPr>
        <w:t>The system is divided into front and back background, the backstage administrator enters the background through the background entry to carry on the data information management of the whole website, and manages all the information displayed on the front-end page by adding, auditing and other steps</w:t>
      </w:r>
      <w:r w:rsidR="00BB716C">
        <w:rPr>
          <w:rFonts w:hint="eastAsia"/>
        </w:rPr>
        <w:t>.</w:t>
      </w:r>
      <w:r w:rsidRPr="00D129F8">
        <w:rPr>
          <w:rFonts w:hint="eastAsia"/>
        </w:rPr>
        <w:t xml:space="preserve"> Through the front page, customers can register, log in, check rooms, place orders, trade, leave messages, and so on</w:t>
      </w:r>
      <w:r w:rsidR="00BB716C">
        <w:rPr>
          <w:rFonts w:hint="eastAsia"/>
        </w:rPr>
        <w:t>.</w:t>
      </w:r>
      <w:r w:rsidRPr="00D129F8">
        <w:rPr>
          <w:rFonts w:hint="eastAsia"/>
        </w:rPr>
        <w:t xml:space="preserve"> Through trial operation, the system is convenient for landlords and consumers, and saves both time and energy</w:t>
      </w:r>
      <w:r w:rsidR="00BB716C">
        <w:rPr>
          <w:rFonts w:hint="eastAsia"/>
        </w:rPr>
        <w:t>.</w:t>
      </w:r>
      <w:r w:rsidRPr="00D129F8">
        <w:rPr>
          <w:rFonts w:hint="eastAsia"/>
        </w:rPr>
        <w:t xml:space="preserve"> It has practical value</w:t>
      </w:r>
      <w:r w:rsidR="006C1860">
        <w:rPr>
          <w:rFonts w:hint="eastAsia"/>
        </w:rPr>
        <w:t>.</w:t>
      </w:r>
      <w:r w:rsidRPr="00D129F8">
        <w:rPr>
          <w:rFonts w:hint="eastAsia"/>
        </w:rPr>
        <w:t xml:space="preserve"> </w:t>
      </w:r>
    </w:p>
    <w:p w:rsidR="004A5C41" w:rsidRDefault="00D129F8" w:rsidP="004A5C41">
      <w:pPr>
        <w:pStyle w:val="a"/>
        <w:ind w:firstLine="480"/>
      </w:pPr>
      <w:r w:rsidRPr="00D129F8">
        <w:rPr>
          <w:rFonts w:hint="eastAsia"/>
        </w:rPr>
        <w:t>Renting management</w:t>
      </w:r>
      <w:r w:rsidRPr="00D129F8">
        <w:t>;</w:t>
      </w:r>
      <w:r w:rsidR="00B61411">
        <w:rPr>
          <w:rFonts w:hint="eastAsia"/>
        </w:rPr>
        <w:t xml:space="preserve"> </w:t>
      </w:r>
      <w:r w:rsidRPr="00D129F8">
        <w:rPr>
          <w:rFonts w:hint="eastAsia"/>
        </w:rPr>
        <w:t>Order management</w:t>
      </w:r>
      <w:r w:rsidRPr="00D129F8">
        <w:t>;</w:t>
      </w:r>
      <w:r w:rsidR="00B61411">
        <w:rPr>
          <w:rFonts w:hint="eastAsia"/>
        </w:rPr>
        <w:t xml:space="preserve"> </w:t>
      </w:r>
      <w:r>
        <w:rPr>
          <w:rFonts w:hint="eastAsia"/>
        </w:rPr>
        <w:t>PHP</w:t>
      </w:r>
      <w:r w:rsidRPr="00D129F8">
        <w:t>;</w:t>
      </w:r>
      <w:r w:rsidR="00DC3699">
        <w:t xml:space="preserve"> </w:t>
      </w:r>
      <w:r w:rsidR="00BF7EC3" w:rsidRPr="00BF7EC3">
        <w:rPr>
          <w:rFonts w:hint="eastAsia"/>
        </w:rPr>
        <w:t>WAMP</w:t>
      </w:r>
    </w:p>
    <w:p w:rsidR="004A5C41" w:rsidRPr="004C7AB2" w:rsidRDefault="004A5C41" w:rsidP="004A5C41">
      <w:pPr>
        <w:pStyle w:val="a5"/>
      </w:pPr>
    </w:p>
    <w:p w:rsidR="004A5C41" w:rsidRDefault="004A5C41" w:rsidP="004A5C41">
      <w:pPr>
        <w:pStyle w:val="af0"/>
        <w:spacing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25610D" w:rsidRDefault="004A5C41" w:rsidP="00D618C2">
      <w:pPr>
        <w:pStyle w:val="af0"/>
        <w:spacing w:after="360"/>
        <w:rPr>
          <w:noProof/>
        </w:rPr>
      </w:pPr>
      <w:r>
        <w:rPr>
          <w:rFonts w:hint="eastAsia"/>
        </w:rPr>
        <w:lastRenderedPageBreak/>
        <w:t>目    录</w:t>
      </w:r>
      <w:bookmarkEnd w:id="1"/>
      <w:r w:rsidR="00C761CD">
        <w:fldChar w:fldCharType="begin"/>
      </w:r>
      <w:r w:rsidR="00D618C2">
        <w:instrText xml:space="preserve"> TOC \o "1-3" \u </w:instrText>
      </w:r>
      <w:r w:rsidR="00C761CD">
        <w:fldChar w:fldCharType="separate"/>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1</w:t>
      </w:r>
      <w:r>
        <w:rPr>
          <w:rFonts w:hint="eastAsia"/>
          <w:noProof/>
        </w:rPr>
        <w:t xml:space="preserve"> </w:t>
      </w:r>
      <w:r>
        <w:rPr>
          <w:rFonts w:hint="eastAsia"/>
          <w:noProof/>
        </w:rPr>
        <w:t>绪论</w:t>
      </w:r>
      <w:r>
        <w:rPr>
          <w:noProof/>
        </w:rPr>
        <w:tab/>
      </w:r>
      <w:r>
        <w:rPr>
          <w:noProof/>
        </w:rPr>
        <w:fldChar w:fldCharType="begin"/>
      </w:r>
      <w:r>
        <w:rPr>
          <w:noProof/>
        </w:rPr>
        <w:instrText xml:space="preserve"> PAGEREF _Toc516514587 \h </w:instrText>
      </w:r>
      <w:r>
        <w:rPr>
          <w:noProof/>
        </w:rPr>
      </w:r>
      <w:r>
        <w:rPr>
          <w:noProof/>
        </w:rPr>
        <w:fldChar w:fldCharType="separate"/>
      </w:r>
      <w:r>
        <w:rPr>
          <w:noProof/>
        </w:rPr>
        <w:t>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课题研究背景与意义</w:t>
      </w:r>
      <w:r>
        <w:rPr>
          <w:noProof/>
        </w:rPr>
        <w:tab/>
      </w:r>
      <w:r>
        <w:rPr>
          <w:noProof/>
        </w:rPr>
        <w:fldChar w:fldCharType="begin"/>
      </w:r>
      <w:r>
        <w:rPr>
          <w:noProof/>
        </w:rPr>
        <w:instrText xml:space="preserve"> PAGEREF _Toc516514588 \h </w:instrText>
      </w:r>
      <w:r>
        <w:rPr>
          <w:noProof/>
        </w:rPr>
      </w:r>
      <w:r>
        <w:rPr>
          <w:noProof/>
        </w:rPr>
        <w:fldChar w:fldCharType="separate"/>
      </w:r>
      <w:r>
        <w:rPr>
          <w:noProof/>
        </w:rPr>
        <w:t>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国内外现状分析</w:t>
      </w:r>
      <w:r>
        <w:rPr>
          <w:noProof/>
        </w:rPr>
        <w:tab/>
      </w:r>
      <w:r>
        <w:rPr>
          <w:noProof/>
        </w:rPr>
        <w:fldChar w:fldCharType="begin"/>
      </w:r>
      <w:r>
        <w:rPr>
          <w:noProof/>
        </w:rPr>
        <w:instrText xml:space="preserve"> PAGEREF _Toc516514589 \h </w:instrText>
      </w:r>
      <w:r>
        <w:rPr>
          <w:noProof/>
        </w:rPr>
      </w:r>
      <w:r>
        <w:rPr>
          <w:noProof/>
        </w:rPr>
        <w:fldChar w:fldCharType="separate"/>
      </w:r>
      <w:r>
        <w:rPr>
          <w:noProof/>
        </w:rPr>
        <w:t>2</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 xml:space="preserve">1.3 </w:t>
      </w:r>
      <w:r>
        <w:rPr>
          <w:rFonts w:hint="eastAsia"/>
          <w:noProof/>
        </w:rPr>
        <w:t>课题主要内容</w:t>
      </w:r>
      <w:r>
        <w:rPr>
          <w:noProof/>
        </w:rPr>
        <w:tab/>
      </w:r>
      <w:r>
        <w:rPr>
          <w:noProof/>
        </w:rPr>
        <w:fldChar w:fldCharType="begin"/>
      </w:r>
      <w:r>
        <w:rPr>
          <w:noProof/>
        </w:rPr>
        <w:instrText xml:space="preserve"> PAGEREF _Toc516514590 \h </w:instrText>
      </w:r>
      <w:r>
        <w:rPr>
          <w:noProof/>
        </w:rPr>
      </w:r>
      <w:r>
        <w:rPr>
          <w:noProof/>
        </w:rPr>
        <w:fldChar w:fldCharType="separate"/>
      </w:r>
      <w:r>
        <w:rPr>
          <w:noProof/>
        </w:rPr>
        <w:t>2</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 xml:space="preserve">1.4 </w:t>
      </w:r>
      <w:r>
        <w:rPr>
          <w:rFonts w:hint="eastAsia"/>
          <w:noProof/>
        </w:rPr>
        <w:t>论文主题结构</w:t>
      </w:r>
      <w:r>
        <w:rPr>
          <w:noProof/>
        </w:rPr>
        <w:tab/>
      </w:r>
      <w:r>
        <w:rPr>
          <w:noProof/>
        </w:rPr>
        <w:fldChar w:fldCharType="begin"/>
      </w:r>
      <w:r>
        <w:rPr>
          <w:noProof/>
        </w:rPr>
        <w:instrText xml:space="preserve"> PAGEREF _Toc516514591 \h </w:instrText>
      </w:r>
      <w:r>
        <w:rPr>
          <w:noProof/>
        </w:rPr>
      </w:r>
      <w:r>
        <w:rPr>
          <w:noProof/>
        </w:rPr>
        <w:fldChar w:fldCharType="separate"/>
      </w:r>
      <w:r>
        <w:rPr>
          <w:noProof/>
        </w:rPr>
        <w:t>2</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1.5</w:t>
      </w:r>
      <w:r>
        <w:rPr>
          <w:rFonts w:hint="eastAsia"/>
          <w:noProof/>
        </w:rPr>
        <w:t>本章小结</w:t>
      </w:r>
      <w:r>
        <w:rPr>
          <w:noProof/>
        </w:rPr>
        <w:tab/>
      </w:r>
      <w:r>
        <w:rPr>
          <w:noProof/>
        </w:rPr>
        <w:fldChar w:fldCharType="begin"/>
      </w:r>
      <w:r>
        <w:rPr>
          <w:noProof/>
        </w:rPr>
        <w:instrText xml:space="preserve"> PAGEREF _Toc516514592 \h </w:instrText>
      </w:r>
      <w:r>
        <w:rPr>
          <w:noProof/>
        </w:rPr>
      </w:r>
      <w:r>
        <w:rPr>
          <w:noProof/>
        </w:rPr>
        <w:fldChar w:fldCharType="separate"/>
      </w:r>
      <w:r>
        <w:rPr>
          <w:noProof/>
        </w:rPr>
        <w:t>2</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2</w:t>
      </w:r>
      <w:r>
        <w:rPr>
          <w:rFonts w:hint="eastAsia"/>
          <w:noProof/>
        </w:rPr>
        <w:t xml:space="preserve"> </w:t>
      </w:r>
      <w:r>
        <w:rPr>
          <w:rFonts w:hint="eastAsia"/>
          <w:noProof/>
        </w:rPr>
        <w:t>相关技术</w:t>
      </w:r>
      <w:r>
        <w:rPr>
          <w:noProof/>
        </w:rPr>
        <w:tab/>
      </w:r>
      <w:r>
        <w:rPr>
          <w:noProof/>
        </w:rPr>
        <w:fldChar w:fldCharType="begin"/>
      </w:r>
      <w:r>
        <w:rPr>
          <w:noProof/>
        </w:rPr>
        <w:instrText xml:space="preserve"> PAGEREF _Toc516514593 \h </w:instrText>
      </w:r>
      <w:r>
        <w:rPr>
          <w:noProof/>
        </w:rPr>
      </w:r>
      <w:r>
        <w:rPr>
          <w:noProof/>
        </w:rPr>
        <w:fldChar w:fldCharType="separate"/>
      </w:r>
      <w:r>
        <w:rPr>
          <w:noProof/>
        </w:rPr>
        <w:t>3</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2.1 PHP</w:t>
      </w:r>
      <w:r>
        <w:rPr>
          <w:noProof/>
        </w:rPr>
        <w:tab/>
      </w:r>
      <w:r>
        <w:rPr>
          <w:noProof/>
        </w:rPr>
        <w:fldChar w:fldCharType="begin"/>
      </w:r>
      <w:r>
        <w:rPr>
          <w:noProof/>
        </w:rPr>
        <w:instrText xml:space="preserve"> PAGEREF _Toc516514594 \h </w:instrText>
      </w:r>
      <w:r>
        <w:rPr>
          <w:noProof/>
        </w:rPr>
      </w:r>
      <w:r>
        <w:rPr>
          <w:noProof/>
        </w:rPr>
        <w:fldChar w:fldCharType="separate"/>
      </w:r>
      <w:r>
        <w:rPr>
          <w:noProof/>
        </w:rPr>
        <w:t>3</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2.2 MySQL</w:t>
      </w:r>
      <w:r>
        <w:rPr>
          <w:rFonts w:hint="eastAsia"/>
          <w:noProof/>
        </w:rPr>
        <w:t>数据库</w:t>
      </w:r>
      <w:r>
        <w:rPr>
          <w:noProof/>
        </w:rPr>
        <w:tab/>
      </w:r>
      <w:r>
        <w:rPr>
          <w:noProof/>
        </w:rPr>
        <w:fldChar w:fldCharType="begin"/>
      </w:r>
      <w:r>
        <w:rPr>
          <w:noProof/>
        </w:rPr>
        <w:instrText xml:space="preserve"> PAGEREF _Toc516514595 \h </w:instrText>
      </w:r>
      <w:r>
        <w:rPr>
          <w:noProof/>
        </w:rPr>
      </w:r>
      <w:r>
        <w:rPr>
          <w:noProof/>
        </w:rPr>
        <w:fldChar w:fldCharType="separate"/>
      </w:r>
      <w:r>
        <w:rPr>
          <w:noProof/>
        </w:rPr>
        <w:t>3</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2.3 Apache</w:t>
      </w:r>
      <w:r>
        <w:rPr>
          <w:noProof/>
        </w:rPr>
        <w:tab/>
      </w:r>
      <w:r>
        <w:rPr>
          <w:noProof/>
        </w:rPr>
        <w:fldChar w:fldCharType="begin"/>
      </w:r>
      <w:r>
        <w:rPr>
          <w:noProof/>
        </w:rPr>
        <w:instrText xml:space="preserve"> PAGEREF _Toc516514596 \h </w:instrText>
      </w:r>
      <w:r>
        <w:rPr>
          <w:noProof/>
        </w:rPr>
      </w:r>
      <w:r>
        <w:rPr>
          <w:noProof/>
        </w:rPr>
        <w:fldChar w:fldCharType="separate"/>
      </w:r>
      <w:r>
        <w:rPr>
          <w:noProof/>
        </w:rPr>
        <w:t>4</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2.4 ThinkPHP3.2</w:t>
      </w:r>
      <w:r>
        <w:rPr>
          <w:rFonts w:hint="eastAsia"/>
          <w:noProof/>
        </w:rPr>
        <w:t>框架</w:t>
      </w:r>
      <w:r>
        <w:rPr>
          <w:noProof/>
        </w:rPr>
        <w:tab/>
      </w:r>
      <w:r>
        <w:rPr>
          <w:noProof/>
        </w:rPr>
        <w:fldChar w:fldCharType="begin"/>
      </w:r>
      <w:r>
        <w:rPr>
          <w:noProof/>
        </w:rPr>
        <w:instrText xml:space="preserve"> PAGEREF _Toc516514597 \h </w:instrText>
      </w:r>
      <w:r>
        <w:rPr>
          <w:noProof/>
        </w:rPr>
      </w:r>
      <w:r>
        <w:rPr>
          <w:noProof/>
        </w:rPr>
        <w:fldChar w:fldCharType="separate"/>
      </w:r>
      <w:r>
        <w:rPr>
          <w:noProof/>
        </w:rPr>
        <w:t>4</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2.5 Ajax</w:t>
      </w:r>
      <w:r>
        <w:rPr>
          <w:noProof/>
        </w:rPr>
        <w:tab/>
      </w:r>
      <w:r>
        <w:rPr>
          <w:noProof/>
        </w:rPr>
        <w:fldChar w:fldCharType="begin"/>
      </w:r>
      <w:r>
        <w:rPr>
          <w:noProof/>
        </w:rPr>
        <w:instrText xml:space="preserve"> PAGEREF _Toc516514598 \h </w:instrText>
      </w:r>
      <w:r>
        <w:rPr>
          <w:noProof/>
        </w:rPr>
      </w:r>
      <w:r>
        <w:rPr>
          <w:noProof/>
        </w:rPr>
        <w:fldChar w:fldCharType="separate"/>
      </w:r>
      <w:r>
        <w:rPr>
          <w:noProof/>
        </w:rPr>
        <w:t>4</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2.6 JavaScript</w:t>
      </w:r>
      <w:r>
        <w:rPr>
          <w:noProof/>
        </w:rPr>
        <w:tab/>
      </w:r>
      <w:r>
        <w:rPr>
          <w:noProof/>
        </w:rPr>
        <w:fldChar w:fldCharType="begin"/>
      </w:r>
      <w:r>
        <w:rPr>
          <w:noProof/>
        </w:rPr>
        <w:instrText xml:space="preserve"> PAGEREF _Toc516514599 \h </w:instrText>
      </w:r>
      <w:r>
        <w:rPr>
          <w:noProof/>
        </w:rPr>
      </w:r>
      <w:r>
        <w:rPr>
          <w:noProof/>
        </w:rPr>
        <w:fldChar w:fldCharType="separate"/>
      </w:r>
      <w:r>
        <w:rPr>
          <w:noProof/>
        </w:rPr>
        <w:t>5</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2.7 Jquery</w:t>
      </w:r>
      <w:r>
        <w:rPr>
          <w:noProof/>
        </w:rPr>
        <w:tab/>
      </w:r>
      <w:r>
        <w:rPr>
          <w:noProof/>
        </w:rPr>
        <w:fldChar w:fldCharType="begin"/>
      </w:r>
      <w:r>
        <w:rPr>
          <w:noProof/>
        </w:rPr>
        <w:instrText xml:space="preserve"> PAGEREF _Toc516514600 \h </w:instrText>
      </w:r>
      <w:r>
        <w:rPr>
          <w:noProof/>
        </w:rPr>
      </w:r>
      <w:r>
        <w:rPr>
          <w:noProof/>
        </w:rPr>
        <w:fldChar w:fldCharType="separate"/>
      </w:r>
      <w:r>
        <w:rPr>
          <w:noProof/>
        </w:rPr>
        <w:t>5</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3</w:t>
      </w:r>
      <w:r>
        <w:rPr>
          <w:rFonts w:hint="eastAsia"/>
          <w:noProof/>
        </w:rPr>
        <w:t xml:space="preserve"> </w:t>
      </w:r>
      <w:r>
        <w:rPr>
          <w:rFonts w:hint="eastAsia"/>
          <w:noProof/>
        </w:rPr>
        <w:t>需求描述与分析</w:t>
      </w:r>
      <w:r>
        <w:rPr>
          <w:noProof/>
        </w:rPr>
        <w:tab/>
      </w:r>
      <w:r>
        <w:rPr>
          <w:noProof/>
        </w:rPr>
        <w:fldChar w:fldCharType="begin"/>
      </w:r>
      <w:r>
        <w:rPr>
          <w:noProof/>
        </w:rPr>
        <w:instrText xml:space="preserve"> PAGEREF _Toc516514601 \h </w:instrText>
      </w:r>
      <w:r>
        <w:rPr>
          <w:noProof/>
        </w:rPr>
      </w:r>
      <w:r>
        <w:rPr>
          <w:noProof/>
        </w:rPr>
        <w:fldChar w:fldCharType="separate"/>
      </w:r>
      <w:r>
        <w:rPr>
          <w:noProof/>
        </w:rPr>
        <w:t>5</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系统需求分析</w:t>
      </w:r>
      <w:r>
        <w:rPr>
          <w:noProof/>
        </w:rPr>
        <w:tab/>
      </w:r>
      <w:r>
        <w:rPr>
          <w:noProof/>
        </w:rPr>
        <w:fldChar w:fldCharType="begin"/>
      </w:r>
      <w:r>
        <w:rPr>
          <w:noProof/>
        </w:rPr>
        <w:instrText xml:space="preserve"> PAGEREF _Toc516514602 \h </w:instrText>
      </w:r>
      <w:r>
        <w:rPr>
          <w:noProof/>
        </w:rPr>
      </w:r>
      <w:r>
        <w:rPr>
          <w:noProof/>
        </w:rPr>
        <w:fldChar w:fldCharType="separate"/>
      </w:r>
      <w:r>
        <w:rPr>
          <w:noProof/>
        </w:rPr>
        <w:t>5</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系统用例分析</w:t>
      </w:r>
      <w:r>
        <w:rPr>
          <w:noProof/>
        </w:rPr>
        <w:tab/>
      </w:r>
      <w:r>
        <w:rPr>
          <w:noProof/>
        </w:rPr>
        <w:fldChar w:fldCharType="begin"/>
      </w:r>
      <w:r>
        <w:rPr>
          <w:noProof/>
        </w:rPr>
        <w:instrText xml:space="preserve"> PAGEREF _Toc516514603 \h </w:instrText>
      </w:r>
      <w:r>
        <w:rPr>
          <w:noProof/>
        </w:rPr>
      </w:r>
      <w:r>
        <w:rPr>
          <w:noProof/>
        </w:rPr>
        <w:fldChar w:fldCharType="separate"/>
      </w:r>
      <w:r>
        <w:rPr>
          <w:noProof/>
        </w:rPr>
        <w:t>7</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非功能性分析</w:t>
      </w:r>
      <w:r>
        <w:rPr>
          <w:noProof/>
        </w:rPr>
        <w:tab/>
      </w:r>
      <w:r>
        <w:rPr>
          <w:noProof/>
        </w:rPr>
        <w:fldChar w:fldCharType="begin"/>
      </w:r>
      <w:r>
        <w:rPr>
          <w:noProof/>
        </w:rPr>
        <w:instrText xml:space="preserve"> PAGEREF _Toc516514604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稳定性</w:t>
      </w:r>
      <w:r>
        <w:rPr>
          <w:noProof/>
        </w:rPr>
        <w:tab/>
      </w:r>
      <w:r>
        <w:rPr>
          <w:noProof/>
        </w:rPr>
        <w:fldChar w:fldCharType="begin"/>
      </w:r>
      <w:r>
        <w:rPr>
          <w:noProof/>
        </w:rPr>
        <w:instrText xml:space="preserve"> PAGEREF _Toc516514605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并发问题</w:t>
      </w:r>
      <w:r>
        <w:rPr>
          <w:noProof/>
        </w:rPr>
        <w:tab/>
      </w:r>
      <w:r>
        <w:rPr>
          <w:noProof/>
        </w:rPr>
        <w:fldChar w:fldCharType="begin"/>
      </w:r>
      <w:r>
        <w:rPr>
          <w:noProof/>
        </w:rPr>
        <w:instrText xml:space="preserve"> PAGEREF _Toc516514606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3.3.3</w:t>
      </w:r>
      <w:r>
        <w:rPr>
          <w:rFonts w:hint="eastAsia"/>
          <w:noProof/>
        </w:rPr>
        <w:t xml:space="preserve"> </w:t>
      </w:r>
      <w:r>
        <w:rPr>
          <w:rFonts w:hint="eastAsia"/>
          <w:noProof/>
        </w:rPr>
        <w:t>兼容性</w:t>
      </w:r>
      <w:r>
        <w:rPr>
          <w:noProof/>
        </w:rPr>
        <w:tab/>
      </w:r>
      <w:r>
        <w:rPr>
          <w:noProof/>
        </w:rPr>
        <w:fldChar w:fldCharType="begin"/>
      </w:r>
      <w:r>
        <w:rPr>
          <w:noProof/>
        </w:rPr>
        <w:instrText xml:space="preserve"> PAGEREF _Toc516514607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3.3.4</w:t>
      </w:r>
      <w:r>
        <w:rPr>
          <w:rFonts w:hint="eastAsia"/>
          <w:noProof/>
        </w:rPr>
        <w:t xml:space="preserve"> </w:t>
      </w:r>
      <w:r>
        <w:rPr>
          <w:rFonts w:hint="eastAsia"/>
          <w:noProof/>
        </w:rPr>
        <w:t>安全性</w:t>
      </w:r>
      <w:r>
        <w:rPr>
          <w:noProof/>
        </w:rPr>
        <w:tab/>
      </w:r>
      <w:r>
        <w:rPr>
          <w:noProof/>
        </w:rPr>
        <w:fldChar w:fldCharType="begin"/>
      </w:r>
      <w:r>
        <w:rPr>
          <w:noProof/>
        </w:rPr>
        <w:instrText xml:space="preserve"> PAGEREF _Toc516514608 \h </w:instrText>
      </w:r>
      <w:r>
        <w:rPr>
          <w:noProof/>
        </w:rPr>
      </w:r>
      <w:r>
        <w:rPr>
          <w:noProof/>
        </w:rPr>
        <w:fldChar w:fldCharType="separate"/>
      </w:r>
      <w:r>
        <w:rPr>
          <w:noProof/>
        </w:rPr>
        <w:t>8</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可行性分析</w:t>
      </w:r>
      <w:r>
        <w:rPr>
          <w:noProof/>
        </w:rPr>
        <w:tab/>
      </w:r>
      <w:r>
        <w:rPr>
          <w:noProof/>
        </w:rPr>
        <w:fldChar w:fldCharType="begin"/>
      </w:r>
      <w:r>
        <w:rPr>
          <w:noProof/>
        </w:rPr>
        <w:instrText xml:space="preserve"> PAGEREF _Toc516514609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技术性分析</w:t>
      </w:r>
      <w:r>
        <w:rPr>
          <w:noProof/>
        </w:rPr>
        <w:tab/>
      </w:r>
      <w:r>
        <w:rPr>
          <w:noProof/>
        </w:rPr>
        <w:fldChar w:fldCharType="begin"/>
      </w:r>
      <w:r>
        <w:rPr>
          <w:noProof/>
        </w:rPr>
        <w:instrText xml:space="preserve"> PAGEREF _Toc516514610 \h </w:instrText>
      </w:r>
      <w:r>
        <w:rPr>
          <w:noProof/>
        </w:rPr>
      </w:r>
      <w:r>
        <w:rPr>
          <w:noProof/>
        </w:rPr>
        <w:fldChar w:fldCharType="separate"/>
      </w:r>
      <w:r>
        <w:rPr>
          <w:noProof/>
        </w:rPr>
        <w:t>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安全性分析</w:t>
      </w:r>
      <w:r>
        <w:rPr>
          <w:noProof/>
        </w:rPr>
        <w:tab/>
      </w:r>
      <w:r>
        <w:rPr>
          <w:noProof/>
        </w:rPr>
        <w:fldChar w:fldCharType="begin"/>
      </w:r>
      <w:r>
        <w:rPr>
          <w:noProof/>
        </w:rPr>
        <w:instrText xml:space="preserve"> PAGEREF _Toc516514611 \h </w:instrText>
      </w:r>
      <w:r>
        <w:rPr>
          <w:noProof/>
        </w:rPr>
      </w:r>
      <w:r>
        <w:rPr>
          <w:noProof/>
        </w:rPr>
        <w:fldChar w:fldCharType="separate"/>
      </w:r>
      <w:r>
        <w:rPr>
          <w:noProof/>
        </w:rPr>
        <w:t>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操作性分析</w:t>
      </w:r>
      <w:r>
        <w:rPr>
          <w:noProof/>
        </w:rPr>
        <w:tab/>
      </w:r>
      <w:r>
        <w:rPr>
          <w:noProof/>
        </w:rPr>
        <w:fldChar w:fldCharType="begin"/>
      </w:r>
      <w:r>
        <w:rPr>
          <w:noProof/>
        </w:rPr>
        <w:instrText xml:space="preserve"> PAGEREF _Toc516514612 \h </w:instrText>
      </w:r>
      <w:r>
        <w:rPr>
          <w:noProof/>
        </w:rPr>
      </w:r>
      <w:r>
        <w:rPr>
          <w:noProof/>
        </w:rPr>
        <w:fldChar w:fldCharType="separate"/>
      </w:r>
      <w:r>
        <w:rPr>
          <w:noProof/>
        </w:rPr>
        <w:t>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3.4.4</w:t>
      </w:r>
      <w:r>
        <w:rPr>
          <w:rFonts w:hint="eastAsia"/>
          <w:noProof/>
        </w:rPr>
        <w:t xml:space="preserve"> </w:t>
      </w:r>
      <w:r>
        <w:rPr>
          <w:rFonts w:hint="eastAsia"/>
          <w:noProof/>
        </w:rPr>
        <w:t>经济性分析</w:t>
      </w:r>
      <w:r>
        <w:rPr>
          <w:noProof/>
        </w:rPr>
        <w:tab/>
      </w:r>
      <w:r>
        <w:rPr>
          <w:noProof/>
        </w:rPr>
        <w:fldChar w:fldCharType="begin"/>
      </w:r>
      <w:r>
        <w:rPr>
          <w:noProof/>
        </w:rPr>
        <w:instrText xml:space="preserve"> PAGEREF _Toc516514613 \h </w:instrText>
      </w:r>
      <w:r>
        <w:rPr>
          <w:noProof/>
        </w:rPr>
      </w:r>
      <w:r>
        <w:rPr>
          <w:noProof/>
        </w:rPr>
        <w:fldChar w:fldCharType="separate"/>
      </w:r>
      <w:r>
        <w:rPr>
          <w:noProof/>
        </w:rPr>
        <w:t>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3.4.5</w:t>
      </w:r>
      <w:r>
        <w:rPr>
          <w:rFonts w:hint="eastAsia"/>
          <w:noProof/>
        </w:rPr>
        <w:t xml:space="preserve"> </w:t>
      </w:r>
      <w:r>
        <w:rPr>
          <w:rFonts w:hint="eastAsia"/>
          <w:noProof/>
        </w:rPr>
        <w:t>法律性分析</w:t>
      </w:r>
      <w:r>
        <w:rPr>
          <w:noProof/>
        </w:rPr>
        <w:tab/>
      </w:r>
      <w:r>
        <w:rPr>
          <w:noProof/>
        </w:rPr>
        <w:fldChar w:fldCharType="begin"/>
      </w:r>
      <w:r>
        <w:rPr>
          <w:noProof/>
        </w:rPr>
        <w:instrText xml:space="preserve"> PAGEREF _Toc516514614 \h </w:instrText>
      </w:r>
      <w:r>
        <w:rPr>
          <w:noProof/>
        </w:rPr>
      </w:r>
      <w:r>
        <w:rPr>
          <w:noProof/>
        </w:rPr>
        <w:fldChar w:fldCharType="separate"/>
      </w:r>
      <w:r>
        <w:rPr>
          <w:noProof/>
        </w:rPr>
        <w:t>9</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_Toc516514615 \h </w:instrText>
      </w:r>
      <w:r>
        <w:rPr>
          <w:noProof/>
        </w:rPr>
      </w:r>
      <w:r>
        <w:rPr>
          <w:noProof/>
        </w:rPr>
        <w:fldChar w:fldCharType="separate"/>
      </w:r>
      <w:r>
        <w:rPr>
          <w:noProof/>
        </w:rPr>
        <w:t>9</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4</w:t>
      </w:r>
      <w:r>
        <w:rPr>
          <w:rFonts w:hint="eastAsia"/>
          <w:noProof/>
        </w:rPr>
        <w:t xml:space="preserve"> </w:t>
      </w:r>
      <w:r>
        <w:rPr>
          <w:rFonts w:hint="eastAsia"/>
          <w:noProof/>
        </w:rPr>
        <w:t>系统设计</w:t>
      </w:r>
      <w:r>
        <w:rPr>
          <w:noProof/>
        </w:rPr>
        <w:tab/>
      </w:r>
      <w:r>
        <w:rPr>
          <w:noProof/>
        </w:rPr>
        <w:fldChar w:fldCharType="begin"/>
      </w:r>
      <w:r>
        <w:rPr>
          <w:noProof/>
        </w:rPr>
        <w:instrText xml:space="preserve"> PAGEREF _Toc516514616 \h </w:instrText>
      </w:r>
      <w:r>
        <w:rPr>
          <w:noProof/>
        </w:rPr>
      </w:r>
      <w:r>
        <w:rPr>
          <w:noProof/>
        </w:rPr>
        <w:fldChar w:fldCharType="separate"/>
      </w:r>
      <w:r>
        <w:rPr>
          <w:noProof/>
        </w:rPr>
        <w:t>10</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网站架构设</w:t>
      </w:r>
      <w:r>
        <w:rPr>
          <w:noProof/>
        </w:rPr>
        <w:tab/>
      </w:r>
      <w:r>
        <w:rPr>
          <w:noProof/>
        </w:rPr>
        <w:fldChar w:fldCharType="begin"/>
      </w:r>
      <w:r>
        <w:rPr>
          <w:noProof/>
        </w:rPr>
        <w:instrText xml:space="preserve"> PAGEREF _Toc516514617 \h </w:instrText>
      </w:r>
      <w:r>
        <w:rPr>
          <w:noProof/>
        </w:rPr>
      </w:r>
      <w:r>
        <w:rPr>
          <w:noProof/>
        </w:rPr>
        <w:fldChar w:fldCharType="separate"/>
      </w:r>
      <w:r>
        <w:rPr>
          <w:noProof/>
        </w:rPr>
        <w:t>10</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网站模块设计</w:t>
      </w:r>
      <w:r>
        <w:rPr>
          <w:noProof/>
        </w:rPr>
        <w:tab/>
      </w:r>
      <w:r>
        <w:rPr>
          <w:noProof/>
        </w:rPr>
        <w:fldChar w:fldCharType="begin"/>
      </w:r>
      <w:r>
        <w:rPr>
          <w:noProof/>
        </w:rPr>
        <w:instrText xml:space="preserve"> PAGEREF _Toc516514618 \h </w:instrText>
      </w:r>
      <w:r>
        <w:rPr>
          <w:noProof/>
        </w:rPr>
      </w:r>
      <w:r>
        <w:rPr>
          <w:noProof/>
        </w:rPr>
        <w:fldChar w:fldCharType="separate"/>
      </w:r>
      <w:r>
        <w:rPr>
          <w:noProof/>
        </w:rPr>
        <w:t>10</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详细设计</w:t>
      </w:r>
      <w:r>
        <w:rPr>
          <w:noProof/>
        </w:rPr>
        <w:tab/>
      </w:r>
      <w:r>
        <w:rPr>
          <w:noProof/>
        </w:rPr>
        <w:fldChar w:fldCharType="begin"/>
      </w:r>
      <w:r>
        <w:rPr>
          <w:noProof/>
        </w:rPr>
        <w:instrText xml:space="preserve"> PAGEREF _Toc516514619 \h </w:instrText>
      </w:r>
      <w:r>
        <w:rPr>
          <w:noProof/>
        </w:rPr>
      </w:r>
      <w:r>
        <w:rPr>
          <w:noProof/>
        </w:rPr>
        <w:fldChar w:fldCharType="separate"/>
      </w:r>
      <w:r>
        <w:rPr>
          <w:noProof/>
        </w:rPr>
        <w:t>11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lastRenderedPageBreak/>
        <w:t>4.4</w:t>
      </w:r>
      <w:r>
        <w:rPr>
          <w:rFonts w:hint="eastAsia"/>
          <w:noProof/>
        </w:rPr>
        <w:t xml:space="preserve"> </w:t>
      </w:r>
      <w:r>
        <w:rPr>
          <w:rFonts w:hint="eastAsia"/>
          <w:noProof/>
        </w:rPr>
        <w:t>数据库设计</w:t>
      </w:r>
      <w:r>
        <w:rPr>
          <w:noProof/>
        </w:rPr>
        <w:tab/>
      </w:r>
      <w:r>
        <w:rPr>
          <w:noProof/>
        </w:rPr>
        <w:fldChar w:fldCharType="begin"/>
      </w:r>
      <w:r>
        <w:rPr>
          <w:noProof/>
        </w:rPr>
        <w:instrText xml:space="preserve"> PAGEREF _Toc516514620 \h </w:instrText>
      </w:r>
      <w:r>
        <w:rPr>
          <w:noProof/>
        </w:rPr>
      </w:r>
      <w:r>
        <w:rPr>
          <w:noProof/>
        </w:rPr>
        <w:fldChar w:fldCharType="separate"/>
      </w:r>
      <w:r>
        <w:rPr>
          <w:noProof/>
        </w:rPr>
        <w:t>13</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4.4.1</w:t>
      </w:r>
      <w:r>
        <w:rPr>
          <w:rFonts w:hint="eastAsia"/>
          <w:noProof/>
        </w:rPr>
        <w:t xml:space="preserve"> </w:t>
      </w:r>
      <w:r>
        <w:rPr>
          <w:rFonts w:hint="eastAsia"/>
          <w:noProof/>
        </w:rPr>
        <w:t>概念结构设计</w:t>
      </w:r>
      <w:r>
        <w:rPr>
          <w:noProof/>
        </w:rPr>
        <w:tab/>
      </w:r>
      <w:r>
        <w:rPr>
          <w:noProof/>
        </w:rPr>
        <w:fldChar w:fldCharType="begin"/>
      </w:r>
      <w:r>
        <w:rPr>
          <w:noProof/>
        </w:rPr>
        <w:instrText xml:space="preserve"> PAGEREF _Toc516514621 \h </w:instrText>
      </w:r>
      <w:r>
        <w:rPr>
          <w:noProof/>
        </w:rPr>
      </w:r>
      <w:r>
        <w:rPr>
          <w:noProof/>
        </w:rPr>
        <w:fldChar w:fldCharType="separate"/>
      </w:r>
      <w:r>
        <w:rPr>
          <w:noProof/>
        </w:rPr>
        <w:t>14</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4.4.2</w:t>
      </w:r>
      <w:r>
        <w:rPr>
          <w:rFonts w:hint="eastAsia"/>
          <w:noProof/>
        </w:rPr>
        <w:t xml:space="preserve"> </w:t>
      </w:r>
      <w:r>
        <w:rPr>
          <w:rFonts w:hint="eastAsia"/>
          <w:noProof/>
        </w:rPr>
        <w:t>数据库表设计</w:t>
      </w:r>
      <w:r>
        <w:rPr>
          <w:noProof/>
        </w:rPr>
        <w:tab/>
      </w:r>
      <w:r>
        <w:rPr>
          <w:noProof/>
        </w:rPr>
        <w:fldChar w:fldCharType="begin"/>
      </w:r>
      <w:r>
        <w:rPr>
          <w:noProof/>
        </w:rPr>
        <w:instrText xml:space="preserve"> PAGEREF _Toc516514622 \h </w:instrText>
      </w:r>
      <w:r>
        <w:rPr>
          <w:noProof/>
        </w:rPr>
      </w:r>
      <w:r>
        <w:rPr>
          <w:noProof/>
        </w:rPr>
        <w:fldChar w:fldCharType="separate"/>
      </w:r>
      <w:r>
        <w:rPr>
          <w:noProof/>
        </w:rPr>
        <w:t>16</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4.4.3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_Toc516514623 \h </w:instrText>
      </w:r>
      <w:r>
        <w:rPr>
          <w:noProof/>
        </w:rPr>
      </w:r>
      <w:r>
        <w:rPr>
          <w:noProof/>
        </w:rPr>
        <w:fldChar w:fldCharType="separate"/>
      </w:r>
      <w:r>
        <w:rPr>
          <w:noProof/>
        </w:rPr>
        <w:t>19</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5</w:t>
      </w:r>
      <w:r>
        <w:rPr>
          <w:rFonts w:hint="eastAsia"/>
          <w:noProof/>
        </w:rPr>
        <w:t xml:space="preserve"> </w:t>
      </w:r>
      <w:r>
        <w:rPr>
          <w:rFonts w:hint="eastAsia"/>
          <w:noProof/>
        </w:rPr>
        <w:t>系统实现</w:t>
      </w:r>
      <w:r>
        <w:rPr>
          <w:noProof/>
        </w:rPr>
        <w:tab/>
      </w:r>
      <w:r>
        <w:rPr>
          <w:noProof/>
        </w:rPr>
        <w:fldChar w:fldCharType="begin"/>
      </w:r>
      <w:r>
        <w:rPr>
          <w:noProof/>
        </w:rPr>
        <w:instrText xml:space="preserve"> PAGEREF _Toc516514624 \h </w:instrText>
      </w:r>
      <w:r>
        <w:rPr>
          <w:noProof/>
        </w:rPr>
      </w:r>
      <w:r>
        <w:rPr>
          <w:noProof/>
        </w:rPr>
        <w:fldChar w:fldCharType="separate"/>
      </w:r>
      <w:r>
        <w:rPr>
          <w:noProof/>
        </w:rPr>
        <w:t>19</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系统前台实现与效果图</w:t>
      </w:r>
      <w:r>
        <w:rPr>
          <w:noProof/>
        </w:rPr>
        <w:tab/>
      </w:r>
      <w:r>
        <w:rPr>
          <w:noProof/>
        </w:rPr>
        <w:fldChar w:fldCharType="begin"/>
      </w:r>
      <w:r>
        <w:rPr>
          <w:noProof/>
        </w:rPr>
        <w:instrText xml:space="preserve"> PAGEREF _Toc516514625 \h </w:instrText>
      </w:r>
      <w:r>
        <w:rPr>
          <w:noProof/>
        </w:rPr>
      </w:r>
      <w:r>
        <w:rPr>
          <w:noProof/>
        </w:rPr>
        <w:fldChar w:fldCharType="separate"/>
      </w:r>
      <w:r>
        <w:rPr>
          <w:noProof/>
        </w:rPr>
        <w:t>19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5.1.1</w:t>
      </w:r>
      <w:r>
        <w:rPr>
          <w:rFonts w:hint="eastAsia"/>
          <w:noProof/>
        </w:rPr>
        <w:t xml:space="preserve"> </w:t>
      </w:r>
      <w:r>
        <w:rPr>
          <w:rFonts w:hint="eastAsia"/>
          <w:noProof/>
        </w:rPr>
        <w:t>前台主页的实现</w:t>
      </w:r>
      <w:r>
        <w:rPr>
          <w:noProof/>
        </w:rPr>
        <w:tab/>
      </w:r>
      <w:r>
        <w:rPr>
          <w:noProof/>
        </w:rPr>
        <w:fldChar w:fldCharType="begin"/>
      </w:r>
      <w:r>
        <w:rPr>
          <w:noProof/>
        </w:rPr>
        <w:instrText xml:space="preserve"> PAGEREF _Toc516514626 \h </w:instrText>
      </w:r>
      <w:r>
        <w:rPr>
          <w:noProof/>
        </w:rPr>
      </w:r>
      <w:r>
        <w:rPr>
          <w:noProof/>
        </w:rPr>
        <w:fldChar w:fldCharType="separate"/>
      </w:r>
      <w:r>
        <w:rPr>
          <w:noProof/>
        </w:rPr>
        <w:t>19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前台登录的实现</w:t>
      </w:r>
      <w:r>
        <w:rPr>
          <w:noProof/>
        </w:rPr>
        <w:tab/>
      </w:r>
      <w:r>
        <w:rPr>
          <w:noProof/>
        </w:rPr>
        <w:fldChar w:fldCharType="begin"/>
      </w:r>
      <w:r>
        <w:rPr>
          <w:noProof/>
        </w:rPr>
        <w:instrText xml:space="preserve"> PAGEREF _Toc516514627 \h </w:instrText>
      </w:r>
      <w:r>
        <w:rPr>
          <w:noProof/>
        </w:rPr>
      </w:r>
      <w:r>
        <w:rPr>
          <w:noProof/>
        </w:rPr>
        <w:fldChar w:fldCharType="separate"/>
      </w:r>
      <w:r>
        <w:rPr>
          <w:noProof/>
        </w:rPr>
        <w:t>19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5.1.3</w:t>
      </w:r>
      <w:r>
        <w:rPr>
          <w:rFonts w:hint="eastAsia"/>
          <w:noProof/>
        </w:rPr>
        <w:t xml:space="preserve"> </w:t>
      </w:r>
      <w:r>
        <w:rPr>
          <w:rFonts w:hint="eastAsia"/>
          <w:noProof/>
        </w:rPr>
        <w:t>前台注册的实现</w:t>
      </w:r>
      <w:r>
        <w:rPr>
          <w:noProof/>
        </w:rPr>
        <w:tab/>
      </w:r>
      <w:r>
        <w:rPr>
          <w:noProof/>
        </w:rPr>
        <w:fldChar w:fldCharType="begin"/>
      </w:r>
      <w:r>
        <w:rPr>
          <w:noProof/>
        </w:rPr>
        <w:instrText xml:space="preserve"> PAGEREF _Toc516514628 \h </w:instrText>
      </w:r>
      <w:r>
        <w:rPr>
          <w:noProof/>
        </w:rPr>
      </w:r>
      <w:r>
        <w:rPr>
          <w:noProof/>
        </w:rPr>
        <w:fldChar w:fldCharType="separate"/>
      </w:r>
      <w:r>
        <w:rPr>
          <w:noProof/>
        </w:rPr>
        <w:t>20</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5.1.4</w:t>
      </w:r>
      <w:r>
        <w:rPr>
          <w:rFonts w:hint="eastAsia"/>
          <w:noProof/>
        </w:rPr>
        <w:t xml:space="preserve"> </w:t>
      </w:r>
      <w:r>
        <w:rPr>
          <w:rFonts w:hint="eastAsia"/>
          <w:noProof/>
        </w:rPr>
        <w:t>房东发布房源的实现</w:t>
      </w:r>
      <w:r>
        <w:rPr>
          <w:noProof/>
        </w:rPr>
        <w:tab/>
      </w:r>
      <w:r>
        <w:rPr>
          <w:noProof/>
        </w:rPr>
        <w:fldChar w:fldCharType="begin"/>
      </w:r>
      <w:r>
        <w:rPr>
          <w:noProof/>
        </w:rPr>
        <w:instrText xml:space="preserve"> PAGEREF _Toc516514629 \h </w:instrText>
      </w:r>
      <w:r>
        <w:rPr>
          <w:noProof/>
        </w:rPr>
      </w:r>
      <w:r>
        <w:rPr>
          <w:noProof/>
        </w:rPr>
        <w:fldChar w:fldCharType="separate"/>
      </w:r>
      <w:r>
        <w:rPr>
          <w:noProof/>
        </w:rPr>
        <w:t>21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系统后台代码实现与效果图</w:t>
      </w:r>
      <w:r>
        <w:rPr>
          <w:noProof/>
        </w:rPr>
        <w:tab/>
      </w:r>
      <w:r>
        <w:rPr>
          <w:noProof/>
        </w:rPr>
        <w:fldChar w:fldCharType="begin"/>
      </w:r>
      <w:r>
        <w:rPr>
          <w:noProof/>
        </w:rPr>
        <w:instrText xml:space="preserve"> PAGEREF _Toc516514630 \h </w:instrText>
      </w:r>
      <w:r>
        <w:rPr>
          <w:noProof/>
        </w:rPr>
      </w:r>
      <w:r>
        <w:rPr>
          <w:noProof/>
        </w:rPr>
        <w:fldChar w:fldCharType="separate"/>
      </w:r>
      <w:r>
        <w:rPr>
          <w:noProof/>
        </w:rPr>
        <w:t>22</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后台登录页面的实现</w:t>
      </w:r>
      <w:r>
        <w:rPr>
          <w:noProof/>
        </w:rPr>
        <w:tab/>
      </w:r>
      <w:r>
        <w:rPr>
          <w:noProof/>
        </w:rPr>
        <w:fldChar w:fldCharType="begin"/>
      </w:r>
      <w:r>
        <w:rPr>
          <w:noProof/>
        </w:rPr>
        <w:instrText xml:space="preserve"> PAGEREF _Toc516514631 \h </w:instrText>
      </w:r>
      <w:r>
        <w:rPr>
          <w:noProof/>
        </w:rPr>
      </w:r>
      <w:r>
        <w:rPr>
          <w:noProof/>
        </w:rPr>
        <w:fldChar w:fldCharType="separate"/>
      </w:r>
      <w:r>
        <w:rPr>
          <w:noProof/>
        </w:rPr>
        <w:t>22</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网站信息管理</w:t>
      </w:r>
      <w:r>
        <w:rPr>
          <w:noProof/>
        </w:rPr>
        <w:tab/>
      </w:r>
      <w:r>
        <w:rPr>
          <w:noProof/>
        </w:rPr>
        <w:fldChar w:fldCharType="begin"/>
      </w:r>
      <w:r>
        <w:rPr>
          <w:noProof/>
        </w:rPr>
        <w:instrText xml:space="preserve"> PAGEREF _Toc516514632 \h </w:instrText>
      </w:r>
      <w:r>
        <w:rPr>
          <w:noProof/>
        </w:rPr>
      </w:r>
      <w:r>
        <w:rPr>
          <w:noProof/>
        </w:rPr>
        <w:fldChar w:fldCharType="separate"/>
      </w:r>
      <w:r>
        <w:rPr>
          <w:noProof/>
        </w:rPr>
        <w:t>23</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个人信息管理</w:t>
      </w:r>
      <w:r>
        <w:rPr>
          <w:noProof/>
        </w:rPr>
        <w:tab/>
      </w:r>
      <w:r>
        <w:rPr>
          <w:noProof/>
        </w:rPr>
        <w:fldChar w:fldCharType="begin"/>
      </w:r>
      <w:r>
        <w:rPr>
          <w:noProof/>
        </w:rPr>
        <w:instrText xml:space="preserve"> PAGEREF _Toc516514633 \h </w:instrText>
      </w:r>
      <w:r>
        <w:rPr>
          <w:noProof/>
        </w:rPr>
      </w:r>
      <w:r>
        <w:rPr>
          <w:noProof/>
        </w:rPr>
        <w:fldChar w:fldCharType="separate"/>
      </w:r>
      <w:r>
        <w:rPr>
          <w:noProof/>
        </w:rPr>
        <w:t>24</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5.2.4</w:t>
      </w:r>
      <w:r>
        <w:rPr>
          <w:rFonts w:hint="eastAsia"/>
          <w:noProof/>
        </w:rPr>
        <w:t xml:space="preserve"> </w:t>
      </w:r>
      <w:r>
        <w:rPr>
          <w:rFonts w:hint="eastAsia"/>
          <w:noProof/>
        </w:rPr>
        <w:t>关于我们</w:t>
      </w:r>
      <w:r>
        <w:rPr>
          <w:noProof/>
        </w:rPr>
        <w:tab/>
      </w:r>
      <w:r>
        <w:rPr>
          <w:noProof/>
        </w:rPr>
        <w:fldChar w:fldCharType="begin"/>
      </w:r>
      <w:r>
        <w:rPr>
          <w:noProof/>
        </w:rPr>
        <w:instrText xml:space="preserve"> PAGEREF _Toc516514634 \h </w:instrText>
      </w:r>
      <w:r>
        <w:rPr>
          <w:noProof/>
        </w:rPr>
      </w:r>
      <w:r>
        <w:rPr>
          <w:noProof/>
        </w:rPr>
        <w:fldChar w:fldCharType="separate"/>
      </w:r>
      <w:r>
        <w:rPr>
          <w:noProof/>
        </w:rPr>
        <w:t>25</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5.2.5</w:t>
      </w:r>
      <w:r>
        <w:rPr>
          <w:rFonts w:hint="eastAsia"/>
          <w:noProof/>
        </w:rPr>
        <w:t xml:space="preserve"> </w:t>
      </w:r>
      <w:r>
        <w:rPr>
          <w:rFonts w:hint="eastAsia"/>
          <w:noProof/>
        </w:rPr>
        <w:t>申请上架管理</w:t>
      </w:r>
      <w:r>
        <w:rPr>
          <w:noProof/>
        </w:rPr>
        <w:tab/>
      </w:r>
      <w:r>
        <w:rPr>
          <w:noProof/>
        </w:rPr>
        <w:fldChar w:fldCharType="begin"/>
      </w:r>
      <w:r>
        <w:rPr>
          <w:noProof/>
        </w:rPr>
        <w:instrText xml:space="preserve"> PAGEREF _Toc516514635 \h </w:instrText>
      </w:r>
      <w:r>
        <w:rPr>
          <w:noProof/>
        </w:rPr>
      </w:r>
      <w:r>
        <w:rPr>
          <w:noProof/>
        </w:rPr>
        <w:fldChar w:fldCharType="separate"/>
      </w:r>
      <w:r>
        <w:rPr>
          <w:noProof/>
        </w:rPr>
        <w:t>26</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5.2.6</w:t>
      </w:r>
      <w:r>
        <w:rPr>
          <w:rFonts w:hint="eastAsia"/>
          <w:noProof/>
        </w:rPr>
        <w:t xml:space="preserve"> </w:t>
      </w:r>
      <w:r>
        <w:rPr>
          <w:rFonts w:hint="eastAsia"/>
          <w:noProof/>
        </w:rPr>
        <w:t>房源管理</w:t>
      </w:r>
      <w:r>
        <w:rPr>
          <w:noProof/>
        </w:rPr>
        <w:tab/>
      </w:r>
      <w:r>
        <w:rPr>
          <w:noProof/>
        </w:rPr>
        <w:fldChar w:fldCharType="begin"/>
      </w:r>
      <w:r>
        <w:rPr>
          <w:noProof/>
        </w:rPr>
        <w:instrText xml:space="preserve"> PAGEREF _Toc516514636 \h </w:instrText>
      </w:r>
      <w:r>
        <w:rPr>
          <w:noProof/>
        </w:rPr>
      </w:r>
      <w:r>
        <w:rPr>
          <w:noProof/>
        </w:rPr>
        <w:fldChar w:fldCharType="separate"/>
      </w:r>
      <w:r>
        <w:rPr>
          <w:noProof/>
        </w:rPr>
        <w:t>27</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5.2.7</w:t>
      </w:r>
      <w:r>
        <w:rPr>
          <w:rFonts w:hint="eastAsia"/>
          <w:noProof/>
        </w:rPr>
        <w:t xml:space="preserve"> </w:t>
      </w:r>
      <w:r>
        <w:rPr>
          <w:rFonts w:hint="eastAsia"/>
          <w:noProof/>
        </w:rPr>
        <w:t>会员管理</w:t>
      </w:r>
      <w:r>
        <w:rPr>
          <w:noProof/>
        </w:rPr>
        <w:tab/>
      </w:r>
      <w:r>
        <w:rPr>
          <w:noProof/>
        </w:rPr>
        <w:fldChar w:fldCharType="begin"/>
      </w:r>
      <w:r>
        <w:rPr>
          <w:noProof/>
        </w:rPr>
        <w:instrText xml:space="preserve"> PAGEREF _Toc516514637 \h </w:instrText>
      </w:r>
      <w:r>
        <w:rPr>
          <w:noProof/>
        </w:rPr>
      </w:r>
      <w:r>
        <w:rPr>
          <w:noProof/>
        </w:rPr>
        <w:fldChar w:fldCharType="separate"/>
      </w:r>
      <w:r>
        <w:rPr>
          <w:noProof/>
        </w:rPr>
        <w:t>28</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5.2.8</w:t>
      </w:r>
      <w:r>
        <w:rPr>
          <w:rFonts w:hint="eastAsia"/>
          <w:noProof/>
        </w:rPr>
        <w:t xml:space="preserve"> </w:t>
      </w:r>
      <w:r>
        <w:rPr>
          <w:rFonts w:hint="eastAsia"/>
          <w:noProof/>
        </w:rPr>
        <w:t>订单管理</w:t>
      </w:r>
      <w:r>
        <w:rPr>
          <w:noProof/>
        </w:rPr>
        <w:tab/>
      </w:r>
      <w:r>
        <w:rPr>
          <w:noProof/>
        </w:rPr>
        <w:fldChar w:fldCharType="begin"/>
      </w:r>
      <w:r>
        <w:rPr>
          <w:noProof/>
        </w:rPr>
        <w:instrText xml:space="preserve"> PAGEREF _Toc516514638 \h </w:instrText>
      </w:r>
      <w:r>
        <w:rPr>
          <w:noProof/>
        </w:rPr>
      </w:r>
      <w:r>
        <w:rPr>
          <w:noProof/>
        </w:rPr>
        <w:fldChar w:fldCharType="separate"/>
      </w:r>
      <w:r>
        <w:rPr>
          <w:noProof/>
        </w:rPr>
        <w:t>29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5.2.9</w:t>
      </w:r>
      <w:r>
        <w:rPr>
          <w:rFonts w:hint="eastAsia"/>
          <w:noProof/>
        </w:rPr>
        <w:t xml:space="preserve"> </w:t>
      </w:r>
      <w:r>
        <w:rPr>
          <w:rFonts w:hint="eastAsia"/>
          <w:noProof/>
        </w:rPr>
        <w:t>评论管理</w:t>
      </w:r>
      <w:r>
        <w:rPr>
          <w:noProof/>
        </w:rPr>
        <w:tab/>
      </w:r>
      <w:r>
        <w:rPr>
          <w:noProof/>
        </w:rPr>
        <w:fldChar w:fldCharType="begin"/>
      </w:r>
      <w:r>
        <w:rPr>
          <w:noProof/>
        </w:rPr>
        <w:instrText xml:space="preserve"> PAGEREF _Toc516514639 \h </w:instrText>
      </w:r>
      <w:r>
        <w:rPr>
          <w:noProof/>
        </w:rPr>
      </w:r>
      <w:r>
        <w:rPr>
          <w:noProof/>
        </w:rPr>
        <w:fldChar w:fldCharType="separate"/>
      </w:r>
      <w:r>
        <w:rPr>
          <w:noProof/>
        </w:rPr>
        <w:t>29</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5.2.10</w:t>
      </w:r>
      <w:r>
        <w:rPr>
          <w:rFonts w:hint="eastAsia"/>
          <w:noProof/>
        </w:rPr>
        <w:t xml:space="preserve"> </w:t>
      </w:r>
      <w:r>
        <w:rPr>
          <w:rFonts w:hint="eastAsia"/>
          <w:noProof/>
        </w:rPr>
        <w:t>地区分类管理</w:t>
      </w:r>
      <w:r>
        <w:rPr>
          <w:noProof/>
        </w:rPr>
        <w:tab/>
      </w:r>
      <w:r>
        <w:rPr>
          <w:noProof/>
        </w:rPr>
        <w:fldChar w:fldCharType="begin"/>
      </w:r>
      <w:r>
        <w:rPr>
          <w:noProof/>
        </w:rPr>
        <w:instrText xml:space="preserve"> PAGEREF _Toc516514640 \h </w:instrText>
      </w:r>
      <w:r>
        <w:rPr>
          <w:noProof/>
        </w:rPr>
      </w:r>
      <w:r>
        <w:rPr>
          <w:noProof/>
        </w:rPr>
        <w:fldChar w:fldCharType="separate"/>
      </w:r>
      <w:r>
        <w:rPr>
          <w:noProof/>
        </w:rPr>
        <w:t>30</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noProof/>
        </w:rPr>
        <w:t>6</w:t>
      </w:r>
      <w:r>
        <w:rPr>
          <w:rFonts w:hint="eastAsia"/>
          <w:noProof/>
        </w:rPr>
        <w:t xml:space="preserve"> </w:t>
      </w:r>
      <w:r>
        <w:rPr>
          <w:rFonts w:hint="eastAsia"/>
          <w:noProof/>
        </w:rPr>
        <w:t>测试</w:t>
      </w:r>
      <w:r>
        <w:rPr>
          <w:noProof/>
        </w:rPr>
        <w:tab/>
      </w:r>
      <w:r>
        <w:rPr>
          <w:noProof/>
        </w:rPr>
        <w:fldChar w:fldCharType="begin"/>
      </w:r>
      <w:r>
        <w:rPr>
          <w:noProof/>
        </w:rPr>
        <w:instrText xml:space="preserve"> PAGEREF _Toc516514641 \h </w:instrText>
      </w:r>
      <w:r>
        <w:rPr>
          <w:noProof/>
        </w:rPr>
      </w:r>
      <w:r>
        <w:rPr>
          <w:noProof/>
        </w:rPr>
        <w:fldChar w:fldCharType="separate"/>
      </w:r>
      <w:r>
        <w:rPr>
          <w:noProof/>
        </w:rPr>
        <w:t>31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测试概述</w:t>
      </w:r>
      <w:r>
        <w:rPr>
          <w:noProof/>
        </w:rPr>
        <w:tab/>
      </w:r>
      <w:r>
        <w:rPr>
          <w:noProof/>
        </w:rPr>
        <w:fldChar w:fldCharType="begin"/>
      </w:r>
      <w:r>
        <w:rPr>
          <w:noProof/>
        </w:rPr>
        <w:instrText xml:space="preserve"> PAGEREF _Toc516514642 \h </w:instrText>
      </w:r>
      <w:r>
        <w:rPr>
          <w:noProof/>
        </w:rPr>
      </w:r>
      <w:r>
        <w:rPr>
          <w:noProof/>
        </w:rPr>
        <w:fldChar w:fldCharType="separate"/>
      </w:r>
      <w:r>
        <w:rPr>
          <w:noProof/>
        </w:rPr>
        <w:t>31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测试目的</w:t>
      </w:r>
      <w:r>
        <w:rPr>
          <w:noProof/>
        </w:rPr>
        <w:tab/>
      </w:r>
      <w:r>
        <w:rPr>
          <w:noProof/>
        </w:rPr>
        <w:fldChar w:fldCharType="begin"/>
      </w:r>
      <w:r>
        <w:rPr>
          <w:noProof/>
        </w:rPr>
        <w:instrText xml:space="preserve"> PAGEREF _Toc516514643 \h </w:instrText>
      </w:r>
      <w:r>
        <w:rPr>
          <w:noProof/>
        </w:rPr>
      </w:r>
      <w:r>
        <w:rPr>
          <w:noProof/>
        </w:rPr>
        <w:fldChar w:fldCharType="separate"/>
      </w:r>
      <w:r>
        <w:rPr>
          <w:noProof/>
        </w:rPr>
        <w:t>31</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6.3</w:t>
      </w:r>
      <w:r>
        <w:rPr>
          <w:rFonts w:hint="eastAsia"/>
          <w:noProof/>
        </w:rPr>
        <w:t xml:space="preserve"> </w:t>
      </w:r>
      <w:r>
        <w:rPr>
          <w:rFonts w:hint="eastAsia"/>
          <w:noProof/>
        </w:rPr>
        <w:t>测试用例</w:t>
      </w:r>
      <w:r>
        <w:rPr>
          <w:noProof/>
        </w:rPr>
        <w:tab/>
      </w:r>
      <w:r>
        <w:rPr>
          <w:noProof/>
        </w:rPr>
        <w:fldChar w:fldCharType="begin"/>
      </w:r>
      <w:r>
        <w:rPr>
          <w:noProof/>
        </w:rPr>
        <w:instrText xml:space="preserve"> PAGEREF _Toc516514644 \h </w:instrText>
      </w:r>
      <w:r>
        <w:rPr>
          <w:noProof/>
        </w:rPr>
      </w:r>
      <w:r>
        <w:rPr>
          <w:noProof/>
        </w:rPr>
        <w:fldChar w:fldCharType="separate"/>
      </w:r>
      <w:r>
        <w:rPr>
          <w:noProof/>
        </w:rPr>
        <w:t>31</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6.3.1</w:t>
      </w:r>
      <w:r>
        <w:rPr>
          <w:rFonts w:hint="eastAsia"/>
          <w:noProof/>
        </w:rPr>
        <w:t xml:space="preserve"> </w:t>
      </w:r>
      <w:r>
        <w:rPr>
          <w:rFonts w:hint="eastAsia"/>
          <w:noProof/>
        </w:rPr>
        <w:t>前台测试</w:t>
      </w:r>
      <w:r>
        <w:rPr>
          <w:noProof/>
        </w:rPr>
        <w:tab/>
      </w:r>
      <w:r>
        <w:rPr>
          <w:noProof/>
        </w:rPr>
        <w:fldChar w:fldCharType="begin"/>
      </w:r>
      <w:r>
        <w:rPr>
          <w:noProof/>
        </w:rPr>
        <w:instrText xml:space="preserve"> PAGEREF _Toc516514645 \h </w:instrText>
      </w:r>
      <w:r>
        <w:rPr>
          <w:noProof/>
        </w:rPr>
      </w:r>
      <w:r>
        <w:rPr>
          <w:noProof/>
        </w:rPr>
        <w:fldChar w:fldCharType="separate"/>
      </w:r>
      <w:r>
        <w:rPr>
          <w:noProof/>
        </w:rPr>
        <w:t>31</w:t>
      </w:r>
      <w:r>
        <w:rPr>
          <w:noProof/>
        </w:rPr>
        <w:fldChar w:fldCharType="end"/>
      </w:r>
    </w:p>
    <w:p w:rsidR="0025610D" w:rsidRDefault="0025610D">
      <w:pPr>
        <w:pStyle w:val="33"/>
        <w:tabs>
          <w:tab w:val="right" w:leader="dot" w:pos="9060"/>
        </w:tabs>
        <w:ind w:left="840"/>
        <w:rPr>
          <w:rFonts w:asciiTheme="minorHAnsi" w:eastAsiaTheme="minorEastAsia" w:hAnsiTheme="minorHAnsi" w:cstheme="minorBidi"/>
          <w:noProof/>
          <w:sz w:val="21"/>
          <w:szCs w:val="22"/>
        </w:rPr>
      </w:pPr>
      <w:r>
        <w:rPr>
          <w:noProof/>
        </w:rPr>
        <w:t>6.3.2</w:t>
      </w:r>
      <w:r>
        <w:rPr>
          <w:rFonts w:hint="eastAsia"/>
          <w:noProof/>
        </w:rPr>
        <w:t xml:space="preserve"> </w:t>
      </w:r>
      <w:r>
        <w:rPr>
          <w:rFonts w:hint="eastAsia"/>
          <w:noProof/>
        </w:rPr>
        <w:t>后台测试</w:t>
      </w:r>
      <w:r>
        <w:rPr>
          <w:noProof/>
        </w:rPr>
        <w:tab/>
      </w:r>
      <w:r>
        <w:rPr>
          <w:noProof/>
        </w:rPr>
        <w:fldChar w:fldCharType="begin"/>
      </w:r>
      <w:r>
        <w:rPr>
          <w:noProof/>
        </w:rPr>
        <w:instrText xml:space="preserve"> PAGEREF _Toc516514646 \h </w:instrText>
      </w:r>
      <w:r>
        <w:rPr>
          <w:noProof/>
        </w:rPr>
      </w:r>
      <w:r>
        <w:rPr>
          <w:noProof/>
        </w:rPr>
        <w:fldChar w:fldCharType="separate"/>
      </w:r>
      <w:r>
        <w:rPr>
          <w:noProof/>
        </w:rPr>
        <w:t>32</w:t>
      </w:r>
      <w:r>
        <w:rPr>
          <w:noProof/>
        </w:rPr>
        <w:fldChar w:fldCharType="end"/>
      </w:r>
    </w:p>
    <w:p w:rsidR="0025610D" w:rsidRDefault="0025610D">
      <w:pPr>
        <w:pStyle w:val="2e"/>
        <w:tabs>
          <w:tab w:val="right" w:leader="dot" w:pos="9060"/>
        </w:tabs>
        <w:ind w:left="420"/>
        <w:rPr>
          <w:rFonts w:asciiTheme="minorHAnsi" w:eastAsiaTheme="minorEastAsia" w:hAnsiTheme="minorHAnsi" w:cstheme="minorBidi"/>
          <w:noProof/>
          <w:sz w:val="21"/>
          <w:szCs w:val="22"/>
        </w:rPr>
      </w:pPr>
      <w:r>
        <w:rPr>
          <w:noProof/>
        </w:rPr>
        <w:t>6.4</w:t>
      </w:r>
      <w:r>
        <w:rPr>
          <w:rFonts w:hint="eastAsia"/>
          <w:noProof/>
        </w:rPr>
        <w:t xml:space="preserve"> </w:t>
      </w:r>
      <w:r>
        <w:rPr>
          <w:rFonts w:hint="eastAsia"/>
          <w:noProof/>
        </w:rPr>
        <w:t>测试总结</w:t>
      </w:r>
      <w:r>
        <w:rPr>
          <w:noProof/>
        </w:rPr>
        <w:tab/>
      </w:r>
      <w:r>
        <w:rPr>
          <w:noProof/>
        </w:rPr>
        <w:fldChar w:fldCharType="begin"/>
      </w:r>
      <w:r>
        <w:rPr>
          <w:noProof/>
        </w:rPr>
        <w:instrText xml:space="preserve"> PAGEREF _Toc516514647 \h </w:instrText>
      </w:r>
      <w:r>
        <w:rPr>
          <w:noProof/>
        </w:rPr>
      </w:r>
      <w:r>
        <w:rPr>
          <w:noProof/>
        </w:rPr>
        <w:fldChar w:fldCharType="separate"/>
      </w:r>
      <w:r>
        <w:rPr>
          <w:noProof/>
        </w:rPr>
        <w:t>34</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rFonts w:hint="eastAsia"/>
          <w:noProof/>
        </w:rPr>
        <w:t>结束语</w:t>
      </w:r>
      <w:r>
        <w:rPr>
          <w:noProof/>
        </w:rPr>
        <w:tab/>
      </w:r>
      <w:r>
        <w:rPr>
          <w:noProof/>
        </w:rPr>
        <w:fldChar w:fldCharType="begin"/>
      </w:r>
      <w:r>
        <w:rPr>
          <w:noProof/>
        </w:rPr>
        <w:instrText xml:space="preserve"> PAGEREF _Toc516514648 \h </w:instrText>
      </w:r>
      <w:r>
        <w:rPr>
          <w:noProof/>
        </w:rPr>
      </w:r>
      <w:r>
        <w:rPr>
          <w:noProof/>
        </w:rPr>
        <w:fldChar w:fldCharType="separate"/>
      </w:r>
      <w:r>
        <w:rPr>
          <w:noProof/>
        </w:rPr>
        <w:t>35</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_Toc516514649 \h </w:instrText>
      </w:r>
      <w:r>
        <w:rPr>
          <w:noProof/>
        </w:rPr>
      </w:r>
      <w:r>
        <w:rPr>
          <w:noProof/>
        </w:rPr>
        <w:fldChar w:fldCharType="separate"/>
      </w:r>
      <w:r>
        <w:rPr>
          <w:noProof/>
        </w:rPr>
        <w:t>36</w:t>
      </w:r>
      <w:r>
        <w:rPr>
          <w:noProof/>
        </w:rPr>
        <w:fldChar w:fldCharType="end"/>
      </w:r>
    </w:p>
    <w:p w:rsidR="0025610D" w:rsidRDefault="0025610D">
      <w:pPr>
        <w:pStyle w:val="10"/>
        <w:tabs>
          <w:tab w:val="right" w:leader="dot" w:pos="9060"/>
        </w:tabs>
        <w:rPr>
          <w:rFonts w:asciiTheme="minorHAnsi" w:eastAsiaTheme="minorEastAsia" w:hAnsiTheme="minorHAnsi" w:cstheme="minorBidi"/>
          <w:noProof/>
          <w:sz w:val="21"/>
          <w:szCs w:val="22"/>
        </w:rPr>
      </w:pPr>
      <w:r>
        <w:rPr>
          <w:rFonts w:hint="eastAsia"/>
          <w:noProof/>
        </w:rPr>
        <w:t>致谢</w:t>
      </w:r>
      <w:r>
        <w:rPr>
          <w:noProof/>
        </w:rPr>
        <w:tab/>
      </w:r>
      <w:r>
        <w:rPr>
          <w:noProof/>
        </w:rPr>
        <w:fldChar w:fldCharType="begin"/>
      </w:r>
      <w:r>
        <w:rPr>
          <w:noProof/>
        </w:rPr>
        <w:instrText xml:space="preserve"> PAGEREF _Toc516514650 \h </w:instrText>
      </w:r>
      <w:r>
        <w:rPr>
          <w:noProof/>
        </w:rPr>
      </w:r>
      <w:r>
        <w:rPr>
          <w:noProof/>
        </w:rPr>
        <w:fldChar w:fldCharType="separate"/>
      </w:r>
      <w:r>
        <w:rPr>
          <w:noProof/>
        </w:rPr>
        <w:t>37</w:t>
      </w:r>
      <w:r>
        <w:rPr>
          <w:noProof/>
        </w:rPr>
        <w:fldChar w:fldCharType="end"/>
      </w:r>
    </w:p>
    <w:p w:rsidR="004A5C41" w:rsidRDefault="00C761CD" w:rsidP="00D618C2">
      <w:pPr>
        <w:pStyle w:val="af0"/>
        <w:spacing w:after="360"/>
      </w:pPr>
      <w:r>
        <w:fldChar w:fldCharType="end"/>
      </w:r>
    </w:p>
    <w:p w:rsidR="004A5C41" w:rsidRDefault="004A5C41" w:rsidP="00AB5BC6">
      <w:pPr>
        <w:pStyle w:val="1"/>
        <w:spacing w:before="240" w:after="120"/>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3730DB" w:rsidRDefault="00E61867" w:rsidP="00AB5BC6">
      <w:pPr>
        <w:pStyle w:val="1"/>
        <w:spacing w:before="240" w:after="120"/>
      </w:pPr>
      <w:bookmarkStart w:id="2" w:name="_Toc28676"/>
      <w:bookmarkStart w:id="3" w:name="_Toc513747900"/>
      <w:r>
        <w:rPr>
          <w:rFonts w:hint="eastAsia"/>
        </w:rPr>
        <w:lastRenderedPageBreak/>
        <w:t xml:space="preserve"> </w:t>
      </w:r>
      <w:bookmarkStart w:id="4" w:name="_Toc516514587"/>
      <w:r w:rsidR="003730DB">
        <w:rPr>
          <w:rFonts w:hint="eastAsia"/>
        </w:rPr>
        <w:t>绪论</w:t>
      </w:r>
      <w:bookmarkEnd w:id="2"/>
      <w:bookmarkEnd w:id="3"/>
      <w:bookmarkEnd w:id="4"/>
    </w:p>
    <w:p w:rsidR="003730DB" w:rsidRDefault="003730DB" w:rsidP="003730DB">
      <w:pPr>
        <w:pStyle w:val="a5"/>
      </w:pPr>
      <w:r w:rsidRPr="003730DB">
        <w:rPr>
          <w:rFonts w:hint="eastAsia"/>
        </w:rPr>
        <w:t>房屋租赁系统是一种较简单网络销售平台, 通过客户在本平台的浏览，以及执行的操作来完成对房屋的租赁，也让手上有着空余房子的房东有了一个销售的平台，避免了到处张贴小广告的苦恼，也避免了对信阳市的市容市貌造成了比较不好的影响。通过消费者的角度来看，能租到称心满意的房子是个不容易的事，所有增加了工作人员的审核已确保对外的信息的真实性。对房东来说，也有着自己的工作，不能总是等别人来看房。发布真实可靠地信息来更快更好的交自己的房子出租出去。以此为目标进行的本次设计。</w:t>
      </w:r>
      <w:r>
        <w:rPr>
          <w:rFonts w:hint="eastAsia"/>
        </w:rPr>
        <w:t>我希望借助这次答辩的机会，能和老师互动，学习更多的实战经验，为走向更高的阶梯做好更充足的准备。</w:t>
      </w:r>
    </w:p>
    <w:p w:rsidR="003730DB" w:rsidRDefault="003730DB" w:rsidP="00AB5BC6">
      <w:pPr>
        <w:pStyle w:val="2"/>
        <w:spacing w:before="120"/>
      </w:pPr>
      <w:bookmarkStart w:id="5" w:name="_Toc509341050"/>
      <w:bookmarkStart w:id="6" w:name="_Toc17519"/>
      <w:bookmarkStart w:id="7" w:name="_Toc10681"/>
      <w:bookmarkStart w:id="8" w:name="_Toc22573"/>
      <w:bookmarkStart w:id="9" w:name="_Toc481525730"/>
      <w:bookmarkStart w:id="10" w:name="_Toc481865142"/>
      <w:bookmarkStart w:id="11" w:name="_Toc513747901"/>
      <w:bookmarkStart w:id="12" w:name="_Toc516514588"/>
      <w:r>
        <w:rPr>
          <w:rFonts w:hint="eastAsia"/>
        </w:rPr>
        <w:t>课题研究背景与意义</w:t>
      </w:r>
      <w:bookmarkEnd w:id="5"/>
      <w:bookmarkEnd w:id="6"/>
      <w:bookmarkEnd w:id="7"/>
      <w:bookmarkEnd w:id="8"/>
      <w:bookmarkEnd w:id="9"/>
      <w:bookmarkEnd w:id="10"/>
      <w:bookmarkEnd w:id="11"/>
      <w:bookmarkEnd w:id="12"/>
    </w:p>
    <w:p w:rsidR="003730DB" w:rsidRPr="003730DB" w:rsidRDefault="003730DB" w:rsidP="003730DB">
      <w:pPr>
        <w:pStyle w:val="a5"/>
      </w:pPr>
      <w:r w:rsidRPr="003730DB">
        <w:rPr>
          <w:rFonts w:hint="eastAsia"/>
        </w:rPr>
        <w:t>随着社会人口的流动,不能在一个陌生的城市找到一个自己满足的住房是个比较普遍的问题，就按租客的角度来说，每次想要找到一个房源信息，都要自己跑过去区核实房子的信息是否和房东的描述是否一致，避免房东拿一些处理过的信息，照片在招租，一般在陌生的城市，人生地不熟的去看房子本来就是不方便的事情。而且在生活节奏非常快的今天，每个人都计较匆忙，没有较多的空闲时间来去一个个去看，去比较房子的优劣，大多人都是能用就行，凑合下。</w:t>
      </w:r>
    </w:p>
    <w:p w:rsidR="003730DB" w:rsidRPr="003730DB" w:rsidRDefault="003730DB" w:rsidP="003730DB">
      <w:pPr>
        <w:pStyle w:val="a5"/>
      </w:pPr>
      <w:r w:rsidRPr="003730DB">
        <w:rPr>
          <w:rFonts w:hint="eastAsia"/>
        </w:rPr>
        <w:t>对于房东来说，平时的工作已经让人烦躁，还要应付来自天南海北的租客的各种各样的问题，打电话的人多，看房的少，租房的就更是不好找。</w:t>
      </w:r>
      <w:bookmarkStart w:id="13" w:name="_Toc45"/>
    </w:p>
    <w:p w:rsidR="003730DB" w:rsidRPr="006C12EE" w:rsidRDefault="003730DB" w:rsidP="003730DB">
      <w:pPr>
        <w:pStyle w:val="a5"/>
      </w:pPr>
      <w:r w:rsidRPr="003730DB">
        <w:rPr>
          <w:rFonts w:hint="eastAsia"/>
        </w:rPr>
        <w:t>本系统就是为了解决信阳地区的房屋租赁问题，在房东提交租房信息时，有专业的工作人员进行核实上传房屋的照片，地理位置的真实性。避免出现实际的信息与提供的信息相差较大情况，让客户不满意，也让房东不满意。在进行审核过程中，用户是不能找到未通过的房屋信息，进一步避免了出现房东提供虚假信息的情况，避免用户上当受骗。</w:t>
      </w:r>
      <w:bookmarkEnd w:id="13"/>
    </w:p>
    <w:p w:rsidR="003730DB" w:rsidRPr="003730DB" w:rsidRDefault="003730DB" w:rsidP="003730DB">
      <w:pPr>
        <w:pStyle w:val="a5"/>
      </w:pPr>
      <w:r w:rsidRPr="003730DB">
        <w:rPr>
          <w:rFonts w:hint="eastAsia"/>
        </w:rPr>
        <w:t>在网上寻找我们需要的信息和物品对我们现在的年轻人来说，是再平常不过的，所有在网上寻找好的房源信息也是绝大多数人能够理解和接受的，节约了我们出门寻找，和出门做广告的时间。对于租房和房东双方都是非常有优势的。</w:t>
      </w:r>
    </w:p>
    <w:p w:rsidR="003730DB" w:rsidRDefault="003730DB" w:rsidP="003730DB">
      <w:pPr>
        <w:pStyle w:val="a5"/>
      </w:pPr>
      <w:r>
        <w:rPr>
          <w:rFonts w:hint="eastAsia"/>
        </w:rPr>
        <w:t>PHP作为通用</w:t>
      </w:r>
      <w:hyperlink r:id="rId16" w:tgtFrame="https://baike.baidu.com/item/PHP/_blank" w:history="1">
        <w:r>
          <w:t>开源</w:t>
        </w:r>
      </w:hyperlink>
      <w:hyperlink r:id="rId17" w:tgtFrame="https://baike.baidu.com/item/PHP/_blank" w:history="1">
        <w:r>
          <w:t>脚本语言</w:t>
        </w:r>
      </w:hyperlink>
      <w:r>
        <w:t>。</w:t>
      </w:r>
      <w:hyperlink r:id="rId18" w:tgtFrame="https://baike.baidu.com/item/PHP/_blank" w:history="1">
        <w:r>
          <w:t>语法</w:t>
        </w:r>
      </w:hyperlink>
      <w:r>
        <w:t>吸收了</w:t>
      </w:r>
      <w:hyperlink r:id="rId19" w:tgtFrame="https://baike.baidu.com/item/PHP/_blank" w:history="1">
        <w:r>
          <w:t>C语言</w:t>
        </w:r>
      </w:hyperlink>
      <w:r>
        <w:t>、</w:t>
      </w:r>
      <w:hyperlink r:id="rId20" w:tgtFrame="https://baike.baidu.com/item/PHP/_blank" w:history="1">
        <w:r>
          <w:t>Java</w:t>
        </w:r>
      </w:hyperlink>
      <w:r>
        <w:t>和</w:t>
      </w:r>
      <w:hyperlink r:id="rId21" w:tgtFrame="https://baike.baidu.com/item/PHP/_blank" w:history="1">
        <w:r>
          <w:t>Perl</w:t>
        </w:r>
      </w:hyperlink>
      <w:r>
        <w:t>的特点，利于学习，</w:t>
      </w:r>
      <w:r>
        <w:rPr>
          <w:rFonts w:hint="eastAsia"/>
        </w:rPr>
        <w:t>在web开发的过程中，使用起来非常的方便与快捷</w:t>
      </w:r>
      <w:r w:rsidRPr="003E58FA">
        <w:rPr>
          <w:rStyle w:val="affc"/>
          <w:rFonts w:hint="eastAsia"/>
        </w:rPr>
        <w:t>[</w:t>
      </w:r>
      <w:r w:rsidRPr="003E58FA">
        <w:rPr>
          <w:rStyle w:val="affc"/>
        </w:rPr>
        <w:t>1</w:t>
      </w:r>
      <w:r w:rsidRPr="003E58FA">
        <w:rPr>
          <w:rStyle w:val="affc"/>
          <w:rFonts w:hint="eastAsia"/>
        </w:rPr>
        <w:t>]</w:t>
      </w:r>
      <w:r>
        <w:rPr>
          <w:rFonts w:hint="eastAsia"/>
        </w:rPr>
        <w:t>。在web开发领域，PHP可以说是非常的优秀与迅速，他具有开放源代码，免费性、快捷性、跨平台性强、效率高、图像处理、面对对象和专业专注的优势</w:t>
      </w:r>
      <w:r w:rsidRPr="0076136B">
        <w:rPr>
          <w:rStyle w:val="affc"/>
          <w:rFonts w:hint="eastAsia"/>
        </w:rPr>
        <w:t>[</w:t>
      </w:r>
      <w:r w:rsidRPr="0076136B">
        <w:rPr>
          <w:rStyle w:val="affc"/>
        </w:rPr>
        <w:t>2</w:t>
      </w:r>
      <w:r w:rsidRPr="0076136B">
        <w:rPr>
          <w:rStyle w:val="affc"/>
          <w:rFonts w:hint="eastAsia"/>
        </w:rPr>
        <w:t>]</w:t>
      </w:r>
      <w:r>
        <w:rPr>
          <w:rFonts w:hint="eastAsia"/>
        </w:rPr>
        <w:t>。</w:t>
      </w:r>
    </w:p>
    <w:p w:rsidR="003730DB" w:rsidRDefault="003730DB" w:rsidP="003730DB">
      <w:pPr>
        <w:pStyle w:val="a5"/>
      </w:pPr>
      <w:r>
        <w:rPr>
          <w:rFonts w:hint="eastAsia"/>
        </w:rPr>
        <w:t>通过需求分析，然后设计与构思，设计出一个完整的网购商城，可以为租房的市场做出很大贡献。这样可以使房价更加贴近市场，也体现出网上租房的价值所在。</w:t>
      </w:r>
    </w:p>
    <w:p w:rsidR="003730DB" w:rsidRPr="006C12EE" w:rsidRDefault="003730DB" w:rsidP="003730DB">
      <w:pPr>
        <w:pStyle w:val="a5"/>
      </w:pPr>
    </w:p>
    <w:p w:rsidR="003730DB" w:rsidRPr="003730DB" w:rsidRDefault="003730DB" w:rsidP="00AB5BC6">
      <w:pPr>
        <w:pStyle w:val="2"/>
        <w:spacing w:before="120"/>
      </w:pPr>
      <w:bookmarkStart w:id="14" w:name="_Toc21241"/>
      <w:bookmarkStart w:id="15" w:name="_Toc513747902"/>
      <w:bookmarkStart w:id="16" w:name="_Toc516514589"/>
      <w:r w:rsidRPr="003730DB">
        <w:rPr>
          <w:rFonts w:hint="eastAsia"/>
        </w:rPr>
        <w:lastRenderedPageBreak/>
        <w:t>国内外现状分析</w:t>
      </w:r>
      <w:bookmarkEnd w:id="14"/>
      <w:bookmarkEnd w:id="15"/>
      <w:bookmarkEnd w:id="16"/>
    </w:p>
    <w:p w:rsidR="003730DB" w:rsidRDefault="003730DB" w:rsidP="003730DB">
      <w:pPr>
        <w:pStyle w:val="a5"/>
      </w:pPr>
      <w:bookmarkStart w:id="17" w:name="_Toc8322"/>
      <w:bookmarkStart w:id="18" w:name="_Toc481865143"/>
      <w:bookmarkStart w:id="19" w:name="_Toc509341051"/>
      <w:bookmarkStart w:id="20" w:name="_Toc481525731"/>
      <w:bookmarkStart w:id="21" w:name="_Toc24837"/>
      <w:r>
        <w:rPr>
          <w:rFonts w:hint="eastAsia"/>
        </w:rPr>
        <w:t>在网络经济时代这个大背景下，各个行业向网络靠拢，不仅仅局限于实体店，回头客的模式，在网络上宣传自己的商品已经非常普遍了，但是一个好的平台，是每个人都希望去遇到的。而且现在的国家政策在对网上销售，电商都是非常的支持。由于支付宝和微信的发展迅速，移动应用支付非常的方便，也给我们提供非常大的遍历。</w:t>
      </w:r>
    </w:p>
    <w:p w:rsidR="003730DB" w:rsidRDefault="003730DB" w:rsidP="003730DB">
      <w:pPr>
        <w:pStyle w:val="a5"/>
      </w:pPr>
      <w:r>
        <w:rPr>
          <w:rFonts w:hint="eastAsia"/>
        </w:rPr>
        <w:t>我国对信息经济学的研究虽然起步较晚，但是从1978年开始引进国外信息经济学研究成果以来，经过改革开放多年的发展，已经逐步形成了具有中国特色的网络市场，面对较好的市场需求已经良好的网络天骄，我们的系统才应运而出。</w:t>
      </w:r>
    </w:p>
    <w:p w:rsidR="003730DB" w:rsidRDefault="003730DB" w:rsidP="003730DB">
      <w:pPr>
        <w:pStyle w:val="a5"/>
      </w:pPr>
      <w:r>
        <w:rPr>
          <w:rFonts w:hint="eastAsia"/>
        </w:rPr>
        <w:t>现阶段租房困难主要原因是来租房的房源的来源良莠不齐，试想如果租房的来源真实可靠时候，所接触的房源信息让你不用实地去看房子,而是一些不经过处理的真实图片,这会让我们租房的速度和满意度都有个质的提升</w:t>
      </w:r>
      <w:r w:rsidRPr="0076136B">
        <w:rPr>
          <w:rStyle w:val="affc"/>
          <w:rFonts w:hint="eastAsia"/>
        </w:rPr>
        <w:t>[</w:t>
      </w:r>
      <w:r w:rsidRPr="0076136B">
        <w:rPr>
          <w:rStyle w:val="affc"/>
        </w:rPr>
        <w:t>3</w:t>
      </w:r>
      <w:r w:rsidRPr="0076136B">
        <w:rPr>
          <w:rStyle w:val="affc"/>
          <w:rFonts w:hint="eastAsia"/>
        </w:rPr>
        <w:t>]</w:t>
      </w:r>
      <w:r>
        <w:rPr>
          <w:rFonts w:hint="eastAsia"/>
        </w:rPr>
        <w:t>。会形成一个良性循环，最终会取代现在小广告等的地位成为的主流。</w:t>
      </w:r>
    </w:p>
    <w:p w:rsidR="003730DB" w:rsidRPr="003730DB" w:rsidRDefault="003730DB" w:rsidP="00AB5BC6">
      <w:pPr>
        <w:pStyle w:val="2"/>
        <w:numPr>
          <w:ilvl w:val="0"/>
          <w:numId w:val="0"/>
        </w:numPr>
        <w:spacing w:before="120"/>
      </w:pPr>
      <w:bookmarkStart w:id="22" w:name="_Toc23758"/>
      <w:bookmarkStart w:id="23" w:name="_Toc513747903"/>
      <w:bookmarkStart w:id="24" w:name="_Toc516514590"/>
      <w:r>
        <w:rPr>
          <w:rFonts w:hint="eastAsia"/>
        </w:rPr>
        <w:t>1</w:t>
      </w:r>
      <w:r w:rsidR="00AB3AB6">
        <w:rPr>
          <w:rFonts w:hint="eastAsia"/>
        </w:rPr>
        <w:t>.</w:t>
      </w:r>
      <w:r>
        <w:rPr>
          <w:rFonts w:hint="eastAsia"/>
        </w:rPr>
        <w:t xml:space="preserve">3 </w:t>
      </w:r>
      <w:bookmarkEnd w:id="17"/>
      <w:bookmarkEnd w:id="18"/>
      <w:bookmarkEnd w:id="19"/>
      <w:bookmarkEnd w:id="20"/>
      <w:bookmarkEnd w:id="21"/>
      <w:bookmarkEnd w:id="22"/>
      <w:bookmarkEnd w:id="23"/>
      <w:r w:rsidR="006D071F">
        <w:rPr>
          <w:rFonts w:hint="eastAsia"/>
        </w:rPr>
        <w:t>课题主要内容</w:t>
      </w:r>
      <w:bookmarkEnd w:id="24"/>
      <w:r w:rsidR="00AC64EA">
        <w:rPr>
          <w:rFonts w:hint="eastAsia"/>
        </w:rPr>
        <w:t xml:space="preserve">                                                                                                                                                                                                                             </w:t>
      </w:r>
    </w:p>
    <w:p w:rsidR="003730DB" w:rsidRDefault="003730DB" w:rsidP="001560F7">
      <w:pPr>
        <w:pStyle w:val="a5"/>
      </w:pPr>
      <w:r w:rsidRPr="003730DB">
        <w:rPr>
          <w:rFonts w:hint="eastAsia"/>
        </w:rPr>
        <w:t>用</w:t>
      </w:r>
      <w:r>
        <w:rPr>
          <w:rFonts w:hint="eastAsia"/>
        </w:rPr>
        <w:t>户功能</w:t>
      </w:r>
      <w:r w:rsidR="00825BCF">
        <w:rPr>
          <w:rFonts w:hint="eastAsia"/>
        </w:rPr>
        <w:t>:</w:t>
      </w:r>
      <w:r>
        <w:rPr>
          <w:rFonts w:hint="eastAsia"/>
        </w:rPr>
        <w:t>用户的注册(房东也是注册用户)</w:t>
      </w:r>
      <w:r w:rsidR="0050335D">
        <w:rPr>
          <w:rFonts w:hint="eastAsia"/>
        </w:rPr>
        <w:t>。</w:t>
      </w:r>
      <w:r>
        <w:rPr>
          <w:rFonts w:hint="eastAsia"/>
        </w:rPr>
        <w:t>对曾经租过的房子进行针对性的评价根据分类进行对房屋的搜索查找</w:t>
      </w:r>
      <w:r w:rsidR="001560F7">
        <w:rPr>
          <w:rFonts w:hint="eastAsia"/>
        </w:rPr>
        <w:t>.</w:t>
      </w:r>
      <w:r>
        <w:rPr>
          <w:rFonts w:hint="eastAsia"/>
        </w:rPr>
        <w:t>能够发布租房信息与修改</w:t>
      </w:r>
      <w:r w:rsidR="0050335D">
        <w:rPr>
          <w:rFonts w:hint="eastAsia"/>
        </w:rPr>
        <w:t>。</w:t>
      </w:r>
    </w:p>
    <w:p w:rsidR="003730DB" w:rsidRDefault="003730DB" w:rsidP="001560F7">
      <w:pPr>
        <w:pStyle w:val="a5"/>
      </w:pPr>
      <w:r>
        <w:rPr>
          <w:rFonts w:hint="eastAsia"/>
        </w:rPr>
        <w:t>管理员功能</w:t>
      </w:r>
      <w:r w:rsidR="001560F7">
        <w:rPr>
          <w:rFonts w:hint="eastAsia"/>
        </w:rPr>
        <w:t>:</w:t>
      </w:r>
      <w:r>
        <w:rPr>
          <w:rFonts w:hint="eastAsia"/>
        </w:rPr>
        <w:t>对房东发布的租房信息进行审核(</w:t>
      </w:r>
      <w:r w:rsidR="000775D1">
        <w:rPr>
          <w:rFonts w:hint="eastAsia"/>
        </w:rPr>
        <w:t>考虑到实际情况管理员的审核就是对房屋信息的一个字段</w:t>
      </w:r>
      <w:r>
        <w:rPr>
          <w:rFonts w:hint="eastAsia"/>
        </w:rPr>
        <w:t>修改,用一个字段表示房屋是否已经审核</w:t>
      </w:r>
      <w:r w:rsidR="004F4A76">
        <w:rPr>
          <w:rFonts w:hint="eastAsia"/>
        </w:rPr>
        <w:t>1</w:t>
      </w:r>
      <w:r>
        <w:rPr>
          <w:rFonts w:hint="eastAsia"/>
        </w:rPr>
        <w:t>表示审核过,0表示没有</w:t>
      </w:r>
      <w:r w:rsidR="009D533B">
        <w:rPr>
          <w:rFonts w:hint="eastAsia"/>
        </w:rPr>
        <w:t>)。</w:t>
      </w:r>
      <w:r>
        <w:rPr>
          <w:rFonts w:hint="eastAsia"/>
        </w:rPr>
        <w:t>对注册用户的管理</w:t>
      </w:r>
      <w:r w:rsidR="009D533B">
        <w:rPr>
          <w:rFonts w:hint="eastAsia"/>
        </w:rPr>
        <w:t>。</w:t>
      </w:r>
      <w:r>
        <w:rPr>
          <w:rFonts w:hint="eastAsia"/>
        </w:rPr>
        <w:t>管理用户对房屋的评价信息</w:t>
      </w:r>
      <w:r w:rsidR="009D533B">
        <w:rPr>
          <w:rFonts w:hint="eastAsia"/>
        </w:rPr>
        <w:t>。</w:t>
      </w:r>
    </w:p>
    <w:p w:rsidR="003730DB" w:rsidRPr="003730DB" w:rsidRDefault="003730DB" w:rsidP="00AB5BC6">
      <w:pPr>
        <w:pStyle w:val="2"/>
        <w:numPr>
          <w:ilvl w:val="0"/>
          <w:numId w:val="0"/>
        </w:numPr>
        <w:spacing w:before="120"/>
      </w:pPr>
      <w:bookmarkStart w:id="25" w:name="_Toc481865145"/>
      <w:bookmarkStart w:id="26" w:name="_Toc481525733"/>
      <w:bookmarkStart w:id="27" w:name="_Toc25234"/>
      <w:bookmarkStart w:id="28" w:name="_Toc509341053"/>
      <w:bookmarkStart w:id="29" w:name="_Toc18926"/>
      <w:bookmarkStart w:id="30" w:name="_Toc7697"/>
      <w:bookmarkStart w:id="31" w:name="_Toc513747904"/>
      <w:bookmarkStart w:id="32" w:name="_Toc516514591"/>
      <w:r>
        <w:rPr>
          <w:rFonts w:hint="eastAsia"/>
        </w:rPr>
        <w:t>1</w:t>
      </w:r>
      <w:r w:rsidR="00825BCF">
        <w:rPr>
          <w:rFonts w:hint="eastAsia"/>
        </w:rPr>
        <w:t>.</w:t>
      </w:r>
      <w:r>
        <w:rPr>
          <w:rFonts w:hint="eastAsia"/>
        </w:rPr>
        <w:t>4 论文主题结构</w:t>
      </w:r>
      <w:bookmarkEnd w:id="25"/>
      <w:bookmarkEnd w:id="26"/>
      <w:bookmarkEnd w:id="27"/>
      <w:bookmarkEnd w:id="28"/>
      <w:bookmarkEnd w:id="29"/>
      <w:bookmarkEnd w:id="30"/>
      <w:bookmarkEnd w:id="31"/>
      <w:bookmarkEnd w:id="32"/>
    </w:p>
    <w:p w:rsidR="003730DB" w:rsidRPr="003730DB" w:rsidRDefault="003730DB" w:rsidP="003730DB">
      <w:pPr>
        <w:pStyle w:val="a5"/>
      </w:pPr>
      <w:r w:rsidRPr="003730DB">
        <w:rPr>
          <w:rFonts w:hint="eastAsia"/>
        </w:rPr>
        <w:t>论文针对该系统的具体的内容，研究的过程，功能性，非功能性，需求分析等一系列设计，共分为以下六个部分：</w:t>
      </w:r>
    </w:p>
    <w:p w:rsidR="003730DB" w:rsidRPr="003730DB" w:rsidRDefault="003730DB" w:rsidP="003730DB">
      <w:pPr>
        <w:pStyle w:val="a5"/>
      </w:pPr>
      <w:r w:rsidRPr="003730DB">
        <w:rPr>
          <w:rFonts w:hint="eastAsia"/>
        </w:rPr>
        <w:t>第一部分，介绍了研究内容，组织结构，课题现状。</w:t>
      </w:r>
    </w:p>
    <w:p w:rsidR="003730DB" w:rsidRPr="003730DB" w:rsidRDefault="003730DB" w:rsidP="003730DB">
      <w:pPr>
        <w:pStyle w:val="a5"/>
      </w:pPr>
      <w:r w:rsidRPr="003730DB">
        <w:rPr>
          <w:rFonts w:hint="eastAsia"/>
        </w:rPr>
        <w:t xml:space="preserve">第二部分介绍课题相关技术。 </w:t>
      </w:r>
    </w:p>
    <w:p w:rsidR="003730DB" w:rsidRPr="003730DB" w:rsidRDefault="003730DB" w:rsidP="003730DB">
      <w:pPr>
        <w:pStyle w:val="a5"/>
      </w:pPr>
      <w:r w:rsidRPr="003730DB">
        <w:rPr>
          <w:rFonts w:hint="eastAsia"/>
        </w:rPr>
        <w:t>第三部分介绍系统的需求分析</w:t>
      </w:r>
    </w:p>
    <w:p w:rsidR="00514FCB" w:rsidRDefault="003730DB" w:rsidP="003730DB">
      <w:pPr>
        <w:pStyle w:val="a5"/>
      </w:pPr>
      <w:r w:rsidRPr="003730DB">
        <w:rPr>
          <w:rFonts w:hint="eastAsia"/>
        </w:rPr>
        <w:t>第四部分详细介绍了系统的架构设计以及整个管理系统的结构设计</w:t>
      </w:r>
      <w:r w:rsidR="00514FCB">
        <w:rPr>
          <w:rFonts w:hint="eastAsia"/>
        </w:rPr>
        <w:t>。</w:t>
      </w:r>
    </w:p>
    <w:p w:rsidR="003730DB" w:rsidRPr="003730DB" w:rsidRDefault="003730DB" w:rsidP="003730DB">
      <w:pPr>
        <w:pStyle w:val="a5"/>
      </w:pPr>
      <w:r w:rsidRPr="003730DB">
        <w:rPr>
          <w:rFonts w:hint="eastAsia"/>
        </w:rPr>
        <w:t>第五部分介绍实现，本章对本网站进行总结与分析。介绍了本网站的前后两端模块的功能实现以及实现页面的展示。</w:t>
      </w:r>
    </w:p>
    <w:p w:rsidR="003730DB" w:rsidRPr="003730DB" w:rsidRDefault="003730DB" w:rsidP="003730DB">
      <w:pPr>
        <w:pStyle w:val="a5"/>
      </w:pPr>
      <w:r w:rsidRPr="003730DB">
        <w:rPr>
          <w:rFonts w:hint="eastAsia"/>
        </w:rPr>
        <w:t>第六部分进行系统测试，这一部分是对前面所设计的进行测试，分别为测试概念，测试目标，测试方法，测试内容四个部分进行分析。</w:t>
      </w:r>
    </w:p>
    <w:p w:rsidR="003730DB" w:rsidRPr="003730DB" w:rsidRDefault="003730DB" w:rsidP="00AB5BC6">
      <w:pPr>
        <w:pStyle w:val="2"/>
        <w:numPr>
          <w:ilvl w:val="0"/>
          <w:numId w:val="0"/>
        </w:numPr>
        <w:spacing w:before="120"/>
        <w:ind w:left="1474" w:hanging="1474"/>
      </w:pPr>
      <w:bookmarkStart w:id="33" w:name="_Toc19896"/>
      <w:bookmarkStart w:id="34" w:name="_Toc513747905"/>
      <w:bookmarkStart w:id="35" w:name="_Toc516514592"/>
      <w:r>
        <w:rPr>
          <w:rFonts w:hint="eastAsia"/>
        </w:rPr>
        <w:t>1</w:t>
      </w:r>
      <w:r w:rsidR="00825BCF">
        <w:rPr>
          <w:rFonts w:hint="eastAsia"/>
        </w:rPr>
        <w:t>.</w:t>
      </w:r>
      <w:r>
        <w:rPr>
          <w:rFonts w:hint="eastAsia"/>
        </w:rPr>
        <w:t>5本章小结</w:t>
      </w:r>
      <w:bookmarkEnd w:id="33"/>
      <w:bookmarkEnd w:id="34"/>
      <w:bookmarkEnd w:id="35"/>
    </w:p>
    <w:p w:rsidR="004A5C41" w:rsidRDefault="003730DB" w:rsidP="00423B88">
      <w:pPr>
        <w:pStyle w:val="a5"/>
      </w:pPr>
      <w:r>
        <w:t>本章主要介绍了课题研究的背景与意义,对国内外的现状进行了分析,介绍了主要的研究方法内容和方法,介绍了该系统的主要内容,以及使用的具体技术进行了介绍</w:t>
      </w:r>
      <w:r w:rsidR="003A39ED">
        <w:t>。</w:t>
      </w:r>
      <w:r>
        <w:t>讨论这些技术的可行性问题</w:t>
      </w:r>
      <w:r w:rsidR="003A39ED">
        <w:t>。</w:t>
      </w:r>
    </w:p>
    <w:p w:rsidR="001254E7" w:rsidRPr="001254E7" w:rsidRDefault="001254E7" w:rsidP="00AB5BC6">
      <w:pPr>
        <w:pStyle w:val="1"/>
        <w:spacing w:before="240" w:after="120"/>
      </w:pPr>
      <w:bookmarkStart w:id="36" w:name="_Toc30052"/>
      <w:bookmarkStart w:id="37" w:name="_Toc481525735"/>
      <w:bookmarkStart w:id="38" w:name="_Toc480559426"/>
      <w:bookmarkStart w:id="39" w:name="_Toc481865147"/>
      <w:bookmarkStart w:id="40" w:name="_Toc509341055"/>
      <w:bookmarkStart w:id="41" w:name="_Toc766"/>
      <w:bookmarkStart w:id="42" w:name="_Toc17524"/>
      <w:bookmarkStart w:id="43" w:name="_Toc513747906"/>
      <w:bookmarkStart w:id="44" w:name="_Toc516514593"/>
      <w:r w:rsidRPr="001254E7">
        <w:rPr>
          <w:rFonts w:hint="eastAsia"/>
        </w:rPr>
        <w:lastRenderedPageBreak/>
        <w:t>相关技术</w:t>
      </w:r>
      <w:bookmarkEnd w:id="36"/>
      <w:bookmarkEnd w:id="37"/>
      <w:bookmarkEnd w:id="38"/>
      <w:bookmarkEnd w:id="39"/>
      <w:bookmarkEnd w:id="40"/>
      <w:bookmarkEnd w:id="41"/>
      <w:bookmarkEnd w:id="42"/>
      <w:bookmarkEnd w:id="43"/>
      <w:bookmarkEnd w:id="44"/>
    </w:p>
    <w:p w:rsidR="001254E7" w:rsidRDefault="001254E7" w:rsidP="00AB5BC6">
      <w:pPr>
        <w:pStyle w:val="2"/>
        <w:spacing w:before="120"/>
      </w:pPr>
      <w:bookmarkStart w:id="45" w:name="_Toc26540"/>
      <w:bookmarkStart w:id="46" w:name="_Toc513747907"/>
      <w:bookmarkStart w:id="47" w:name="_Toc516514594"/>
      <w:r>
        <w:rPr>
          <w:rFonts w:hint="eastAsia"/>
        </w:rPr>
        <w:t>PHP</w:t>
      </w:r>
      <w:bookmarkEnd w:id="45"/>
      <w:bookmarkEnd w:id="46"/>
      <w:bookmarkEnd w:id="47"/>
    </w:p>
    <w:p w:rsidR="001254E7" w:rsidRDefault="001254E7" w:rsidP="001254E7">
      <w:pPr>
        <w:pStyle w:val="a5"/>
      </w:pPr>
      <w:r>
        <w:rPr>
          <w:rFonts w:hint="eastAsia"/>
        </w:rPr>
        <w:t>Hypertext Preprocessor是一种服务器端脚本运行、命令行脚本运行、客户端图形界面（GUI）程序的超级文本预处理器，简称PHP</w:t>
      </w:r>
      <w:r w:rsidRPr="007D473E">
        <w:rPr>
          <w:rStyle w:val="affc"/>
        </w:rPr>
        <w:t>[4]</w:t>
      </w:r>
      <w:r>
        <w:rPr>
          <w:rFonts w:hint="eastAsia"/>
        </w:rPr>
        <w:t>。它在web开发中应用广泛，简要的来说，就是嵌入到HTML中的一种脚本语言，具有B/S结构（浏览器对服务器的操作），与C、Java、Perl等语言和PHP自创的一些语法结构混合，对现行的数据库(</w:t>
      </w:r>
      <w:r w:rsidR="002E67EB">
        <w:rPr>
          <w:rFonts w:hint="eastAsia"/>
        </w:rPr>
        <w:t>MySQL</w:t>
      </w:r>
      <w:r w:rsidR="002E67EB">
        <w:t>,O</w:t>
      </w:r>
      <w:r>
        <w:t>racle等数据库</w:t>
      </w:r>
      <w:r>
        <w:rPr>
          <w:rFonts w:hint="eastAsia"/>
        </w:rPr>
        <w:t>)和操作系统(window,Linux)都适用</w:t>
      </w:r>
      <w:r w:rsidRPr="00A51EA3">
        <w:rPr>
          <w:rStyle w:val="affc"/>
          <w:rFonts w:hint="eastAsia"/>
        </w:rPr>
        <w:t>[</w:t>
      </w:r>
      <w:r w:rsidRPr="00A51EA3">
        <w:rPr>
          <w:rStyle w:val="affc"/>
        </w:rPr>
        <w:t>5</w:t>
      </w:r>
      <w:r w:rsidRPr="00A51EA3">
        <w:rPr>
          <w:rStyle w:val="affc"/>
          <w:rFonts w:hint="eastAsia"/>
        </w:rPr>
        <w:t>]</w:t>
      </w:r>
      <w:r>
        <w:rPr>
          <w:rFonts w:hint="eastAsia"/>
        </w:rPr>
        <w:t>。采用PHP的是因为具有其他语言不具备的特点：</w:t>
      </w:r>
    </w:p>
    <w:p w:rsidR="001254E7" w:rsidRDefault="001254E7" w:rsidP="001254E7">
      <w:pPr>
        <w:pStyle w:val="a5"/>
      </w:pPr>
      <w:r>
        <w:rPr>
          <w:rFonts w:hint="eastAsia"/>
        </w:rPr>
        <w:t>（1） PHP是一种开源脚本语言，减少开发成本,减少我们的开发负担。</w:t>
      </w:r>
    </w:p>
    <w:p w:rsidR="001254E7" w:rsidRDefault="001254E7" w:rsidP="001254E7">
      <w:pPr>
        <w:pStyle w:val="a5"/>
      </w:pPr>
      <w:r>
        <w:rPr>
          <w:rFonts w:hint="eastAsia"/>
        </w:rPr>
        <w:t xml:space="preserve">（2） </w:t>
      </w:r>
      <w:r>
        <w:t>PHP易于学习,减少学习时间</w:t>
      </w:r>
      <w:r>
        <w:rPr>
          <w:rFonts w:hint="eastAsia"/>
        </w:rPr>
        <w:t>。</w:t>
      </w:r>
    </w:p>
    <w:p w:rsidR="001254E7" w:rsidRDefault="001254E7" w:rsidP="001254E7">
      <w:pPr>
        <w:pStyle w:val="a5"/>
      </w:pPr>
      <w:r>
        <w:rPr>
          <w:rFonts w:hint="eastAsia"/>
        </w:rPr>
        <w:t>（3） 对跨平台的兼容性具有很好地兼容性不需要针对系统,平台对应开发,减少开发资源。</w:t>
      </w:r>
    </w:p>
    <w:p w:rsidR="001254E7" w:rsidRDefault="001254E7" w:rsidP="001254E7">
      <w:pPr>
        <w:pStyle w:val="a5"/>
      </w:pPr>
      <w:r>
        <w:rPr>
          <w:rFonts w:hint="eastAsia"/>
        </w:rPr>
        <w:t xml:space="preserve">（4） </w:t>
      </w:r>
      <w:r>
        <w:t>PHP在不断的更新和全世界的程序员的完善中,无论速度还是稳定性,都具有飞跃性的提升</w:t>
      </w:r>
      <w:r>
        <w:rPr>
          <w:rFonts w:hint="eastAsia"/>
        </w:rPr>
        <w:t>。</w:t>
      </w:r>
    </w:p>
    <w:p w:rsidR="001254E7" w:rsidRDefault="001254E7" w:rsidP="001254E7">
      <w:pPr>
        <w:pStyle w:val="a5"/>
      </w:pPr>
      <w:r>
        <w:rPr>
          <w:rFonts w:hint="eastAsia"/>
        </w:rPr>
        <w:t>（5）基本支持市面上的所有数据库如</w:t>
      </w:r>
      <w:r w:rsidR="00024C1E">
        <w:rPr>
          <w:rFonts w:hint="eastAsia"/>
        </w:rPr>
        <w:t>MySQL</w:t>
      </w:r>
      <w:r w:rsidR="00024C1E">
        <w:t>,O</w:t>
      </w:r>
      <w:r>
        <w:t>racle等</w:t>
      </w:r>
      <w:r>
        <w:rPr>
          <w:rFonts w:hint="eastAsia"/>
        </w:rPr>
        <w:t>。</w:t>
      </w:r>
    </w:p>
    <w:p w:rsidR="001254E7" w:rsidRDefault="001254E7" w:rsidP="001254E7">
      <w:pPr>
        <w:pStyle w:val="a5"/>
      </w:pPr>
      <w:r>
        <w:rPr>
          <w:rFonts w:hint="eastAsia"/>
        </w:rPr>
        <w:t>（6）前期开发过后,对后期的二次项目开发没有什么影响,便于继续开发,继续完善。</w:t>
      </w:r>
    </w:p>
    <w:p w:rsidR="001254E7" w:rsidRDefault="001254E7" w:rsidP="001254E7">
      <w:pPr>
        <w:pStyle w:val="a5"/>
      </w:pPr>
      <w:r>
        <w:t>MVC的设计模式在目前来说是非常普遍和流行的,不仅仅在</w:t>
      </w:r>
      <w:r>
        <w:rPr>
          <w:rFonts w:hint="eastAsia"/>
        </w:rPr>
        <w:t>PHP行业,在其他饿的行业也是受到广泛的使用</w:t>
      </w:r>
      <w:r w:rsidR="003A39ED">
        <w:rPr>
          <w:rFonts w:hint="eastAsia"/>
        </w:rPr>
        <w:t>。</w:t>
      </w:r>
      <w:r>
        <w:t>PHP的MVC设计模式将M(</w:t>
      </w:r>
      <w:r w:rsidR="00075EC3" w:rsidRPr="00075EC3">
        <w:t>Model</w:t>
      </w:r>
      <w:r>
        <w:t>)模型,对数据库的操作步骤和编辑放在里面</w:t>
      </w:r>
      <w:r w:rsidR="002738B2">
        <w:t>,C(C</w:t>
      </w:r>
      <w:r>
        <w:t>ontroller)控制器,将对业务的逻辑控制放在里面,调用</w:t>
      </w:r>
      <w:r w:rsidR="00D95907">
        <w:t>M</w:t>
      </w:r>
      <w:r>
        <w:t>odel来进行对数据库的操作和控制</w:t>
      </w:r>
      <w:r w:rsidR="003A39ED">
        <w:t>。</w:t>
      </w:r>
      <w:r w:rsidR="00560FBF">
        <w:t>V(V</w:t>
      </w:r>
      <w:r>
        <w:t>iew)视图文件,就是前端的页面,需要展示给用户的页面</w:t>
      </w:r>
      <w:r w:rsidRPr="00E07B47">
        <w:rPr>
          <w:rStyle w:val="affc"/>
          <w:rFonts w:hint="eastAsia"/>
        </w:rPr>
        <w:t>[</w:t>
      </w:r>
      <w:r w:rsidRPr="00E07B47">
        <w:rPr>
          <w:rStyle w:val="affc"/>
        </w:rPr>
        <w:t>6</w:t>
      </w:r>
      <w:r w:rsidRPr="00E07B47">
        <w:rPr>
          <w:rStyle w:val="affc"/>
          <w:rFonts w:hint="eastAsia"/>
        </w:rPr>
        <w:t>]</w:t>
      </w:r>
      <w:r>
        <w:t>。</w:t>
      </w:r>
    </w:p>
    <w:p w:rsidR="001254E7" w:rsidRPr="006A0737" w:rsidRDefault="001254E7" w:rsidP="001254E7">
      <w:pPr>
        <w:pStyle w:val="a5"/>
      </w:pPr>
      <w:r>
        <w:t>将三个分来是将开发的部分分开，易于管理代码的修改和编辑。对将来的二期项目修改提供了便利。</w:t>
      </w:r>
    </w:p>
    <w:p w:rsidR="001254E7" w:rsidRPr="001254E7" w:rsidRDefault="001254E7" w:rsidP="00AB5BC6">
      <w:pPr>
        <w:pStyle w:val="2"/>
        <w:spacing w:before="120"/>
      </w:pPr>
      <w:bookmarkStart w:id="48" w:name="_Toc28001"/>
      <w:bookmarkStart w:id="49" w:name="_Toc513747908"/>
      <w:bookmarkStart w:id="50" w:name="_Toc516514595"/>
      <w:r w:rsidRPr="001254E7">
        <w:rPr>
          <w:rFonts w:hint="eastAsia"/>
        </w:rPr>
        <w:t>MySQL数据库</w:t>
      </w:r>
      <w:bookmarkEnd w:id="48"/>
      <w:bookmarkEnd w:id="49"/>
      <w:bookmarkEnd w:id="50"/>
    </w:p>
    <w:p w:rsidR="001254E7" w:rsidRPr="001254E7" w:rsidRDefault="001254E7" w:rsidP="001254E7">
      <w:pPr>
        <w:pStyle w:val="a5"/>
      </w:pPr>
      <w:r w:rsidRPr="001254E7">
        <w:rPr>
          <w:rFonts w:hint="eastAsia"/>
        </w:rPr>
        <w:t>MySQL是一种</w:t>
      </w:r>
      <w:hyperlink r:id="rId22" w:tgtFrame="https://baike.baidu.com/item/MySQL%E6%95%B0%E6%8D%AE%E5%BA%93/_blank" w:history="1">
        <w:r w:rsidRPr="001254E7">
          <w:rPr>
            <w:rFonts w:hint="eastAsia"/>
          </w:rPr>
          <w:t>开放源代码</w:t>
        </w:r>
      </w:hyperlink>
      <w:r w:rsidRPr="001254E7">
        <w:rPr>
          <w:rFonts w:hint="eastAsia"/>
        </w:rPr>
        <w:t>的关系型</w:t>
      </w:r>
      <w:hyperlink r:id="rId23" w:tgtFrame="https://baike.baidu.com/item/MySQL%E6%95%B0%E6%8D%AE%E5%BA%93/_blank" w:history="1">
        <w:r w:rsidRPr="001254E7">
          <w:rPr>
            <w:rFonts w:hint="eastAsia"/>
          </w:rPr>
          <w:t>数据库管理</w:t>
        </w:r>
      </w:hyperlink>
      <w:r w:rsidRPr="001254E7">
        <w:rPr>
          <w:rFonts w:hint="eastAsia"/>
        </w:rPr>
        <w:t>系统（RDBMS），MySQL</w:t>
      </w:r>
      <w:hyperlink r:id="rId24" w:tgtFrame="https://baike.baidu.com/item/MySQL%E6%95%B0%E6%8D%AE%E5%BA%93/_blank" w:history="1">
        <w:r w:rsidRPr="001254E7">
          <w:rPr>
            <w:rFonts w:hint="eastAsia"/>
          </w:rPr>
          <w:t>数据库系统</w:t>
        </w:r>
      </w:hyperlink>
      <w:r w:rsidRPr="001254E7">
        <w:rPr>
          <w:rFonts w:hint="eastAsia"/>
        </w:rPr>
        <w:t>使用最常用的数据库管理语言--</w:t>
      </w:r>
      <w:hyperlink r:id="rId25" w:tgtFrame="https://baike.baidu.com/item/MySQL%E6%95%B0%E6%8D%AE%E5%BA%93/_blank" w:history="1">
        <w:r w:rsidRPr="001254E7">
          <w:rPr>
            <w:rFonts w:hint="eastAsia"/>
          </w:rPr>
          <w:t>结构化查询语言</w:t>
        </w:r>
      </w:hyperlink>
      <w:r w:rsidRPr="001254E7">
        <w:rPr>
          <w:rFonts w:hint="eastAsia"/>
        </w:rPr>
        <w:t>（SQL）进行数据库管理</w:t>
      </w:r>
      <w:r w:rsidRPr="001254E7">
        <w:rPr>
          <w:rStyle w:val="affc"/>
          <w:rFonts w:hint="eastAsia"/>
        </w:rPr>
        <w:t>[</w:t>
      </w:r>
      <w:r w:rsidRPr="001254E7">
        <w:rPr>
          <w:rStyle w:val="affc"/>
        </w:rPr>
        <w:t>7</w:t>
      </w:r>
      <w:r w:rsidRPr="001254E7">
        <w:rPr>
          <w:rStyle w:val="affc"/>
          <w:rFonts w:hint="eastAsia"/>
        </w:rPr>
        <w:t>]</w:t>
      </w:r>
      <w:r w:rsidRPr="001254E7">
        <w:rPr>
          <w:rFonts w:hint="eastAsia"/>
        </w:rPr>
        <w:t>。简单易懂，对于新学的来说，是非常适合的。很现实的问题，我们选择</w:t>
      </w:r>
      <w:r w:rsidRPr="001254E7">
        <w:t>MySQL看重的还是他是开源免费的数据库,任何人都能在网址上进行下载使用</w:t>
      </w:r>
      <w:r w:rsidRPr="001254E7">
        <w:rPr>
          <w:rStyle w:val="affc"/>
          <w:rFonts w:hint="eastAsia"/>
        </w:rPr>
        <w:t>[</w:t>
      </w:r>
      <w:r w:rsidRPr="001254E7">
        <w:rPr>
          <w:rStyle w:val="affc"/>
        </w:rPr>
        <w:t>8</w:t>
      </w:r>
      <w:r w:rsidRPr="001254E7">
        <w:rPr>
          <w:rStyle w:val="affc"/>
          <w:rFonts w:hint="eastAsia"/>
        </w:rPr>
        <w:t>]</w:t>
      </w:r>
      <w:r w:rsidRPr="001254E7">
        <w:t>。</w:t>
      </w:r>
    </w:p>
    <w:p w:rsidR="001254E7" w:rsidRPr="001254E7" w:rsidRDefault="001254E7" w:rsidP="001254E7">
      <w:pPr>
        <w:pStyle w:val="a5"/>
      </w:pPr>
      <w:r w:rsidRPr="001254E7">
        <w:t>MySQL对PHP来说是非常友好和适配的,PHP内置的数据库连接函数能够对</w:t>
      </w:r>
      <w:r w:rsidRPr="001254E7">
        <w:rPr>
          <w:rFonts w:hint="eastAsia"/>
        </w:rPr>
        <w:t>MySQL进行长链接和短链接</w:t>
      </w:r>
      <w:r w:rsidR="003A39ED">
        <w:rPr>
          <w:rFonts w:hint="eastAsia"/>
        </w:rPr>
        <w:t>。</w:t>
      </w:r>
      <w:r w:rsidRPr="001254E7">
        <w:rPr>
          <w:rFonts w:hint="eastAsia"/>
        </w:rPr>
        <w:t>所以选择</w:t>
      </w:r>
      <w:r w:rsidRPr="001254E7">
        <w:t>PHP,在没有超大的并发和数据存储下,MySQL就是最优的选择</w:t>
      </w:r>
      <w:r w:rsidRPr="001254E7">
        <w:rPr>
          <w:rStyle w:val="affc"/>
          <w:rFonts w:hint="eastAsia"/>
        </w:rPr>
        <w:t>[</w:t>
      </w:r>
      <w:r w:rsidRPr="001254E7">
        <w:rPr>
          <w:rStyle w:val="affc"/>
        </w:rPr>
        <w:t>9</w:t>
      </w:r>
      <w:r w:rsidRPr="001254E7">
        <w:rPr>
          <w:rStyle w:val="affc"/>
          <w:rFonts w:hint="eastAsia"/>
        </w:rPr>
        <w:t>]</w:t>
      </w:r>
    </w:p>
    <w:p w:rsidR="001254E7" w:rsidRPr="001254E7" w:rsidRDefault="001254E7" w:rsidP="001254E7">
      <w:pPr>
        <w:pStyle w:val="a5"/>
      </w:pPr>
      <w:r w:rsidRPr="001254E7">
        <w:t>为了提高用户的访问速度,我们可以对MySQL进行多种优化</w:t>
      </w:r>
      <w:r w:rsidR="003A39ED">
        <w:t>。</w:t>
      </w:r>
      <w:r w:rsidRPr="001254E7">
        <w:t>在对数据库的访问上来说:我们可以在</w:t>
      </w:r>
      <w:r w:rsidRPr="001254E7">
        <w:rPr>
          <w:rFonts w:hint="eastAsia"/>
        </w:rPr>
        <w:t>SQL语句上,访问数据时增加对数据库列的访问限制,减少读取列的数量</w:t>
      </w:r>
      <w:r w:rsidR="003A39ED">
        <w:rPr>
          <w:rFonts w:hint="eastAsia"/>
        </w:rPr>
        <w:t>。</w:t>
      </w:r>
      <w:r w:rsidRPr="001254E7">
        <w:rPr>
          <w:rFonts w:hint="eastAsia"/>
        </w:rPr>
        <w:t>在对服务器上可以对数据库进行索引,加快对数据的调用速度</w:t>
      </w:r>
      <w:r w:rsidRPr="001254E7">
        <w:rPr>
          <w:rStyle w:val="affc"/>
          <w:rFonts w:hint="eastAsia"/>
        </w:rPr>
        <w:t>[</w:t>
      </w:r>
      <w:r w:rsidRPr="001254E7">
        <w:rPr>
          <w:rStyle w:val="affc"/>
        </w:rPr>
        <w:t>10]</w:t>
      </w:r>
      <w:r w:rsidRPr="001254E7">
        <w:rPr>
          <w:rFonts w:hint="eastAsia"/>
        </w:rPr>
        <w:t>。</w:t>
      </w:r>
    </w:p>
    <w:p w:rsidR="001254E7" w:rsidRPr="001254E7" w:rsidRDefault="001254E7" w:rsidP="00AB5BC6">
      <w:pPr>
        <w:pStyle w:val="2"/>
        <w:spacing w:before="120"/>
      </w:pPr>
      <w:bookmarkStart w:id="51" w:name="_Toc15686"/>
      <w:bookmarkStart w:id="52" w:name="_Toc513747909"/>
      <w:bookmarkStart w:id="53" w:name="_Toc516514596"/>
      <w:r w:rsidRPr="001254E7">
        <w:rPr>
          <w:rFonts w:hint="eastAsia"/>
        </w:rPr>
        <w:lastRenderedPageBreak/>
        <w:t>Apache</w:t>
      </w:r>
      <w:bookmarkEnd w:id="51"/>
      <w:bookmarkEnd w:id="52"/>
      <w:bookmarkEnd w:id="53"/>
    </w:p>
    <w:p w:rsidR="001254E7" w:rsidRDefault="001254E7" w:rsidP="001254E7">
      <w:pPr>
        <w:pStyle w:val="a5"/>
      </w:pPr>
      <w:r>
        <w:t>Apache是非常出名的Web服务器,对比目前在世界的使用量的话,是现在为止世界上使用最多的Web服务器</w:t>
      </w:r>
      <w:r w:rsidRPr="00C00916">
        <w:rPr>
          <w:rStyle w:val="affc"/>
        </w:rPr>
        <w:t>[11]</w:t>
      </w:r>
      <w:r>
        <w:t>。它运行起来速度非常快,非常可靠,只需要简单的</w:t>
      </w:r>
      <w:r>
        <w:rPr>
          <w:rFonts w:hint="eastAsia"/>
        </w:rPr>
        <w:t>API扩充,就能将程序安装的服务器上来进行运作</w:t>
      </w:r>
      <w:r w:rsidR="003A39ED">
        <w:rPr>
          <w:rFonts w:hint="eastAsia"/>
        </w:rPr>
        <w:t>。</w:t>
      </w:r>
      <w:r>
        <w:rPr>
          <w:rFonts w:hint="eastAsia"/>
        </w:rPr>
        <w:t>非常的简单快捷。</w:t>
      </w:r>
    </w:p>
    <w:p w:rsidR="001254E7" w:rsidRPr="001F18DF" w:rsidRDefault="001254E7" w:rsidP="001254E7">
      <w:pPr>
        <w:pStyle w:val="a5"/>
      </w:pPr>
      <w:r>
        <w:t>通过Apache来加载PHP模块来进行</w:t>
      </w:r>
      <w:r>
        <w:rPr>
          <w:rFonts w:hint="eastAsia"/>
        </w:rPr>
        <w:t>PHP的功能扩展,使用PHP的其他函数和功能</w:t>
      </w:r>
      <w:r w:rsidR="003A39ED">
        <w:rPr>
          <w:rFonts w:hint="eastAsia"/>
        </w:rPr>
        <w:t>。</w:t>
      </w:r>
      <w:r>
        <w:rPr>
          <w:rFonts w:hint="eastAsia"/>
        </w:rPr>
        <w:t>在进行开发阶段,只需要在Apache上进行简单的配置虚拟主机,就能在本地查看Web的效果图</w:t>
      </w:r>
      <w:r w:rsidR="003A39ED">
        <w:rPr>
          <w:rFonts w:hint="eastAsia"/>
        </w:rPr>
        <w:t>。</w:t>
      </w:r>
      <w:r>
        <w:rPr>
          <w:rFonts w:hint="eastAsia"/>
        </w:rPr>
        <w:t>让我们能及时的发现问题进行更改</w:t>
      </w:r>
      <w:r w:rsidR="003A39ED">
        <w:rPr>
          <w:rFonts w:hint="eastAsia"/>
        </w:rPr>
        <w:t>。</w:t>
      </w:r>
      <w:r>
        <w:rPr>
          <w:rFonts w:hint="eastAsia"/>
        </w:rPr>
        <w:t>将来部署到服务器上,显示的效果和本地是没有任何差别的</w:t>
      </w:r>
      <w:r w:rsidRPr="00C00916">
        <w:rPr>
          <w:rStyle w:val="affc"/>
          <w:rFonts w:hint="eastAsia"/>
        </w:rPr>
        <w:t>[</w:t>
      </w:r>
      <w:r w:rsidRPr="00C00916">
        <w:rPr>
          <w:rStyle w:val="affc"/>
        </w:rPr>
        <w:t>12</w:t>
      </w:r>
      <w:r w:rsidRPr="00C00916">
        <w:rPr>
          <w:rStyle w:val="affc"/>
          <w:rFonts w:hint="eastAsia"/>
        </w:rPr>
        <w:t>]</w:t>
      </w:r>
      <w:r>
        <w:rPr>
          <w:rFonts w:hint="eastAsia"/>
        </w:rPr>
        <w:t>。因为它可以部署在几乎所有的操作系统中</w:t>
      </w:r>
      <w:r w:rsidR="003A39ED">
        <w:rPr>
          <w:rFonts w:hint="eastAsia"/>
        </w:rPr>
        <w:t>。</w:t>
      </w:r>
      <w:r>
        <w:rPr>
          <w:rFonts w:hint="eastAsia"/>
        </w:rPr>
        <w:t>它是以进程为基础的的结构,由于进程要比线程更多的占用系统开支,所以在一个站点需要扩容时是去增加服务器饿数量而不是处理器</w:t>
      </w:r>
      <w:r w:rsidR="003A39ED">
        <w:rPr>
          <w:rFonts w:hint="eastAsia"/>
        </w:rPr>
        <w:t>。</w:t>
      </w:r>
      <w:r>
        <w:rPr>
          <w:rFonts w:hint="eastAsia"/>
        </w:rPr>
        <w:t>它在世界上拥有更大的市场份额,是因为源代码的开发,拥有一只开放的开发团队</w:t>
      </w:r>
      <w:r w:rsidR="003A39ED">
        <w:rPr>
          <w:rFonts w:hint="eastAsia"/>
        </w:rPr>
        <w:t>。</w:t>
      </w:r>
      <w:r>
        <w:rPr>
          <w:rFonts w:hint="eastAsia"/>
        </w:rPr>
        <w:t>支持对不同平台的使用</w:t>
      </w:r>
      <w:r w:rsidRPr="00C00916">
        <w:rPr>
          <w:rStyle w:val="affc"/>
          <w:rFonts w:hint="eastAsia"/>
        </w:rPr>
        <w:t>[</w:t>
      </w:r>
      <w:r w:rsidRPr="00C00916">
        <w:rPr>
          <w:rStyle w:val="affc"/>
        </w:rPr>
        <w:t>13</w:t>
      </w:r>
      <w:r w:rsidRPr="00C00916">
        <w:rPr>
          <w:rStyle w:val="affc"/>
          <w:rFonts w:hint="eastAsia"/>
        </w:rPr>
        <w:t>]</w:t>
      </w:r>
      <w:r>
        <w:t>。</w:t>
      </w:r>
    </w:p>
    <w:p w:rsidR="001254E7" w:rsidRDefault="001254E7" w:rsidP="00AB5BC6">
      <w:pPr>
        <w:pStyle w:val="2"/>
        <w:spacing w:before="120"/>
      </w:pPr>
      <w:bookmarkStart w:id="54" w:name="_Toc1652"/>
      <w:bookmarkStart w:id="55" w:name="_Toc513747910"/>
      <w:bookmarkStart w:id="56" w:name="_Toc516514597"/>
      <w:r w:rsidRPr="001254E7">
        <w:rPr>
          <w:rFonts w:hint="eastAsia"/>
        </w:rPr>
        <w:t>ThinkPHP3</w:t>
      </w:r>
      <w:r w:rsidR="008336DC">
        <w:rPr>
          <w:rFonts w:hint="eastAsia"/>
        </w:rPr>
        <w:t>.</w:t>
      </w:r>
      <w:r w:rsidRPr="001254E7">
        <w:rPr>
          <w:rFonts w:hint="eastAsia"/>
        </w:rPr>
        <w:t>2</w:t>
      </w:r>
      <w:r>
        <w:rPr>
          <w:rFonts w:hint="eastAsia"/>
        </w:rPr>
        <w:t>框架</w:t>
      </w:r>
      <w:bookmarkEnd w:id="54"/>
      <w:bookmarkEnd w:id="55"/>
      <w:bookmarkEnd w:id="56"/>
    </w:p>
    <w:p w:rsidR="001254E7" w:rsidRDefault="00B81712" w:rsidP="001254E7">
      <w:pPr>
        <w:pStyle w:val="a5"/>
      </w:pPr>
      <w:r w:rsidRPr="00B81712">
        <w:t>ThinkPHP</w:t>
      </w:r>
      <w:r w:rsidR="001254E7">
        <w:t>框架非常的适合开始学习框架时使用,它的结构目录非常的简单,采用的是</w:t>
      </w:r>
      <w:r w:rsidR="001254E7">
        <w:rPr>
          <w:rFonts w:hint="eastAsia"/>
        </w:rPr>
        <w:t>MVC的设计模式,将</w:t>
      </w:r>
      <w:r w:rsidR="00C848AB">
        <w:t>Model</w:t>
      </w:r>
      <w:r w:rsidR="00C848AB">
        <w:rPr>
          <w:rFonts w:hint="eastAsia"/>
        </w:rPr>
        <w:t>,Controller,V</w:t>
      </w:r>
      <w:r w:rsidR="001254E7">
        <w:rPr>
          <w:rFonts w:hint="eastAsia"/>
        </w:rPr>
        <w:t>iew进行分离,这也是许多框架所采用的方式</w:t>
      </w:r>
      <w:r w:rsidR="003A39ED">
        <w:rPr>
          <w:rFonts w:hint="eastAsia"/>
        </w:rPr>
        <w:t>。</w:t>
      </w:r>
      <w:r w:rsidR="000B3ADC" w:rsidRPr="000B3ADC">
        <w:t xml:space="preserve"> ThinkPHP</w:t>
      </w:r>
      <w:r w:rsidR="001254E7">
        <w:rPr>
          <w:rFonts w:hint="eastAsia"/>
        </w:rPr>
        <w:t>简称TP框架,它内部内置的数据库操作方法,特别简单易懂,和</w:t>
      </w:r>
      <w:r w:rsidR="001254E7">
        <w:t>SQL语句的操作方式是一模一样</w:t>
      </w:r>
      <w:r w:rsidR="003A39ED">
        <w:t>。</w:t>
      </w:r>
      <w:r w:rsidR="001254E7">
        <w:t>所以对只有原生开发经验的人来说,是具有非常的便利性的</w:t>
      </w:r>
      <w:r w:rsidR="003A39ED">
        <w:t>。</w:t>
      </w:r>
    </w:p>
    <w:p w:rsidR="001254E7" w:rsidRDefault="001254E7" w:rsidP="001254E7">
      <w:pPr>
        <w:pStyle w:val="a5"/>
      </w:pPr>
      <w:r>
        <w:t>对数据库的连接上,通过config</w:t>
      </w:r>
      <w:r w:rsidR="008336DC">
        <w:t>.</w:t>
      </w:r>
      <w:r>
        <w:t>php的修改来连接不同的数据库类型和不同的数据库,只有对数据库进行实例化之后才能对数据库进行操作,减少系统占有,对服务的压力减少</w:t>
      </w:r>
      <w:r w:rsidR="003A39ED">
        <w:t>。</w:t>
      </w:r>
      <w:r>
        <w:t>对数据库的实例化采用</w:t>
      </w:r>
      <w:r>
        <w:rPr>
          <w:rFonts w:hint="eastAsia"/>
        </w:rPr>
        <w:t>M,D等方法</w:t>
      </w:r>
      <w:r w:rsidR="003A39ED">
        <w:rPr>
          <w:rFonts w:hint="eastAsia"/>
        </w:rPr>
        <w:t>。</w:t>
      </w:r>
    </w:p>
    <w:p w:rsidR="001254E7" w:rsidRDefault="001254E7" w:rsidP="001254E7">
      <w:pPr>
        <w:pStyle w:val="a5"/>
      </w:pPr>
      <w:r>
        <w:t>TP内置的字母函数特别的丰富,对数据的连贯操作,数据缓存,会话技术等,让我们在开发过程中特别的方便</w:t>
      </w:r>
      <w:r w:rsidR="003A39ED">
        <w:t>。</w:t>
      </w:r>
      <w:r>
        <w:t>还有我们常用到的技术类如:分页类,验证码类,文件上传类,DB类等</w:t>
      </w:r>
      <w:r w:rsidR="003A39ED">
        <w:t>。</w:t>
      </w:r>
    </w:p>
    <w:p w:rsidR="001254E7" w:rsidRPr="006949A1" w:rsidRDefault="001254E7" w:rsidP="001254E7">
      <w:pPr>
        <w:pStyle w:val="a5"/>
      </w:pPr>
      <w:r>
        <w:t>用于TP是国人自己开发的框架,相关文献和技术帖是非常的详尽和完善的,国内的许多大牛也对</w:t>
      </w:r>
      <w:r>
        <w:rPr>
          <w:rFonts w:hint="eastAsia"/>
        </w:rPr>
        <w:t>TP都是非常的了解,能让我们在遇到解决不了的问题时,能够请教别人来解决</w:t>
      </w:r>
      <w:r w:rsidRPr="00C00916">
        <w:rPr>
          <w:rStyle w:val="affc"/>
          <w:rFonts w:hint="eastAsia"/>
        </w:rPr>
        <w:t>[</w:t>
      </w:r>
      <w:r w:rsidRPr="00C00916">
        <w:rPr>
          <w:rStyle w:val="affc"/>
        </w:rPr>
        <w:t>14</w:t>
      </w:r>
      <w:r w:rsidRPr="00C00916">
        <w:rPr>
          <w:rStyle w:val="affc"/>
          <w:rFonts w:hint="eastAsia"/>
        </w:rPr>
        <w:t>]</w:t>
      </w:r>
      <w:r>
        <w:rPr>
          <w:rFonts w:hint="eastAsia"/>
        </w:rPr>
        <w:t>。</w:t>
      </w:r>
    </w:p>
    <w:p w:rsidR="001254E7" w:rsidRDefault="001254E7" w:rsidP="00AB5BC6">
      <w:pPr>
        <w:pStyle w:val="2"/>
        <w:spacing w:before="120"/>
      </w:pPr>
      <w:bookmarkStart w:id="57" w:name="_Toc11395"/>
      <w:bookmarkStart w:id="58" w:name="_Toc513747911"/>
      <w:bookmarkStart w:id="59" w:name="_Toc516514598"/>
      <w:r>
        <w:t>Ajax</w:t>
      </w:r>
      <w:bookmarkEnd w:id="57"/>
      <w:bookmarkEnd w:id="58"/>
      <w:bookmarkEnd w:id="59"/>
    </w:p>
    <w:p w:rsidR="001254E7" w:rsidRPr="001254E7" w:rsidRDefault="001254E7" w:rsidP="001254E7">
      <w:pPr>
        <w:pStyle w:val="a5"/>
      </w:pPr>
      <w:r w:rsidRPr="001254E7">
        <w:t>Ajax</w:t>
      </w:r>
      <w:r w:rsidRPr="001254E7">
        <w:rPr>
          <w:rFonts w:hint="eastAsia"/>
        </w:rPr>
        <w:t xml:space="preserve"> 不是用来编程的语言或者脚本，是一种来进行前后端进行数据交换而用到的技术。</w:t>
      </w:r>
      <w:r w:rsidRPr="001254E7">
        <w:t>Ajax</w:t>
      </w:r>
      <w:r w:rsidRPr="001254E7">
        <w:rPr>
          <w:rFonts w:hint="eastAsia"/>
        </w:rPr>
        <w:t xml:space="preserve"> 是通过</w:t>
      </w:r>
      <w:r w:rsidRPr="001254E7">
        <w:t>JavaScript</w:t>
      </w:r>
      <w:r w:rsidRPr="001254E7">
        <w:rPr>
          <w:rFonts w:hint="eastAsia"/>
        </w:rPr>
        <w:t xml:space="preserve"> 向服务器提出请求并应答的数据交换技术！核心</w:t>
      </w:r>
      <w:r w:rsidRPr="001254E7">
        <w:t>对象</w:t>
      </w:r>
      <w:hyperlink r:id="rId26" w:tgtFrame="https://baike.baidu.com/item/ajax/_blank" w:history="1">
        <w:r w:rsidRPr="001254E7">
          <w:t>XMLHTTPRequest</w:t>
        </w:r>
      </w:hyperlink>
      <w:r w:rsidRPr="001254E7">
        <w:t>。通过它，能够在HTML页面不刷新页面的前前提下进行数据的刷新,与服务器进行数据交换,提升用户的使用体验,对用户的友好使用上提升是非常的大的。</w:t>
      </w:r>
    </w:p>
    <w:p w:rsidR="001254E7" w:rsidRPr="001254E7" w:rsidRDefault="001254E7" w:rsidP="001254E7">
      <w:pPr>
        <w:pStyle w:val="a5"/>
      </w:pPr>
      <w:r w:rsidRPr="001254E7">
        <w:t>Ajax的传输方式分为post和get两种,里面还有异步和同步,同步是指在本次操作未完成时不能进行后续的操作,异步是在本次执行后,为返回数据信息之前就可以进行下一步的操作</w:t>
      </w:r>
      <w:r w:rsidR="003A39ED">
        <w:t>。</w:t>
      </w:r>
      <w:r w:rsidRPr="001254E7">
        <w:t>在不同的需求下需要选择不一样的传递方式</w:t>
      </w:r>
      <w:r w:rsidR="003A39ED">
        <w:t>。</w:t>
      </w:r>
    </w:p>
    <w:p w:rsidR="001254E7" w:rsidRPr="001254E7" w:rsidRDefault="001254E7" w:rsidP="001254E7">
      <w:pPr>
        <w:pStyle w:val="a5"/>
      </w:pPr>
      <w:r w:rsidRPr="001254E7">
        <w:lastRenderedPageBreak/>
        <w:t>Ajax在用户的误操作下,是非常的有用的,不需要重新对信息填写等,对用户来说是非常的友好</w:t>
      </w:r>
      <w:r w:rsidR="003A39ED">
        <w:t>。</w:t>
      </w:r>
      <w:r w:rsidRPr="001254E7">
        <w:t>对数据格式有要求是,建议采用没,可以进行实时的反馈来避免重复或者非法信息</w:t>
      </w:r>
      <w:r w:rsidR="003A39ED">
        <w:t>。</w:t>
      </w:r>
    </w:p>
    <w:p w:rsidR="001254E7" w:rsidRDefault="001254E7" w:rsidP="00AB5BC6">
      <w:pPr>
        <w:pStyle w:val="2"/>
        <w:spacing w:before="120"/>
      </w:pPr>
      <w:bookmarkStart w:id="60" w:name="_Toc28927"/>
      <w:bookmarkStart w:id="61" w:name="_Toc513747912"/>
      <w:bookmarkStart w:id="62" w:name="_Toc516514599"/>
      <w:r>
        <w:rPr>
          <w:rFonts w:hint="eastAsia"/>
        </w:rPr>
        <w:t>JavaScript</w:t>
      </w:r>
      <w:bookmarkEnd w:id="60"/>
      <w:bookmarkEnd w:id="61"/>
      <w:bookmarkEnd w:id="62"/>
    </w:p>
    <w:p w:rsidR="001254E7" w:rsidRPr="001254E7" w:rsidRDefault="001254E7" w:rsidP="001254E7">
      <w:pPr>
        <w:pStyle w:val="a5"/>
      </w:pPr>
      <w:r w:rsidRPr="001254E7">
        <w:rPr>
          <w:rFonts w:hint="eastAsia"/>
        </w:rPr>
        <w:t>JavaScript一种直译式脚本语言，是一种动态类型、弱类型、基于原型的语言，内置支持类型。几乎所有的浏览器都能解析</w:t>
      </w:r>
      <w:r w:rsidR="00D90E24" w:rsidRPr="00D90E24">
        <w:t>JavaScript</w:t>
      </w:r>
      <w:r w:rsidRPr="001254E7">
        <w:rPr>
          <w:rFonts w:hint="eastAsia"/>
        </w:rPr>
        <w:t>语言,不能解析的基本可以算作是要玩完</w:t>
      </w:r>
      <w:r w:rsidR="003A39ED">
        <w:rPr>
          <w:rFonts w:hint="eastAsia"/>
        </w:rPr>
        <w:t>。</w:t>
      </w:r>
      <w:r w:rsidRPr="001254E7">
        <w:rPr>
          <w:rFonts w:hint="eastAsia"/>
        </w:rPr>
        <w:t>因为现在的</w:t>
      </w:r>
      <w:r w:rsidR="00D90E24" w:rsidRPr="00D90E24">
        <w:t>JavaScript</w:t>
      </w:r>
      <w:r w:rsidRPr="001254E7">
        <w:rPr>
          <w:rFonts w:hint="eastAsia"/>
        </w:rPr>
        <w:t>发展到现在,在网页特效上已经是所有的网址用到的</w:t>
      </w:r>
      <w:r w:rsidR="003A39ED">
        <w:rPr>
          <w:rFonts w:hint="eastAsia"/>
        </w:rPr>
        <w:t>。</w:t>
      </w:r>
      <w:r w:rsidR="00D90E24" w:rsidRPr="00D90E24">
        <w:t xml:space="preserve"> JavaScript</w:t>
      </w:r>
      <w:r w:rsidRPr="001254E7">
        <w:rPr>
          <w:rFonts w:hint="eastAsia"/>
        </w:rPr>
        <w:t>的Java</w:t>
      </w:r>
      <w:r w:rsidRPr="001254E7">
        <w:t>和Java毫无关系,完全是一开始为了打响名号向</w:t>
      </w:r>
      <w:r w:rsidRPr="001254E7">
        <w:rPr>
          <w:rFonts w:hint="eastAsia"/>
        </w:rPr>
        <w:t>java靠近的</w:t>
      </w:r>
      <w:r w:rsidR="003A39ED">
        <w:rPr>
          <w:rFonts w:hint="eastAsia"/>
        </w:rPr>
        <w:t>。</w:t>
      </w:r>
    </w:p>
    <w:p w:rsidR="001254E7" w:rsidRPr="001254E7" w:rsidRDefault="001254E7" w:rsidP="001254E7">
      <w:pPr>
        <w:pStyle w:val="a5"/>
      </w:pPr>
      <w:r w:rsidRPr="001254E7">
        <w:t>在使用上最好将</w:t>
      </w:r>
      <w:r w:rsidR="00D90E24" w:rsidRPr="00D90E24">
        <w:t>JavaScript</w:t>
      </w:r>
      <w:r w:rsidRPr="001254E7">
        <w:rPr>
          <w:rFonts w:hint="eastAsia"/>
        </w:rPr>
        <w:t>放在专门的以js为后缀的文件中,便于后期的修改和处理</w:t>
      </w:r>
      <w:r w:rsidR="003A39ED">
        <w:rPr>
          <w:rFonts w:hint="eastAsia"/>
        </w:rPr>
        <w:t>。</w:t>
      </w:r>
      <w:r w:rsidR="008336DC" w:rsidRPr="008336DC">
        <w:rPr>
          <w:rFonts w:hint="eastAsia"/>
        </w:rPr>
        <w:t>Ajax</w:t>
      </w:r>
      <w:r w:rsidRPr="001254E7">
        <w:rPr>
          <w:rFonts w:hint="eastAsia"/>
        </w:rPr>
        <w:t>和jquery都是基于js来进行运行的</w:t>
      </w:r>
      <w:r w:rsidRPr="001254E7">
        <w:rPr>
          <w:rStyle w:val="affc"/>
          <w:rFonts w:hint="eastAsia"/>
        </w:rPr>
        <w:t>[</w:t>
      </w:r>
      <w:r w:rsidRPr="001254E7">
        <w:rPr>
          <w:rStyle w:val="affc"/>
        </w:rPr>
        <w:t>15</w:t>
      </w:r>
      <w:r w:rsidRPr="001254E7">
        <w:rPr>
          <w:rStyle w:val="affc"/>
          <w:rFonts w:hint="eastAsia"/>
        </w:rPr>
        <w:t>]</w:t>
      </w:r>
    </w:p>
    <w:p w:rsidR="001254E7" w:rsidRPr="001254E7" w:rsidRDefault="00D90E24" w:rsidP="001254E7">
      <w:pPr>
        <w:pStyle w:val="a5"/>
      </w:pPr>
      <w:r w:rsidRPr="00D90E24">
        <w:t>JavaScript</w:t>
      </w:r>
      <w:r w:rsidR="001254E7" w:rsidRPr="001254E7">
        <w:t>作为一种页面的解释语言,不需要提前的预编译,可以直接在网页上看到我们所添加的特效等</w:t>
      </w:r>
      <w:r w:rsidR="003A39ED">
        <w:t>。</w:t>
      </w:r>
      <w:r w:rsidR="001254E7" w:rsidRPr="001254E7">
        <w:t>它和其他的脚本语言一样,有着自己的数据类型,表达式,运算符等</w:t>
      </w:r>
      <w:r w:rsidR="003A39ED">
        <w:t>。</w:t>
      </w:r>
    </w:p>
    <w:p w:rsidR="001254E7" w:rsidRPr="001254E7" w:rsidRDefault="00191895" w:rsidP="001254E7">
      <w:pPr>
        <w:pStyle w:val="a5"/>
      </w:pPr>
      <w:r w:rsidRPr="00191895">
        <w:t>JavaScript</w:t>
      </w:r>
      <w:r w:rsidR="001254E7" w:rsidRPr="001254E7">
        <w:t>支持所有的平台,能在不同的操作系统下进行编译</w:t>
      </w:r>
      <w:r w:rsidR="003A39ED">
        <w:t>。</w:t>
      </w:r>
    </w:p>
    <w:p w:rsidR="001254E7" w:rsidRDefault="001254E7" w:rsidP="00AB5BC6">
      <w:pPr>
        <w:pStyle w:val="2"/>
        <w:spacing w:before="120"/>
      </w:pPr>
      <w:bookmarkStart w:id="63" w:name="_Toc3394"/>
      <w:bookmarkStart w:id="64" w:name="_Toc513747913"/>
      <w:bookmarkStart w:id="65" w:name="_Toc516514600"/>
      <w:r>
        <w:rPr>
          <w:rFonts w:hint="eastAsia"/>
        </w:rPr>
        <w:t>Jquery</w:t>
      </w:r>
      <w:bookmarkEnd w:id="63"/>
      <w:bookmarkEnd w:id="64"/>
      <w:bookmarkEnd w:id="65"/>
    </w:p>
    <w:p w:rsidR="001254E7" w:rsidRDefault="001254E7" w:rsidP="001254E7">
      <w:pPr>
        <w:pStyle w:val="a5"/>
      </w:pPr>
      <w:r>
        <w:rPr>
          <w:rFonts w:hint="eastAsia"/>
        </w:rPr>
        <w:t>Jquery</w:t>
      </w:r>
      <w:r>
        <w:t>是一种简洁,快速的</w:t>
      </w:r>
      <w:r w:rsidR="002C7151" w:rsidRPr="002C7151">
        <w:t>JavaScript</w:t>
      </w:r>
      <w:r>
        <w:t>框架,由于使用jquery能是</w:t>
      </w:r>
      <w:r w:rsidR="00E174D5" w:rsidRPr="00E174D5">
        <w:t>JavaScript</w:t>
      </w:r>
      <w:r>
        <w:t>的编写更加的简单,还有封装好的</w:t>
      </w:r>
      <w:r w:rsidR="008336DC" w:rsidRPr="008336DC">
        <w:rPr>
          <w:rFonts w:hint="eastAsia"/>
        </w:rPr>
        <w:t>Ajax</w:t>
      </w:r>
      <w:r>
        <w:rPr>
          <w:rFonts w:hint="eastAsia"/>
        </w:rPr>
        <w:t>技术,能让繁琐的js脚本语言更加快速的被开发出来,被世界上的大众所接受和使用</w:t>
      </w:r>
      <w:r w:rsidR="003A39ED">
        <w:rPr>
          <w:rFonts w:hint="eastAsia"/>
        </w:rPr>
        <w:t>。</w:t>
      </w:r>
      <w:r>
        <w:rPr>
          <w:rFonts w:hint="eastAsia"/>
        </w:rPr>
        <w:t>用于各种的选择器,能很好的对DOM进行选择和筛选,便捷的扩展库</w:t>
      </w:r>
      <w:r w:rsidR="003A39ED">
        <w:rPr>
          <w:rFonts w:hint="eastAsia"/>
        </w:rPr>
        <w:t>。</w:t>
      </w:r>
      <w:r>
        <w:rPr>
          <w:rFonts w:hint="eastAsia"/>
        </w:rPr>
        <w:t>由于jquery的便捷的时间监听等,出现了许多用它开发的插件,如日期时间插件,地区选择插件,拥有炫酷的动态效果和特效</w:t>
      </w:r>
      <w:r w:rsidR="003A39ED">
        <w:rPr>
          <w:rFonts w:hint="eastAsia"/>
        </w:rPr>
        <w:t>。</w:t>
      </w:r>
      <w:r>
        <w:rPr>
          <w:rFonts w:hint="eastAsia"/>
        </w:rPr>
        <w:t>在不使用插件下,jquery也内置许多很好看的特效如:淡入淡出,元素移除,显示隐藏等</w:t>
      </w:r>
      <w:r>
        <w:t>。</w:t>
      </w:r>
    </w:p>
    <w:p w:rsidR="004A5C41" w:rsidRDefault="001254E7" w:rsidP="001254E7">
      <w:pPr>
        <w:pStyle w:val="a5"/>
      </w:pPr>
      <w:r w:rsidRPr="001254E7">
        <w:t>j</w:t>
      </w:r>
      <w:r w:rsidRPr="00984715">
        <w:t>Query提供了对基本JavaScript结构的增强，比如元素迭代和数组处理等操作</w:t>
      </w:r>
      <w:r w:rsidR="003A39ED">
        <w:t>。</w:t>
      </w:r>
      <w:r>
        <w:t>使</w:t>
      </w:r>
      <w:r w:rsidR="00F634D3" w:rsidRPr="00F634D3">
        <w:t>JavaScript</w:t>
      </w:r>
      <w:r>
        <w:t>脚本编译起来更加的简单,快捷。</w:t>
      </w:r>
    </w:p>
    <w:p w:rsidR="007A4D42" w:rsidRPr="007A4D42" w:rsidRDefault="007A4D42" w:rsidP="00AB5BC6">
      <w:pPr>
        <w:pStyle w:val="1"/>
        <w:spacing w:before="240" w:after="120"/>
      </w:pPr>
      <w:bookmarkStart w:id="66" w:name="_Toc481865155"/>
      <w:bookmarkStart w:id="67" w:name="_Toc2967"/>
      <w:bookmarkStart w:id="68" w:name="_Toc481525743"/>
      <w:bookmarkStart w:id="69" w:name="_Toc4671"/>
      <w:bookmarkStart w:id="70" w:name="_Toc19086"/>
      <w:bookmarkStart w:id="71" w:name="_Toc509341062"/>
      <w:bookmarkStart w:id="72" w:name="_Toc513747914"/>
      <w:bookmarkStart w:id="73" w:name="_Toc516514601"/>
      <w:r w:rsidRPr="007A4D42">
        <w:rPr>
          <w:rFonts w:hint="eastAsia"/>
        </w:rPr>
        <w:t>需求描述与分析</w:t>
      </w:r>
      <w:bookmarkEnd w:id="66"/>
      <w:bookmarkEnd w:id="67"/>
      <w:bookmarkEnd w:id="68"/>
      <w:bookmarkEnd w:id="69"/>
      <w:bookmarkEnd w:id="70"/>
      <w:bookmarkEnd w:id="71"/>
      <w:bookmarkEnd w:id="72"/>
      <w:bookmarkEnd w:id="73"/>
    </w:p>
    <w:p w:rsidR="007A4D42" w:rsidRDefault="009C53FE" w:rsidP="00AB5BC6">
      <w:pPr>
        <w:pStyle w:val="2"/>
        <w:spacing w:before="120"/>
      </w:pPr>
      <w:bookmarkStart w:id="74" w:name="_Toc28969"/>
      <w:bookmarkStart w:id="75" w:name="_Toc513747915"/>
      <w:r>
        <w:rPr>
          <w:rFonts w:hint="eastAsia"/>
        </w:rPr>
        <w:t xml:space="preserve"> </w:t>
      </w:r>
      <w:bookmarkStart w:id="76" w:name="_Toc516514602"/>
      <w:r w:rsidR="007A4D42">
        <w:rPr>
          <w:rFonts w:hint="eastAsia"/>
        </w:rPr>
        <w:t>系统需求分析</w:t>
      </w:r>
      <w:bookmarkEnd w:id="74"/>
      <w:bookmarkEnd w:id="75"/>
      <w:bookmarkEnd w:id="76"/>
    </w:p>
    <w:p w:rsidR="007A4D42" w:rsidRDefault="007A4D42" w:rsidP="007A4D42">
      <w:pPr>
        <w:pStyle w:val="a5"/>
      </w:pPr>
      <w:r>
        <w:rPr>
          <w:rFonts w:hint="eastAsia"/>
        </w:rPr>
        <w:t>本次课题所做的系统主要是提供给有空余房子的房东，来到新的城市没有较满意房子住的房客和外来务工人员。给他们提供了较为完善的选购房子的流程。</w:t>
      </w:r>
    </w:p>
    <w:p w:rsidR="007A4D42" w:rsidRDefault="007A4D42" w:rsidP="007A4D42">
      <w:pPr>
        <w:pStyle w:val="a5"/>
      </w:pPr>
      <w:r>
        <w:rPr>
          <w:rFonts w:hint="eastAsia"/>
        </w:rPr>
        <w:t>该系统简化了租房的流程，大大节省了去租房，和去出租房子的时间，只需每天在休息之余在浏览器上浏览一会来查找自己满意的房子。没有安装App的繁琐步骤。并且简化了购买的流程，你可以选择网上支付，也可以选择在下完订单后，和房东的当面付。旨为租房者提供更好的，更安全的平台。</w:t>
      </w:r>
    </w:p>
    <w:p w:rsidR="007A4D42" w:rsidRDefault="007A4D42" w:rsidP="007A4D42">
      <w:pPr>
        <w:pStyle w:val="a5"/>
      </w:pPr>
      <w:r>
        <w:rPr>
          <w:rFonts w:hint="eastAsia"/>
        </w:rPr>
        <w:lastRenderedPageBreak/>
        <w:t>在本系统的设计与实现之前,我们需要了解租房网站的开发应注意事项,同时需要了解租房网站的特性,采集网站需求,其中包括功能需求、非功能性需求，性能需求，可行性需求，系统需求，以便明确租房网站的开发目标，最终实现预期的效果。</w:t>
      </w:r>
    </w:p>
    <w:p w:rsidR="007A4D42" w:rsidRPr="007A4D42" w:rsidRDefault="007A4D42" w:rsidP="007A4D42">
      <w:pPr>
        <w:pStyle w:val="a5"/>
      </w:pPr>
      <w:r>
        <w:rPr>
          <w:rFonts w:hint="eastAsia"/>
        </w:rPr>
        <w:t>需求描述：</w:t>
      </w:r>
      <w:r w:rsidR="00D4034B">
        <w:rPr>
          <w:rFonts w:hint="eastAsia"/>
        </w:rPr>
        <w:t>在本网站中主要是对用户和管理员的需求功能进行分析，具体功能如下。</w:t>
      </w:r>
    </w:p>
    <w:p w:rsidR="007A4D42" w:rsidRPr="007A4D42" w:rsidRDefault="00391637" w:rsidP="007A4D42">
      <w:pPr>
        <w:pStyle w:val="a5"/>
      </w:pPr>
      <w:r>
        <w:rPr>
          <w:rFonts w:hint="eastAsia"/>
        </w:rPr>
        <w:t>（1）</w:t>
      </w:r>
      <w:r w:rsidR="00D4034B">
        <w:rPr>
          <w:rFonts w:hint="eastAsia"/>
        </w:rPr>
        <w:t>用户和管理员的登陆注册功能。</w:t>
      </w:r>
    </w:p>
    <w:p w:rsidR="007A4D42" w:rsidRPr="007A4D42" w:rsidRDefault="007A4D42" w:rsidP="00570B73">
      <w:pPr>
        <w:pStyle w:val="a5"/>
      </w:pPr>
      <w:r>
        <w:rPr>
          <w:rFonts w:hint="eastAsia"/>
        </w:rPr>
        <w:t>无论房东还是租房者，都是通过一个入口去完成注册，因为只要你有空余的房子，你就是房东，每个人都可以在上面发布新的房源信息，但前提是你提供的信息是正确，安全的信息，不然是不能通过管理员的审核的。管理员的登录页面和用户是不同的入口，避免有心人去恶意的访问和尝试破解。管理员无需注册。</w:t>
      </w:r>
    </w:p>
    <w:p w:rsidR="007A4D42" w:rsidRPr="007A4D42" w:rsidRDefault="00391637" w:rsidP="007A4D42">
      <w:pPr>
        <w:pStyle w:val="a5"/>
      </w:pPr>
      <w:r>
        <w:rPr>
          <w:rFonts w:hint="eastAsia"/>
        </w:rPr>
        <w:t>（2）</w:t>
      </w:r>
      <w:r w:rsidR="00D4034B">
        <w:rPr>
          <w:rFonts w:hint="eastAsia"/>
        </w:rPr>
        <w:t>管理员的密码管理月用户的密码管理功能。</w:t>
      </w:r>
    </w:p>
    <w:p w:rsidR="007A4D42" w:rsidRPr="007A4D42" w:rsidRDefault="007A4D42" w:rsidP="00057AF2">
      <w:pPr>
        <w:pStyle w:val="a5"/>
      </w:pPr>
      <w:r>
        <w:rPr>
          <w:rFonts w:hint="eastAsia"/>
        </w:rPr>
        <w:t>管理员可以修改自己的密码和个人信息。可以查看用户的信息，但看不见密码。用户也可以通过忘记密码来修改自己的密码。如果有特殊情况，可以联系客服来修改密码。所有用户要避免自己个人信息的泄露，在设置密码时，要考虑到安全性，最后不要用手机号，生日等容易暴露的密码。</w:t>
      </w:r>
    </w:p>
    <w:p w:rsidR="007A4D42" w:rsidRPr="007A4D42" w:rsidRDefault="00391637" w:rsidP="007A4D42">
      <w:pPr>
        <w:pStyle w:val="a5"/>
      </w:pPr>
      <w:r>
        <w:rPr>
          <w:rFonts w:hint="eastAsia"/>
        </w:rPr>
        <w:t>（3）</w:t>
      </w:r>
      <w:r w:rsidR="00D4034B">
        <w:rPr>
          <w:rFonts w:hint="eastAsia"/>
        </w:rPr>
        <w:t>给自己租过的房子进行针对性的评价功能。</w:t>
      </w:r>
    </w:p>
    <w:p w:rsidR="007A4D42" w:rsidRPr="007A4D42" w:rsidRDefault="007A4D42" w:rsidP="00057AF2">
      <w:pPr>
        <w:pStyle w:val="a5"/>
      </w:pPr>
      <w:r>
        <w:rPr>
          <w:rFonts w:hint="eastAsia"/>
        </w:rPr>
        <w:t>房客可以在自己的订单页面，找到自己完成的订单，来进行评价，为下一个租房的用户提供更加真实，跟家准确的信息。让下个用户能更加直接的想象出房子的情况。</w:t>
      </w:r>
    </w:p>
    <w:p w:rsidR="00057AF2" w:rsidRDefault="007A4D42" w:rsidP="00057AF2">
      <w:pPr>
        <w:pStyle w:val="a5"/>
      </w:pPr>
      <w:r>
        <w:rPr>
          <w:rFonts w:hint="eastAsia"/>
        </w:rPr>
        <w:t>（</w:t>
      </w:r>
      <w:r w:rsidR="00D05E37">
        <w:rPr>
          <w:rFonts w:hint="eastAsia"/>
        </w:rPr>
        <w:t>4</w:t>
      </w:r>
      <w:r w:rsidR="00D4034B">
        <w:rPr>
          <w:rFonts w:hint="eastAsia"/>
        </w:rPr>
        <w:t>）房东能对自己发布的信息进行修改。</w:t>
      </w:r>
    </w:p>
    <w:p w:rsidR="007A4D42" w:rsidRPr="007A4D42" w:rsidRDefault="007A4D42" w:rsidP="00570B73">
      <w:pPr>
        <w:pStyle w:val="a5"/>
      </w:pPr>
      <w:r>
        <w:rPr>
          <w:rFonts w:hint="eastAsia"/>
        </w:rPr>
        <w:t>万一房东由于客观或者主观的原因发布的房子信息和实际工作人员看到的不一样，那么就会要求下架修改。这也是对房东发布真实，可靠信息的一种方法。</w:t>
      </w:r>
    </w:p>
    <w:p w:rsidR="00057AF2" w:rsidRDefault="00D05E37" w:rsidP="00057AF2">
      <w:pPr>
        <w:pStyle w:val="a5"/>
      </w:pPr>
      <w:r>
        <w:rPr>
          <w:rFonts w:hint="eastAsia"/>
        </w:rPr>
        <w:t>（</w:t>
      </w:r>
      <w:r w:rsidR="0025561E">
        <w:rPr>
          <w:rFonts w:hint="eastAsia"/>
        </w:rPr>
        <w:t>7</w:t>
      </w:r>
      <w:r>
        <w:rPr>
          <w:rFonts w:hint="eastAsia"/>
        </w:rPr>
        <w:t>）</w:t>
      </w:r>
      <w:r w:rsidR="00D4034B">
        <w:rPr>
          <w:rFonts w:hint="eastAsia"/>
        </w:rPr>
        <w:t>对房东发布信息的审核。</w:t>
      </w:r>
    </w:p>
    <w:p w:rsidR="007A4D42" w:rsidRPr="007A4D42" w:rsidRDefault="007A4D42" w:rsidP="00570B73">
      <w:pPr>
        <w:pStyle w:val="a5"/>
      </w:pPr>
      <w:r>
        <w:rPr>
          <w:rFonts w:hint="eastAsia"/>
        </w:rPr>
        <w:t>平台愿意去相信每一个用户但也要为每一个用户的权益去负责，所有房东的发布信息都会进行实践的审核才能。让租房的用户看到。对于不能通过的用户，平台将通过客服提醒修改。</w:t>
      </w:r>
    </w:p>
    <w:p w:rsidR="00057AF2" w:rsidRDefault="00D05E37" w:rsidP="00057AF2">
      <w:pPr>
        <w:pStyle w:val="a5"/>
      </w:pPr>
      <w:r>
        <w:rPr>
          <w:rFonts w:hint="eastAsia"/>
        </w:rPr>
        <w:t>（</w:t>
      </w:r>
      <w:r w:rsidR="0025561E">
        <w:rPr>
          <w:rFonts w:hint="eastAsia"/>
        </w:rPr>
        <w:t>8</w:t>
      </w:r>
      <w:r>
        <w:rPr>
          <w:rFonts w:hint="eastAsia"/>
        </w:rPr>
        <w:t>）</w:t>
      </w:r>
      <w:r w:rsidR="00D4034B">
        <w:rPr>
          <w:rFonts w:hint="eastAsia"/>
        </w:rPr>
        <w:t>对在平台注册用户的管理。</w:t>
      </w:r>
    </w:p>
    <w:p w:rsidR="007A4D42" w:rsidRPr="007A4D42" w:rsidRDefault="007A4D42" w:rsidP="00570B73">
      <w:pPr>
        <w:pStyle w:val="a5"/>
      </w:pPr>
      <w:r>
        <w:rPr>
          <w:rFonts w:hint="eastAsia"/>
        </w:rPr>
        <w:t>在用户忘记自己信息的时候去提供帮助，也是万一网站维护，也可以去在用户的要求下，去帮助用户解决问题。</w:t>
      </w:r>
    </w:p>
    <w:p w:rsidR="00057AF2" w:rsidRDefault="00D05E37" w:rsidP="00057AF2">
      <w:pPr>
        <w:pStyle w:val="a5"/>
      </w:pPr>
      <w:r>
        <w:rPr>
          <w:rFonts w:hint="eastAsia"/>
        </w:rPr>
        <w:t>（</w:t>
      </w:r>
      <w:r w:rsidR="0025561E">
        <w:rPr>
          <w:rFonts w:hint="eastAsia"/>
        </w:rPr>
        <w:t>9</w:t>
      </w:r>
      <w:r>
        <w:rPr>
          <w:rFonts w:hint="eastAsia"/>
        </w:rPr>
        <w:t>）</w:t>
      </w:r>
      <w:r w:rsidR="00D4034B">
        <w:rPr>
          <w:rFonts w:hint="eastAsia"/>
        </w:rPr>
        <w:t>管理对房源的评价的管理。</w:t>
      </w:r>
    </w:p>
    <w:p w:rsidR="007A4D42" w:rsidRPr="007A4D42" w:rsidRDefault="007A4D42" w:rsidP="00570B73">
      <w:pPr>
        <w:pStyle w:val="a5"/>
      </w:pPr>
      <w:r>
        <w:rPr>
          <w:rFonts w:hint="eastAsia"/>
        </w:rPr>
        <w:t>绝大多数的用户都是文明的用户，为了避免极个别的用户的激烈言辞对平台和其他用户造成的影响，管理员能对评论进行删除等操作。</w:t>
      </w:r>
    </w:p>
    <w:p w:rsidR="00057AF2" w:rsidRDefault="00D05E37" w:rsidP="00057AF2">
      <w:pPr>
        <w:pStyle w:val="a5"/>
      </w:pPr>
      <w:r>
        <w:rPr>
          <w:rFonts w:hint="eastAsia"/>
        </w:rPr>
        <w:t>（</w:t>
      </w:r>
      <w:r w:rsidR="0025561E">
        <w:rPr>
          <w:rFonts w:hint="eastAsia"/>
        </w:rPr>
        <w:t>10</w:t>
      </w:r>
      <w:r>
        <w:rPr>
          <w:rFonts w:hint="eastAsia"/>
        </w:rPr>
        <w:t>）</w:t>
      </w:r>
      <w:r w:rsidR="00D4034B">
        <w:rPr>
          <w:rFonts w:hint="eastAsia"/>
        </w:rPr>
        <w:t>管理员能推荐一些房屋。</w:t>
      </w:r>
    </w:p>
    <w:p w:rsidR="007A4D42" w:rsidRPr="007A4D42" w:rsidRDefault="007A4D42" w:rsidP="00570B73">
      <w:pPr>
        <w:pStyle w:val="a5"/>
      </w:pPr>
      <w:r>
        <w:rPr>
          <w:rFonts w:hint="eastAsia"/>
        </w:rPr>
        <w:t>由于有的房东提供在质量还是价钱上面的巨大优势，为了广大用户，管理员可以将他们推荐到首页上面，让更多的人有机会去看到它，找到属于自己的好的租房。</w:t>
      </w:r>
    </w:p>
    <w:p w:rsidR="007A4D42" w:rsidRPr="007A4D42" w:rsidRDefault="007A4D42" w:rsidP="00AB5BC6">
      <w:pPr>
        <w:pStyle w:val="2"/>
        <w:spacing w:before="120"/>
      </w:pPr>
      <w:bookmarkStart w:id="77" w:name="_Toc22840"/>
      <w:bookmarkStart w:id="78" w:name="_Toc513747916"/>
      <w:bookmarkStart w:id="79" w:name="_Toc516514603"/>
      <w:r w:rsidRPr="007A4D42">
        <w:rPr>
          <w:rFonts w:hint="eastAsia"/>
        </w:rPr>
        <w:lastRenderedPageBreak/>
        <w:t>系统用例分析</w:t>
      </w:r>
      <w:bookmarkEnd w:id="77"/>
      <w:bookmarkEnd w:id="78"/>
      <w:bookmarkEnd w:id="79"/>
    </w:p>
    <w:p w:rsidR="007A4D42" w:rsidRPr="007A4D42" w:rsidRDefault="007A4D42" w:rsidP="00935A42">
      <w:pPr>
        <w:pStyle w:val="a5"/>
      </w:pPr>
      <w:r w:rsidRPr="007A4D42">
        <w:rPr>
          <w:rFonts w:hint="eastAsia"/>
        </w:rPr>
        <w:t>该租房系统主要面对三个对象：房客，房东和系统后台管理者，在此分别画出他们的功能例图</w:t>
      </w:r>
    </w:p>
    <w:p w:rsidR="007A4D42" w:rsidRPr="007A4D42" w:rsidRDefault="007A4D42" w:rsidP="00935A42">
      <w:pPr>
        <w:pStyle w:val="a5"/>
      </w:pPr>
      <w:r w:rsidRPr="007A4D42">
        <w:rPr>
          <w:rFonts w:hint="eastAsia"/>
        </w:rPr>
        <w:t>第一个服务对象是房客，房客进入网站的首页，看到推荐的房源，如果感兴趣可以进行浏览，</w:t>
      </w:r>
      <w:r w:rsidR="00B75F2C">
        <w:rPr>
          <w:rFonts w:hint="eastAsia"/>
        </w:rPr>
        <w:t>也可以进入查看房源的详情信息，了解下房东对房屋的介绍</w:t>
      </w:r>
      <w:r w:rsidR="00EF77F3">
        <w:rPr>
          <w:rFonts w:hint="eastAsia"/>
        </w:rPr>
        <w:t>，更加清楚直观。</w:t>
      </w:r>
      <w:r w:rsidR="00922A08">
        <w:rPr>
          <w:rFonts w:hint="eastAsia"/>
        </w:rPr>
        <w:t>不会让用户对房子不清不楚</w:t>
      </w:r>
      <w:r w:rsidR="00E6153A">
        <w:rPr>
          <w:rFonts w:hint="eastAsia"/>
        </w:rPr>
        <w:t>。</w:t>
      </w:r>
      <w:r w:rsidRPr="007A4D42">
        <w:rPr>
          <w:rFonts w:hint="eastAsia"/>
        </w:rPr>
        <w:t>也可以进入所有的房源的列表页寻找合适的房子。根据房客的需求用例图如图3-1</w:t>
      </w:r>
      <w:r w:rsidR="00FB3AA3">
        <w:rPr>
          <w:rFonts w:hint="eastAsia"/>
        </w:rPr>
        <w:t>所示。</w:t>
      </w:r>
    </w:p>
    <w:p w:rsidR="007A4D42" w:rsidRPr="007A4D42" w:rsidRDefault="00DB39C9" w:rsidP="007A4D42">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157.6pt;height:96.45pt;visibility:visible;mso-wrap-style:square">
            <v:imagedata r:id="rId27" o:title=""/>
          </v:shape>
        </w:pict>
      </w:r>
    </w:p>
    <w:p w:rsidR="007A4D42" w:rsidRPr="007A4D42" w:rsidRDefault="007A4D42" w:rsidP="007A4D42">
      <w:pPr>
        <w:pStyle w:val="affd"/>
      </w:pPr>
      <w:r w:rsidRPr="007A4D42">
        <w:rPr>
          <w:rFonts w:hint="eastAsia"/>
        </w:rPr>
        <w:t>图3-1房客需求用例图</w:t>
      </w:r>
    </w:p>
    <w:p w:rsidR="007A4D42" w:rsidRPr="007A4D42" w:rsidRDefault="007A4D42" w:rsidP="00935A42">
      <w:pPr>
        <w:pStyle w:val="a5"/>
      </w:pPr>
      <w:r w:rsidRPr="007A4D42">
        <w:rPr>
          <w:rFonts w:hint="eastAsia"/>
        </w:rPr>
        <w:t>第二个服务对象是房东，房东和房客基本是一样的，只是要自己去发布房子的信息，等待审核。根据需求功能例图如图3-2</w:t>
      </w:r>
      <w:r w:rsidR="00FB3AA3">
        <w:rPr>
          <w:rFonts w:hint="eastAsia"/>
        </w:rPr>
        <w:t>所示。</w:t>
      </w:r>
    </w:p>
    <w:p w:rsidR="007A4D42" w:rsidRPr="007A4D42" w:rsidRDefault="00DB39C9" w:rsidP="007A4D42">
      <w:pPr>
        <w:pStyle w:val="affe"/>
      </w:pPr>
      <w:r>
        <w:pict>
          <v:shape id="图片 2" o:spid="_x0000_i1026" type="#_x0000_t75" style="width:161.65pt;height:108.7pt;visibility:visible;mso-wrap-style:square">
            <v:imagedata r:id="rId28" o:title=""/>
          </v:shape>
        </w:pict>
      </w:r>
    </w:p>
    <w:p w:rsidR="007A4D42" w:rsidRPr="007A4D42" w:rsidRDefault="007A4D42" w:rsidP="007A4D42">
      <w:pPr>
        <w:pStyle w:val="affd"/>
      </w:pPr>
      <w:r w:rsidRPr="007A4D42">
        <w:rPr>
          <w:rFonts w:hint="eastAsia"/>
        </w:rPr>
        <w:t>图3-2房东需求功能用例图</w:t>
      </w:r>
    </w:p>
    <w:p w:rsidR="007A4D42" w:rsidRPr="007A4D42" w:rsidRDefault="007A4D42" w:rsidP="00935A42">
      <w:pPr>
        <w:pStyle w:val="a5"/>
      </w:pPr>
      <w:r w:rsidRPr="007A4D42">
        <w:rPr>
          <w:rFonts w:hint="eastAsia"/>
        </w:rPr>
        <w:t>第三个服务对象是管理员，管理员能对网站的基本信息，用户信息，房子审核等多功能进行管理。根据需求功能例图如图3-3</w:t>
      </w:r>
      <w:r w:rsidR="00FB3AA3">
        <w:rPr>
          <w:rFonts w:hint="eastAsia"/>
        </w:rPr>
        <w:t>所示。</w:t>
      </w:r>
    </w:p>
    <w:p w:rsidR="007A4D42" w:rsidRPr="007A4D42" w:rsidRDefault="00DB39C9" w:rsidP="007A4D42">
      <w:pPr>
        <w:pStyle w:val="affe"/>
      </w:pPr>
      <w:r>
        <w:pict>
          <v:shape id="图片 18" o:spid="_x0000_i1027" type="#_x0000_t75" style="width:362.05pt;height:184.75pt;visibility:visible;mso-wrap-style:square">
            <v:imagedata r:id="rId29" o:title=""/>
          </v:shape>
        </w:pict>
      </w:r>
    </w:p>
    <w:p w:rsidR="007A4D42" w:rsidRPr="007A4D42" w:rsidRDefault="007A4D42" w:rsidP="007A4D42">
      <w:pPr>
        <w:pStyle w:val="affd"/>
      </w:pPr>
      <w:r w:rsidRPr="007A4D42">
        <w:rPr>
          <w:rFonts w:hint="eastAsia"/>
        </w:rPr>
        <w:t>图3-3管理员需求功能用例图</w:t>
      </w:r>
    </w:p>
    <w:p w:rsidR="007A4D42" w:rsidRDefault="007A4D42" w:rsidP="007A4D42">
      <w:pPr>
        <w:pStyle w:val="a5"/>
      </w:pPr>
    </w:p>
    <w:p w:rsidR="007A4D42" w:rsidRDefault="007A4D42" w:rsidP="00AB5BC6">
      <w:pPr>
        <w:pStyle w:val="2"/>
        <w:spacing w:before="120"/>
      </w:pPr>
      <w:bookmarkStart w:id="80" w:name="_Toc481525746"/>
      <w:bookmarkStart w:id="81" w:name="_Toc5757"/>
      <w:bookmarkStart w:id="82" w:name="_Toc509341065"/>
      <w:bookmarkStart w:id="83" w:name="_Toc481865158"/>
      <w:bookmarkStart w:id="84" w:name="_Toc23805"/>
      <w:bookmarkStart w:id="85" w:name="_Toc26451"/>
      <w:bookmarkStart w:id="86" w:name="_Toc513747917"/>
      <w:bookmarkStart w:id="87" w:name="_Toc516514604"/>
      <w:r>
        <w:rPr>
          <w:rFonts w:hint="eastAsia"/>
        </w:rPr>
        <w:lastRenderedPageBreak/>
        <w:t>非功能性分析</w:t>
      </w:r>
      <w:bookmarkEnd w:id="80"/>
      <w:bookmarkEnd w:id="81"/>
      <w:bookmarkEnd w:id="82"/>
      <w:bookmarkEnd w:id="83"/>
      <w:bookmarkEnd w:id="84"/>
      <w:bookmarkEnd w:id="85"/>
      <w:bookmarkEnd w:id="86"/>
      <w:bookmarkEnd w:id="87"/>
    </w:p>
    <w:p w:rsidR="007A4D42" w:rsidRDefault="007A4D42" w:rsidP="00AB5BC6">
      <w:pPr>
        <w:pStyle w:val="3"/>
        <w:spacing w:before="120"/>
      </w:pPr>
      <w:bookmarkStart w:id="88" w:name="_Toc11292"/>
      <w:bookmarkStart w:id="89" w:name="_Toc513747918"/>
      <w:bookmarkStart w:id="90" w:name="_Toc516514605"/>
      <w:r>
        <w:rPr>
          <w:rFonts w:hint="eastAsia"/>
        </w:rPr>
        <w:t>稳定性</w:t>
      </w:r>
      <w:bookmarkEnd w:id="88"/>
      <w:bookmarkEnd w:id="89"/>
      <w:bookmarkEnd w:id="90"/>
    </w:p>
    <w:p w:rsidR="007A4D42" w:rsidRDefault="007A4D42" w:rsidP="007A4D42">
      <w:pPr>
        <w:pStyle w:val="a5"/>
      </w:pPr>
      <w:r>
        <w:rPr>
          <w:rFonts w:hint="eastAsia"/>
        </w:rPr>
        <w:t>稳定性是一</w:t>
      </w:r>
      <w:r w:rsidR="00935A42">
        <w:rPr>
          <w:rFonts w:hint="eastAsia"/>
        </w:rPr>
        <w:t>个网站能不能长远发展的重要因素，要是一个网站隔三差五的崩溃，那</w:t>
      </w:r>
      <w:r>
        <w:rPr>
          <w:rFonts w:hint="eastAsia"/>
        </w:rPr>
        <w:t>不管是站在用户方面还是站在网站平台方面来说都是无法使用的。网站的服务器可能会由于硬件或者软件的原因导致服务器宕机，或者系统崩溃，所有在日常的维护工作中，我们要确保服务器的正常运行。</w:t>
      </w:r>
    </w:p>
    <w:p w:rsidR="007A4D42" w:rsidRDefault="007A4D42" w:rsidP="00AB5BC6">
      <w:pPr>
        <w:pStyle w:val="3"/>
        <w:spacing w:before="120"/>
      </w:pPr>
      <w:bookmarkStart w:id="91" w:name="_Toc2726"/>
      <w:bookmarkStart w:id="92" w:name="_Toc513747919"/>
      <w:bookmarkStart w:id="93" w:name="_Toc516514606"/>
      <w:r>
        <w:rPr>
          <w:rFonts w:hint="eastAsia"/>
        </w:rPr>
        <w:t>并发问题</w:t>
      </w:r>
      <w:bookmarkEnd w:id="91"/>
      <w:bookmarkEnd w:id="92"/>
      <w:bookmarkEnd w:id="93"/>
    </w:p>
    <w:p w:rsidR="007A4D42" w:rsidRDefault="007A4D42" w:rsidP="007A4D42">
      <w:pPr>
        <w:pStyle w:val="a5"/>
      </w:pPr>
      <w:r>
        <w:rPr>
          <w:rFonts w:hint="eastAsia"/>
        </w:rPr>
        <w:t>并发问题基本上是每个网站都不能绕过去的问题，除非你的访问量实在太小。不然你可能出来大量用户的访问外，可能会遇到某些人的恶意访问。对别人的恶意访问，我们只能在服务器上做好安全措施；在对用户的的某个时间段，或者时期的大量访问上，我们可以在对数据库的操作中进行优化，避免对整个数据库的查询，加重服务器负担。</w:t>
      </w:r>
    </w:p>
    <w:p w:rsidR="007A4D42" w:rsidRDefault="007A4D42" w:rsidP="00AB5BC6">
      <w:pPr>
        <w:pStyle w:val="3"/>
        <w:spacing w:before="120"/>
      </w:pPr>
      <w:bookmarkStart w:id="94" w:name="_Toc14792"/>
      <w:bookmarkStart w:id="95" w:name="_Toc513747920"/>
      <w:bookmarkStart w:id="96" w:name="_Toc516514607"/>
      <w:r>
        <w:rPr>
          <w:rFonts w:hint="eastAsia"/>
        </w:rPr>
        <w:t>兼容性</w:t>
      </w:r>
      <w:bookmarkEnd w:id="94"/>
      <w:bookmarkEnd w:id="95"/>
      <w:bookmarkEnd w:id="96"/>
    </w:p>
    <w:p w:rsidR="007A4D42" w:rsidRPr="007A4D42" w:rsidRDefault="007A4D42" w:rsidP="00FF0916">
      <w:pPr>
        <w:pStyle w:val="a5"/>
      </w:pPr>
      <w:r>
        <w:rPr>
          <w:rFonts w:hint="eastAsia"/>
        </w:rPr>
        <w:t>不同的浏览器内核是不一样的，大致有四种：</w:t>
      </w:r>
    </w:p>
    <w:p w:rsidR="007A4D42" w:rsidRPr="007A4D42" w:rsidRDefault="00370F67" w:rsidP="00570BD7">
      <w:pPr>
        <w:pStyle w:val="a5"/>
      </w:pPr>
      <w:r>
        <w:t>(1)</w:t>
      </w:r>
      <w:r w:rsidR="007A4D42" w:rsidRPr="007A4D42">
        <w:t>Trident内核：IE最先开发或使用的，也称</w:t>
      </w:r>
      <w:hyperlink r:id="rId30" w:tgtFrame="https://zhidao.baidu.com/question/_blank" w:history="1">
        <w:r w:rsidR="007A4D42" w:rsidRPr="007A4D42">
          <w:t>IE内核</w:t>
        </w:r>
      </w:hyperlink>
      <w:r w:rsidR="007A4D42" w:rsidRPr="007A4D42">
        <w:t>，</w:t>
      </w:r>
      <w:hyperlink r:id="rId31" w:tgtFrame="https://zhidao.baidu.com/question/_blank" w:history="1">
        <w:r w:rsidR="007A4D42" w:rsidRPr="007A4D42">
          <w:t>360浏览器</w:t>
        </w:r>
      </w:hyperlink>
      <w:r w:rsidR="007A4D42" w:rsidRPr="007A4D42">
        <w:t>使用的也是</w:t>
      </w:r>
      <w:hyperlink r:id="rId32" w:tgtFrame="https://zhidao.baidu.com/question/_blank" w:history="1">
        <w:r w:rsidR="007A4D42" w:rsidRPr="007A4D42">
          <w:t>IE内核</w:t>
        </w:r>
      </w:hyperlink>
      <w:r w:rsidR="00C05C3A">
        <w:t>。</w:t>
      </w:r>
      <w:r>
        <w:rPr>
          <w:rFonts w:hint="eastAsia"/>
        </w:rPr>
        <w:t xml:space="preserve">  </w:t>
      </w:r>
      <w:r w:rsidR="007A4D42" w:rsidRPr="007A4D42">
        <w:br/>
      </w:r>
      <w:r w:rsidR="005A0279">
        <w:t xml:space="preserve">    </w:t>
      </w:r>
      <w:r>
        <w:t>(2)</w:t>
      </w:r>
      <w:r w:rsidR="007A4D42" w:rsidRPr="007A4D42">
        <w:t>Webkit内核：</w:t>
      </w:r>
      <w:hyperlink r:id="rId33" w:tgtFrame="https://zhidao.baidu.com/question/_blank" w:history="1">
        <w:r w:rsidR="007A4D42" w:rsidRPr="007A4D42">
          <w:t>谷歌chrome</w:t>
        </w:r>
      </w:hyperlink>
      <w:r w:rsidR="007A4D42" w:rsidRPr="007A4D42">
        <w:t>浏览器最先开发或使用，也叫谷歌内核，</w:t>
      </w:r>
      <w:hyperlink r:id="rId34" w:tgtFrame="https://zhidao.baidu.com/question/_blank" w:history="1">
        <w:r w:rsidR="007A4D42" w:rsidRPr="007A4D42">
          <w:t>枫树浏览器</w:t>
        </w:r>
      </w:hyperlink>
      <w:r w:rsidR="00C05C3A">
        <w:t>、太阳花使用的也是谷歌内核。</w:t>
      </w:r>
      <w:r w:rsidR="007A4D42" w:rsidRPr="007A4D42">
        <w:br/>
      </w:r>
      <w:r w:rsidR="00FF0916">
        <w:t xml:space="preserve">    </w:t>
      </w:r>
      <w:r>
        <w:t>(3)</w:t>
      </w:r>
      <w:r w:rsidR="007A4D42" w:rsidRPr="007A4D42">
        <w:t>Gecko内核： Netscape6开始采用的内核，后来的Mozilla FireFox (</w:t>
      </w:r>
      <w:hyperlink r:id="rId35" w:tgtFrame="https://zhidao.baidu.com/question/_blank" w:history="1">
        <w:r w:rsidR="007A4D42" w:rsidRPr="007A4D42">
          <w:t>火狐浏览器</w:t>
        </w:r>
      </w:hyperlink>
      <w:r w:rsidR="007A4D42" w:rsidRPr="007A4D42">
        <w:t>) 也采用了该内核，K-Meleon</w:t>
      </w:r>
      <w:r w:rsidR="00C05C3A">
        <w:t>浏览器也是使用这种内核。</w:t>
      </w:r>
      <w:r w:rsidR="007A4D42" w:rsidRPr="007A4D42">
        <w:br/>
      </w:r>
      <w:r w:rsidR="00FF0916">
        <w:t xml:space="preserve">    </w:t>
      </w:r>
      <w:r>
        <w:t>(4)</w:t>
      </w:r>
      <w:r w:rsidR="007A4D42" w:rsidRPr="007A4D42">
        <w:t>Presto内核：目前只有</w:t>
      </w:r>
      <w:hyperlink r:id="rId36" w:tgtFrame="https://zhidao.baidu.com/question/_blank" w:history="1">
        <w:r w:rsidR="007A4D42" w:rsidRPr="007A4D42">
          <w:t>Opera浏览器</w:t>
        </w:r>
      </w:hyperlink>
      <w:r w:rsidR="007A4D42" w:rsidRPr="007A4D42">
        <w:t>采用该内核</w:t>
      </w:r>
      <w:r w:rsidR="00C05C3A">
        <w:t>。</w:t>
      </w:r>
    </w:p>
    <w:p w:rsidR="007A4D42" w:rsidRDefault="007A4D42" w:rsidP="00AB5BC6">
      <w:pPr>
        <w:pStyle w:val="3"/>
        <w:spacing w:before="120"/>
      </w:pPr>
      <w:bookmarkStart w:id="97" w:name="_Toc6098"/>
      <w:bookmarkStart w:id="98" w:name="_Toc513747921"/>
      <w:bookmarkStart w:id="99" w:name="_Toc516514608"/>
      <w:r>
        <w:rPr>
          <w:rFonts w:hint="eastAsia"/>
        </w:rPr>
        <w:t>安全性</w:t>
      </w:r>
      <w:bookmarkEnd w:id="97"/>
      <w:bookmarkEnd w:id="98"/>
      <w:bookmarkEnd w:id="99"/>
    </w:p>
    <w:p w:rsidR="007A4D42" w:rsidRDefault="007A4D42" w:rsidP="007A4D42">
      <w:pPr>
        <w:pStyle w:val="a5"/>
      </w:pPr>
      <w:r>
        <w:rPr>
          <w:rFonts w:hint="eastAsia"/>
        </w:rPr>
        <w:t>因为网站上有大量用户的个人信息，电话，住址等，要保证用户信息的的保密性。在用户方面，尽量多的提醒用户账号密码等信息的安全问题，不讲自己的账号转借他人。不上一些来意不明的网站，以免造成信息的泄露对用户的个人财产安全和人身安全造成巨大的损失；在管理员方面平台需要一些信用较好，较细心的工作人员，避免管理员的误操作。给平台和用户造成损失。</w:t>
      </w:r>
    </w:p>
    <w:p w:rsidR="007A4D42" w:rsidRDefault="007A4D42" w:rsidP="00AB5BC6">
      <w:pPr>
        <w:pStyle w:val="2"/>
        <w:spacing w:before="120"/>
      </w:pPr>
      <w:bookmarkStart w:id="100" w:name="_Toc6221"/>
      <w:bookmarkStart w:id="101" w:name="_Toc481865159"/>
      <w:bookmarkStart w:id="102" w:name="_Toc481770832"/>
      <w:bookmarkStart w:id="103" w:name="_Toc21233"/>
      <w:bookmarkStart w:id="104" w:name="_Toc509341066"/>
      <w:bookmarkStart w:id="105" w:name="_Toc32054"/>
      <w:bookmarkStart w:id="106" w:name="_Toc513747922"/>
      <w:bookmarkStart w:id="107" w:name="_Toc516514609"/>
      <w:r>
        <w:rPr>
          <w:rFonts w:hint="eastAsia"/>
        </w:rPr>
        <w:t>可行性分析</w:t>
      </w:r>
      <w:bookmarkEnd w:id="100"/>
      <w:bookmarkEnd w:id="101"/>
      <w:bookmarkEnd w:id="102"/>
      <w:bookmarkEnd w:id="103"/>
      <w:bookmarkEnd w:id="104"/>
      <w:bookmarkEnd w:id="105"/>
      <w:bookmarkEnd w:id="106"/>
      <w:bookmarkEnd w:id="107"/>
    </w:p>
    <w:p w:rsidR="007A4D42" w:rsidRDefault="007A4D42" w:rsidP="0015439F">
      <w:pPr>
        <w:pStyle w:val="3"/>
        <w:spacing w:before="120"/>
      </w:pPr>
      <w:bookmarkStart w:id="108" w:name="_Toc28739"/>
      <w:bookmarkStart w:id="109" w:name="_Toc11378"/>
      <w:bookmarkStart w:id="110" w:name="_Toc12688"/>
      <w:bookmarkStart w:id="111" w:name="_Toc481770833"/>
      <w:bookmarkStart w:id="112" w:name="_Toc481525748"/>
      <w:bookmarkStart w:id="113" w:name="_Toc509341067"/>
      <w:bookmarkStart w:id="114" w:name="_Toc481865160"/>
      <w:bookmarkStart w:id="115" w:name="_Toc513747923"/>
      <w:bookmarkStart w:id="116" w:name="_Toc516514610"/>
      <w:r>
        <w:rPr>
          <w:rFonts w:hint="eastAsia"/>
        </w:rPr>
        <w:t>技术性分析</w:t>
      </w:r>
      <w:bookmarkEnd w:id="108"/>
      <w:bookmarkEnd w:id="109"/>
      <w:bookmarkEnd w:id="110"/>
      <w:bookmarkEnd w:id="111"/>
      <w:bookmarkEnd w:id="112"/>
      <w:bookmarkEnd w:id="113"/>
      <w:bookmarkEnd w:id="114"/>
      <w:bookmarkEnd w:id="115"/>
      <w:bookmarkEnd w:id="116"/>
    </w:p>
    <w:p w:rsidR="007A4D42" w:rsidRPr="007A4D42" w:rsidRDefault="007A4D42" w:rsidP="007A4D42">
      <w:pPr>
        <w:pStyle w:val="a5"/>
      </w:pPr>
      <w:r w:rsidRPr="007A4D42">
        <w:rPr>
          <w:rFonts w:hint="eastAsia"/>
        </w:rPr>
        <w:t>本系统是基于PHP作为脚本语言</w:t>
      </w:r>
      <w:r w:rsidRPr="007A4D42">
        <w:t>、</w:t>
      </w:r>
      <w:r w:rsidRPr="007A4D42">
        <w:rPr>
          <w:rFonts w:hint="eastAsia"/>
        </w:rPr>
        <w:t>Apache服务器和</w:t>
      </w:r>
      <w:r w:rsidRPr="007A4D42">
        <w:t>MySQL</w:t>
      </w:r>
      <w:r w:rsidRPr="007A4D42">
        <w:rPr>
          <w:rFonts w:hint="eastAsia"/>
        </w:rPr>
        <w:t>数据库，使用</w:t>
      </w:r>
      <w:r w:rsidR="00AD04FC" w:rsidRPr="00AD04FC">
        <w:t>ThinkPHP</w:t>
      </w:r>
      <w:r w:rsidRPr="007A4D42">
        <w:rPr>
          <w:rFonts w:hint="eastAsia"/>
        </w:rPr>
        <w:t>框架来实现的房屋租赁系统。页面采用html制作，</w:t>
      </w:r>
      <w:r w:rsidR="008A4673" w:rsidRPr="008A4673">
        <w:t>CSS</w:t>
      </w:r>
      <w:r w:rsidRPr="007A4D42">
        <w:rPr>
          <w:rFonts w:hint="eastAsia"/>
        </w:rPr>
        <w:t>进行布局，使用</w:t>
      </w:r>
      <w:r w:rsidR="00000B92" w:rsidRPr="00000B92">
        <w:t>JavaScript</w:t>
      </w:r>
      <w:r w:rsidRPr="007A4D42">
        <w:rPr>
          <w:rFonts w:hint="eastAsia"/>
        </w:rPr>
        <w:t>来进行网页效果的制作；html作为一种超文本标记语言，被广泛应用于各大门户网站，淘宝商城，京东商城等国内著名的交易平台。我们的系统也是一个小型的网上交易平台。</w:t>
      </w:r>
      <w:r w:rsidRPr="007A4D42">
        <w:rPr>
          <w:rFonts w:hint="eastAsia"/>
        </w:rPr>
        <w:lastRenderedPageBreak/>
        <w:t>所有html是完全可以胜任的；通过</w:t>
      </w:r>
      <w:r w:rsidR="008A4673" w:rsidRPr="008A4673">
        <w:t>CSS</w:t>
      </w:r>
      <w:r w:rsidRPr="007A4D42">
        <w:rPr>
          <w:rFonts w:hint="eastAsia"/>
        </w:rPr>
        <w:t>的布局使页面看上去更加的美观。</w:t>
      </w:r>
      <w:r w:rsidR="00000B92" w:rsidRPr="00000B92">
        <w:t>JavaScript</w:t>
      </w:r>
      <w:r w:rsidRPr="007A4D42">
        <w:rPr>
          <w:rFonts w:hint="eastAsia"/>
        </w:rPr>
        <w:t>来制作网页的效果，使用户的体验性更加的完美。</w:t>
      </w:r>
    </w:p>
    <w:p w:rsidR="007A4D42" w:rsidRPr="007A4D42" w:rsidRDefault="007A4D42" w:rsidP="007A4D42">
      <w:pPr>
        <w:pStyle w:val="a5"/>
      </w:pPr>
      <w:r w:rsidRPr="007A4D42">
        <w:rPr>
          <w:rFonts w:hint="eastAsia"/>
        </w:rPr>
        <w:t>前后台的数据交互使用jQuery封装的</w:t>
      </w:r>
      <w:r w:rsidR="008336DC" w:rsidRPr="008336DC">
        <w:rPr>
          <w:rFonts w:hint="eastAsia"/>
        </w:rPr>
        <w:t>Ajax</w:t>
      </w:r>
      <w:r w:rsidRPr="007A4D42">
        <w:rPr>
          <w:rFonts w:hint="eastAsia"/>
        </w:rPr>
        <w:t>来实现，现在的主流来说，在前后端的数据交互上，出了用前段框架，80%都是通过</w:t>
      </w:r>
      <w:r w:rsidR="008336DC" w:rsidRPr="008336DC">
        <w:rPr>
          <w:rFonts w:hint="eastAsia"/>
        </w:rPr>
        <w:t>Ajax</w:t>
      </w:r>
      <w:r w:rsidRPr="007A4D42">
        <w:rPr>
          <w:rFonts w:hint="eastAsia"/>
        </w:rPr>
        <w:t>来实现数据交互。</w:t>
      </w:r>
    </w:p>
    <w:p w:rsidR="007A4D42" w:rsidRPr="007A4D42" w:rsidRDefault="007A4D42" w:rsidP="007A4D42">
      <w:pPr>
        <w:pStyle w:val="a5"/>
      </w:pPr>
      <w:r w:rsidRPr="007A4D42">
        <w:rPr>
          <w:rFonts w:hint="eastAsia"/>
        </w:rPr>
        <w:t>作为一个网上交易平台，主要面对的是租房，房东的用户和后台管理员，所有我将管理员的信息表和用户的表分离。用户和管理员的登录入口也不再一块，避免有心的用户去尝试破解管理员的账号密码，私自修改网站信息，给平台造成巨大损失。</w:t>
      </w:r>
    </w:p>
    <w:p w:rsidR="007A4D42" w:rsidRPr="007A4D42" w:rsidRDefault="007A4D42" w:rsidP="007A4D42">
      <w:pPr>
        <w:pStyle w:val="a5"/>
      </w:pPr>
      <w:r w:rsidRPr="007A4D42">
        <w:rPr>
          <w:rFonts w:hint="eastAsia"/>
        </w:rPr>
        <w:t>此租房系统是通过window操作系统来进行开发运行的，操作起来较为方便，window的可视化窗口，对不懂技术的人来操作，修改部分文件都不是大的问题。使系统的便捷性大大提高。</w:t>
      </w:r>
    </w:p>
    <w:p w:rsidR="007A4D42" w:rsidRDefault="007A4D42" w:rsidP="00AB5BC6">
      <w:pPr>
        <w:pStyle w:val="3"/>
        <w:spacing w:before="120"/>
      </w:pPr>
      <w:bookmarkStart w:id="117" w:name="_Toc8352"/>
      <w:bookmarkStart w:id="118" w:name="_Toc513747924"/>
      <w:bookmarkStart w:id="119" w:name="_Toc516514611"/>
      <w:r>
        <w:rPr>
          <w:rFonts w:hint="eastAsia"/>
        </w:rPr>
        <w:t>安全性分析</w:t>
      </w:r>
      <w:bookmarkEnd w:id="117"/>
      <w:bookmarkEnd w:id="118"/>
      <w:bookmarkEnd w:id="119"/>
    </w:p>
    <w:p w:rsidR="007A4D42" w:rsidRPr="007A4D42" w:rsidRDefault="007A4D42" w:rsidP="007A4D42">
      <w:pPr>
        <w:pStyle w:val="a5"/>
      </w:pPr>
      <w:r>
        <w:rPr>
          <w:rFonts w:hint="eastAsia"/>
        </w:rPr>
        <w:t>PHP和</w:t>
      </w:r>
      <w:r w:rsidR="00706714">
        <w:rPr>
          <w:rFonts w:hint="eastAsia"/>
        </w:rPr>
        <w:t>MySQL</w:t>
      </w:r>
      <w:r>
        <w:rPr>
          <w:rFonts w:hint="eastAsia"/>
        </w:rPr>
        <w:t>虽然都是开源免费的，但是在密码是采用双层MD5加盐的方式加密，是现在很多人在使用的加密方式，MD5的加密算法虽然是公开的，但是它的加密是不可逆的，在密码的安全上面，是有着保障的，所有我们完全可以放心的使用，不必担心密码被不明人士破解，造成财产的丢失。</w:t>
      </w:r>
    </w:p>
    <w:p w:rsidR="007A4D42" w:rsidRDefault="007A4D42" w:rsidP="00AB5BC6">
      <w:pPr>
        <w:pStyle w:val="3"/>
        <w:spacing w:before="120"/>
      </w:pPr>
      <w:bookmarkStart w:id="120" w:name="_Toc22913"/>
      <w:bookmarkStart w:id="121" w:name="_Toc513747925"/>
      <w:bookmarkStart w:id="122" w:name="_Toc516514612"/>
      <w:r>
        <w:rPr>
          <w:rFonts w:hint="eastAsia"/>
        </w:rPr>
        <w:t>操作性分析</w:t>
      </w:r>
      <w:bookmarkEnd w:id="120"/>
      <w:bookmarkEnd w:id="121"/>
      <w:bookmarkEnd w:id="122"/>
    </w:p>
    <w:p w:rsidR="007A4D42" w:rsidRPr="007A4D42" w:rsidRDefault="007A4D42" w:rsidP="007A4D42">
      <w:pPr>
        <w:pStyle w:val="a5"/>
      </w:pPr>
      <w:r w:rsidRPr="007A4D42">
        <w:rPr>
          <w:rFonts w:hint="eastAsia"/>
        </w:rPr>
        <w:t>该系统的操作实在window上运行，基本上所有的人平时都使用的window系统，在修改一些比较少的文件下，可以指挥着使用者自己进行操作，减少了每次维护时耗费大量的人力物力，节约人力成本。</w:t>
      </w:r>
    </w:p>
    <w:p w:rsidR="007A4D42" w:rsidRPr="007A4D42" w:rsidRDefault="007A4D42" w:rsidP="007A4D42">
      <w:pPr>
        <w:pStyle w:val="a5"/>
      </w:pPr>
      <w:r w:rsidRPr="007A4D42">
        <w:rPr>
          <w:rFonts w:hint="eastAsia"/>
        </w:rPr>
        <w:t>而且此系统的后台能让人一眼看明白基本操作流程，没有复杂的操作流程，便于操作。</w:t>
      </w:r>
    </w:p>
    <w:p w:rsidR="007A4D42" w:rsidRDefault="007A4D42" w:rsidP="00AB5BC6">
      <w:pPr>
        <w:pStyle w:val="3"/>
        <w:spacing w:before="120"/>
      </w:pPr>
      <w:bookmarkStart w:id="123" w:name="_Toc22937"/>
      <w:bookmarkStart w:id="124" w:name="_Toc14562"/>
      <w:bookmarkStart w:id="125" w:name="_Toc509341069"/>
      <w:bookmarkStart w:id="126" w:name="_Toc21893"/>
      <w:bookmarkStart w:id="127" w:name="_Toc481525750"/>
      <w:bookmarkStart w:id="128" w:name="_Toc481770835"/>
      <w:bookmarkStart w:id="129" w:name="_Toc481865162"/>
      <w:bookmarkStart w:id="130" w:name="_Toc513747926"/>
      <w:bookmarkStart w:id="131" w:name="_Toc516514613"/>
      <w:r>
        <w:rPr>
          <w:rFonts w:hint="eastAsia"/>
        </w:rPr>
        <w:t>经济性分析</w:t>
      </w:r>
      <w:bookmarkEnd w:id="123"/>
      <w:bookmarkEnd w:id="124"/>
      <w:bookmarkEnd w:id="125"/>
      <w:bookmarkEnd w:id="126"/>
      <w:bookmarkEnd w:id="127"/>
      <w:bookmarkEnd w:id="128"/>
      <w:bookmarkEnd w:id="129"/>
      <w:bookmarkEnd w:id="130"/>
      <w:bookmarkEnd w:id="131"/>
    </w:p>
    <w:p w:rsidR="007A4D42" w:rsidRDefault="007A4D42" w:rsidP="007A4D42">
      <w:pPr>
        <w:pStyle w:val="a5"/>
      </w:pPr>
      <w:r>
        <w:rPr>
          <w:rFonts w:hint="eastAsia"/>
        </w:rPr>
        <w:t>此系统使用的都是开源免费的软件，没有额外的开发成本，给平台减少了大量的经济负担。并且不用安装APP在有网络，有浏览器的情况下，都能够正常使用，便于管理。后台的管理是响应式的，可以自适应手机和PC的界面大小，更加便于管理员的操作与管理使用。</w:t>
      </w:r>
    </w:p>
    <w:p w:rsidR="007A4D42" w:rsidRDefault="007A4D42" w:rsidP="00AB5BC6">
      <w:pPr>
        <w:pStyle w:val="3"/>
        <w:spacing w:before="120"/>
      </w:pPr>
      <w:bookmarkStart w:id="132" w:name="_Toc1251"/>
      <w:bookmarkStart w:id="133" w:name="_Toc513747927"/>
      <w:bookmarkStart w:id="134" w:name="_Toc516514614"/>
      <w:r>
        <w:rPr>
          <w:rFonts w:hint="eastAsia"/>
        </w:rPr>
        <w:t>法律性分析</w:t>
      </w:r>
      <w:bookmarkEnd w:id="132"/>
      <w:bookmarkEnd w:id="133"/>
      <w:bookmarkEnd w:id="134"/>
    </w:p>
    <w:p w:rsidR="007A4D42" w:rsidRDefault="007A4D42" w:rsidP="007A4D42">
      <w:pPr>
        <w:pStyle w:val="a5"/>
      </w:pPr>
      <w:r>
        <w:rPr>
          <w:rFonts w:hint="eastAsia"/>
        </w:rPr>
        <w:t>网站是开发者本人独立进行设计而写出来的。其中文字，代码都是自己的智慧结晶，不存在抄袭别人的和涉及侵犯他人权利，因此不用承担任何法律责任。所以说此网站的开发是具有可行性和利用性。</w:t>
      </w:r>
    </w:p>
    <w:p w:rsidR="007A4D42" w:rsidRDefault="007A4D42" w:rsidP="00AB5BC6">
      <w:pPr>
        <w:pStyle w:val="2"/>
        <w:spacing w:before="120"/>
      </w:pPr>
      <w:bookmarkStart w:id="135" w:name="_Toc2534"/>
      <w:bookmarkStart w:id="136" w:name="_Toc513747928"/>
      <w:bookmarkStart w:id="137" w:name="_Toc516514615"/>
      <w:r>
        <w:rPr>
          <w:rFonts w:hint="eastAsia"/>
        </w:rPr>
        <w:t>本章小结</w:t>
      </w:r>
      <w:bookmarkEnd w:id="135"/>
      <w:bookmarkEnd w:id="136"/>
      <w:bookmarkEnd w:id="137"/>
    </w:p>
    <w:p w:rsidR="007A4D42" w:rsidRDefault="007A4D42" w:rsidP="007A4D42">
      <w:pPr>
        <w:pStyle w:val="a5"/>
      </w:pPr>
      <w:r>
        <w:rPr>
          <w:rFonts w:hint="eastAsia"/>
        </w:rPr>
        <w:t>主要是网站的需求分析。第一是对功能性需求进行了分析并对需求做了基本的描述和介绍。如对租客，房东，管理员的功能进行相应的阐述；第二非功能性分析，主要从</w:t>
      </w:r>
      <w:r>
        <w:rPr>
          <w:rFonts w:hint="eastAsia"/>
        </w:rPr>
        <w:lastRenderedPageBreak/>
        <w:t>稳定性、安全性、并发性、兼容性进行分析；第三主要是可行性分析，分别介绍了技术性，安全性，操作性，法律性进行描述。第四是系统总用例图，我们分别对租客，房东，管理员进行用例分析。</w:t>
      </w:r>
    </w:p>
    <w:p w:rsidR="007A4D42" w:rsidRPr="007A4D42" w:rsidRDefault="00057AF2" w:rsidP="00AB5BC6">
      <w:pPr>
        <w:pStyle w:val="1"/>
        <w:spacing w:before="240" w:after="120"/>
      </w:pPr>
      <w:bookmarkStart w:id="138" w:name="_Toc516514616"/>
      <w:r>
        <w:rPr>
          <w:rFonts w:hint="eastAsia"/>
        </w:rPr>
        <w:t>系统设计</w:t>
      </w:r>
      <w:bookmarkEnd w:id="138"/>
    </w:p>
    <w:p w:rsidR="007A4D42" w:rsidRDefault="007A4D42" w:rsidP="00AB5BC6">
      <w:pPr>
        <w:pStyle w:val="2"/>
        <w:spacing w:before="120"/>
      </w:pPr>
      <w:bookmarkStart w:id="139" w:name="_Toc16857"/>
      <w:bookmarkStart w:id="140" w:name="_Toc513747930"/>
      <w:bookmarkStart w:id="141" w:name="_Toc516514617"/>
      <w:r>
        <w:rPr>
          <w:rFonts w:hint="eastAsia"/>
        </w:rPr>
        <w:t>网站架构设</w:t>
      </w:r>
      <w:bookmarkEnd w:id="139"/>
      <w:bookmarkEnd w:id="140"/>
      <w:bookmarkEnd w:id="141"/>
    </w:p>
    <w:p w:rsidR="007A4D42" w:rsidRDefault="007A4D42" w:rsidP="007A4D42">
      <w:pPr>
        <w:pStyle w:val="a5"/>
      </w:pPr>
      <w:r>
        <w:rPr>
          <w:rFonts w:hint="eastAsia"/>
        </w:rPr>
        <w:t>该房屋租赁系统是采用的是MVC（</w:t>
      </w:r>
      <w:r w:rsidR="00B553FC">
        <w:rPr>
          <w:rFonts w:hint="eastAsia"/>
        </w:rPr>
        <w:t>Model-View-C</w:t>
      </w:r>
      <w:r>
        <w:rPr>
          <w:rFonts w:hint="eastAsia"/>
        </w:rPr>
        <w:t>ontroler）的软件设计模式，对于网站设计来说，许多都是使用MVC模式。框架的设计模式也大多是mvc模式。MVC将控制器，模板，视图分离，便于后期开发者的管理与操作。</w:t>
      </w:r>
    </w:p>
    <w:p w:rsidR="007A4D42" w:rsidRDefault="00DE183C" w:rsidP="007A4D42">
      <w:pPr>
        <w:pStyle w:val="a5"/>
      </w:pPr>
      <w:r>
        <w:rPr>
          <w:rFonts w:hint="eastAsia"/>
        </w:rPr>
        <w:t>对于设计来而言。首先，</w:t>
      </w:r>
      <w:r w:rsidR="007A4D42">
        <w:rPr>
          <w:rFonts w:hint="eastAsia"/>
        </w:rPr>
        <w:t>在数据库中就存在一个模型对应多个视图，也可以是多对一的模式。因此我们要根据用户所提出的要求做到随机应变，及时满足客户提出的要求，这样能够把系统的灵活性发挥到极致。其次，模型返回的数据没有显示任何格式，使用数据更加灵活多样，在交互的时候可以直接用于接口的使用也可以用于数据渲染，最终体现出系统的灵活性和多样性。</w:t>
      </w:r>
    </w:p>
    <w:p w:rsidR="007A4D42" w:rsidRDefault="007A4D42" w:rsidP="007A4D42">
      <w:pPr>
        <w:pStyle w:val="a5"/>
      </w:pPr>
      <w:r>
        <w:rPr>
          <w:rFonts w:hint="eastAsia"/>
        </w:rPr>
        <w:t>总的来说，MVC是现有最好的基本开发模式。</w:t>
      </w:r>
      <w:r w:rsidR="00DE183C">
        <w:rPr>
          <w:rFonts w:hint="eastAsia"/>
        </w:rPr>
        <w:t>不仅仅对开发者来说是常用的设计模式，对后期的修改和网址维护也是一个非常方便的事，大大增加二期项目的便利性的用途。</w:t>
      </w:r>
      <w:r>
        <w:rPr>
          <w:rFonts w:hint="eastAsia"/>
        </w:rPr>
        <w:t>网站中利用MVC模式会使你的应用程序更加坚固，具有良好的弹性，同时也体现出个性化的特点</w:t>
      </w:r>
      <w:r w:rsidR="00830666">
        <w:rPr>
          <w:rFonts w:hint="eastAsia"/>
        </w:rPr>
        <w:t>，简洁易懂容易接受</w:t>
      </w:r>
      <w:r>
        <w:rPr>
          <w:rFonts w:hint="eastAsia"/>
        </w:rPr>
        <w:t>。因为模型操作的接口不同，所以视图对模型数据的访问较低，视图可能需要多次调用才能获得足够的显示数据。MVC的整体架构如图4-1所示。</w:t>
      </w:r>
    </w:p>
    <w:p w:rsidR="007A4D42" w:rsidRPr="007A4D42" w:rsidRDefault="00DB39C9" w:rsidP="007A4D42">
      <w:pPr>
        <w:pStyle w:val="affe"/>
      </w:pPr>
      <w:r>
        <w:pict>
          <v:shape id="图片 1" o:spid="_x0000_i1028" type="#_x0000_t75" style="width:211.9pt;height:105.95pt;visibility:visible;mso-wrap-style:square">
            <v:imagedata r:id="rId37" o:title=""/>
          </v:shape>
        </w:pict>
      </w:r>
    </w:p>
    <w:p w:rsidR="007A4D42" w:rsidRDefault="007A4D42" w:rsidP="00570B73">
      <w:pPr>
        <w:pStyle w:val="affd"/>
      </w:pPr>
      <w:r w:rsidRPr="007A4D42">
        <w:rPr>
          <w:rFonts w:hint="eastAsia"/>
        </w:rPr>
        <w:t>图4-1 MVC构图</w:t>
      </w:r>
    </w:p>
    <w:p w:rsidR="007A4D42" w:rsidRDefault="007A4D42" w:rsidP="00AB5BC6">
      <w:pPr>
        <w:pStyle w:val="2"/>
        <w:spacing w:before="120"/>
      </w:pPr>
      <w:bookmarkStart w:id="142" w:name="_Toc2710"/>
      <w:bookmarkStart w:id="143" w:name="_Toc513747931"/>
      <w:bookmarkStart w:id="144" w:name="_Toc516514618"/>
      <w:r>
        <w:rPr>
          <w:rFonts w:hint="eastAsia"/>
        </w:rPr>
        <w:t>网站模块设计</w:t>
      </w:r>
      <w:bookmarkEnd w:id="142"/>
      <w:bookmarkEnd w:id="143"/>
      <w:bookmarkEnd w:id="144"/>
    </w:p>
    <w:p w:rsidR="007A4D42" w:rsidRDefault="007A4D42" w:rsidP="007A4D42">
      <w:pPr>
        <w:pStyle w:val="a5"/>
      </w:pPr>
      <w:r>
        <w:rPr>
          <w:rFonts w:hint="eastAsia"/>
        </w:rPr>
        <w:t>一个完整的房屋租赁网站，有着完整的管理员使用的后台与用户使用的前台页面。二者都是必须要存在的，不能缺少任何一种，不然将导致房租赁系统的无法正常使用。</w:t>
      </w:r>
    </w:p>
    <w:p w:rsidR="007A4D42" w:rsidRDefault="007A4D42" w:rsidP="00C35A8E">
      <w:pPr>
        <w:pStyle w:val="a5"/>
      </w:pPr>
      <w:r>
        <w:rPr>
          <w:rFonts w:hint="eastAsia"/>
        </w:rPr>
        <w:t>前端的主要功能：用户的登陆注册，将有意向的房子生成订单，对已租房子的评价。用户发布自己要租的房子基本信息描述，修改，删除。查看自己出租房子的订单。后台的主要功能：网站基本信息的修改，管理员基本信息的修改，修改密码，网站关于我们，申请上架管理，房源管理，会员管理，订单管理，地区分类管理。等功能。如图4-2主要功能所示。</w:t>
      </w:r>
    </w:p>
    <w:p w:rsidR="007A4D42" w:rsidRDefault="00DB39C9" w:rsidP="00FF0916">
      <w:pPr>
        <w:pStyle w:val="affe"/>
      </w:pPr>
      <w:r>
        <w:lastRenderedPageBreak/>
        <w:pict>
          <v:shape id="图片 6" o:spid="_x0000_i1029" type="#_x0000_t75" style="width:267.6pt;height:170.5pt;visibility:visible;mso-wrap-style:square">
            <v:imagedata r:id="rId38" o:title=""/>
          </v:shape>
        </w:pict>
      </w:r>
    </w:p>
    <w:p w:rsidR="007A4D42" w:rsidRPr="007A4D42" w:rsidRDefault="007A4D42" w:rsidP="007A4D42">
      <w:pPr>
        <w:pStyle w:val="affd"/>
      </w:pPr>
      <w:r w:rsidRPr="007A4D42">
        <w:rPr>
          <w:rFonts w:hint="eastAsia"/>
        </w:rPr>
        <w:t>图4-2系统体系结构图</w:t>
      </w:r>
    </w:p>
    <w:p w:rsidR="007A4D42" w:rsidRDefault="007A4D42" w:rsidP="00AB5BC6">
      <w:pPr>
        <w:pStyle w:val="2"/>
        <w:spacing w:before="120"/>
      </w:pPr>
      <w:bookmarkStart w:id="145" w:name="_Toc21820"/>
      <w:bookmarkStart w:id="146" w:name="_Toc513747932"/>
      <w:bookmarkStart w:id="147" w:name="_Toc516514619"/>
      <w:r>
        <w:rPr>
          <w:rFonts w:hint="eastAsia"/>
        </w:rPr>
        <w:t>详细设计</w:t>
      </w:r>
      <w:bookmarkEnd w:id="145"/>
      <w:bookmarkEnd w:id="146"/>
      <w:bookmarkEnd w:id="147"/>
    </w:p>
    <w:p w:rsidR="007A4D42" w:rsidRDefault="007A4D42" w:rsidP="007A4D42">
      <w:pPr>
        <w:pStyle w:val="a5"/>
      </w:pPr>
      <w:r>
        <w:rPr>
          <w:rFonts w:hint="eastAsia"/>
        </w:rPr>
        <w:t>网站的功能模块都是有着部分联系的，缺少哪有个都不能让系统正常的运行下去；下面就具体介绍下本网站所涉及的功能模块图。</w:t>
      </w:r>
    </w:p>
    <w:p w:rsidR="007A4D42" w:rsidRDefault="007A4D42" w:rsidP="007A4D42">
      <w:pPr>
        <w:pStyle w:val="a5"/>
      </w:pPr>
      <w:r>
        <w:rPr>
          <w:rFonts w:hint="eastAsia"/>
        </w:rPr>
        <w:t>用户角度：</w:t>
      </w:r>
    </w:p>
    <w:p w:rsidR="007A4D42" w:rsidRPr="007A4D42" w:rsidRDefault="007A4D42" w:rsidP="007A4D42">
      <w:pPr>
        <w:pStyle w:val="a5"/>
      </w:pPr>
      <w:r>
        <w:rPr>
          <w:rFonts w:hint="eastAsia"/>
        </w:rPr>
        <w:t>（1）因为用户有两种，一种是租房的房客，一种出租的房东。但是他们都属于用户，只是有些操作选择的不一样。先租客用户来说有着登</w:t>
      </w:r>
      <w:r w:rsidRPr="007A4D42">
        <w:rPr>
          <w:rFonts w:hint="eastAsia"/>
        </w:rPr>
        <w:t>陆注册，浏览商品，生成订单，查看订单，评论。基本的功能流程图如图4-3</w:t>
      </w:r>
      <w:r w:rsidR="00BF7C3E">
        <w:rPr>
          <w:rFonts w:hint="eastAsia"/>
        </w:rPr>
        <w:t>所示。</w:t>
      </w:r>
    </w:p>
    <w:p w:rsidR="007A4D42" w:rsidRPr="007A4D42" w:rsidRDefault="00781670" w:rsidP="007A4D42">
      <w:pPr>
        <w:pStyle w:val="affe"/>
      </w:pPr>
      <w:r>
        <w:rPr>
          <w:noProof/>
        </w:rPr>
        <w:drawing>
          <wp:inline distT="0" distB="0" distL="0" distR="0" wp14:anchorId="3B8AC5EF" wp14:editId="3C32938B">
            <wp:extent cx="2039796" cy="39508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3213" cy="3976887"/>
                    </a:xfrm>
                    <a:prstGeom prst="rect">
                      <a:avLst/>
                    </a:prstGeom>
                  </pic:spPr>
                </pic:pic>
              </a:graphicData>
            </a:graphic>
          </wp:inline>
        </w:drawing>
      </w:r>
    </w:p>
    <w:p w:rsidR="007A4D42" w:rsidRPr="007A4D42" w:rsidRDefault="007A4D42" w:rsidP="007A4D42">
      <w:pPr>
        <w:pStyle w:val="affd"/>
      </w:pPr>
      <w:r>
        <w:rPr>
          <w:rFonts w:hint="eastAsia"/>
        </w:rPr>
        <w:t>图</w:t>
      </w:r>
      <w:r w:rsidRPr="007A4D42">
        <w:rPr>
          <w:rFonts w:hint="eastAsia"/>
        </w:rPr>
        <w:t>4-3租客的功能流程图</w:t>
      </w:r>
    </w:p>
    <w:p w:rsidR="007A4D42" w:rsidRDefault="007A4D42" w:rsidP="007A4D42">
      <w:pPr>
        <w:pStyle w:val="a5"/>
      </w:pPr>
    </w:p>
    <w:p w:rsidR="007A4D42" w:rsidRDefault="007A4D42" w:rsidP="007A4D42">
      <w:pPr>
        <w:pStyle w:val="a5"/>
      </w:pPr>
      <w:r>
        <w:rPr>
          <w:rFonts w:hint="eastAsia"/>
        </w:rPr>
        <w:lastRenderedPageBreak/>
        <w:t>（2</w:t>
      </w:r>
      <w:r w:rsidR="00AB66FF">
        <w:rPr>
          <w:rFonts w:hint="eastAsia"/>
        </w:rPr>
        <w:t>）房东：房东其实也是用户的一种，只是他们来到平台</w:t>
      </w:r>
      <w:r>
        <w:rPr>
          <w:rFonts w:hint="eastAsia"/>
        </w:rPr>
        <w:t>是来</w:t>
      </w:r>
      <w:r w:rsidR="00AB66FF">
        <w:rPr>
          <w:rFonts w:hint="eastAsia"/>
        </w:rPr>
        <w:t>出租</w:t>
      </w:r>
      <w:r>
        <w:rPr>
          <w:rFonts w:hint="eastAsia"/>
        </w:rPr>
        <w:t>房子的，是来出租房子的。发布房子信息，修改，删除，查看订单。房东得功能流程图如图4-4</w:t>
      </w:r>
      <w:r w:rsidR="00EC75C8">
        <w:rPr>
          <w:rFonts w:hint="eastAsia"/>
        </w:rPr>
        <w:t>所示</w:t>
      </w:r>
      <w:r w:rsidR="00BF7C3E">
        <w:rPr>
          <w:rFonts w:hint="eastAsia"/>
        </w:rPr>
        <w:t>。</w:t>
      </w:r>
    </w:p>
    <w:p w:rsidR="007A4D42" w:rsidRPr="007A4D42" w:rsidRDefault="00E96408" w:rsidP="007A4D42">
      <w:pPr>
        <w:pStyle w:val="affe"/>
      </w:pPr>
      <w:r w:rsidRPr="00E96408">
        <w:rPr>
          <w:noProof/>
        </w:rPr>
        <w:drawing>
          <wp:inline distT="0" distB="0" distL="0" distR="0" wp14:anchorId="0B40893D" wp14:editId="4E6E4D42">
            <wp:extent cx="2768403" cy="37956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8708" cy="3823462"/>
                    </a:xfrm>
                    <a:prstGeom prst="rect">
                      <a:avLst/>
                    </a:prstGeom>
                  </pic:spPr>
                </pic:pic>
              </a:graphicData>
            </a:graphic>
          </wp:inline>
        </w:drawing>
      </w:r>
    </w:p>
    <w:p w:rsidR="007A4D42" w:rsidRDefault="007A4D42" w:rsidP="000D4267">
      <w:pPr>
        <w:pStyle w:val="affd"/>
      </w:pPr>
      <w:r>
        <w:rPr>
          <w:rFonts w:hint="eastAsia"/>
        </w:rPr>
        <w:t>图</w:t>
      </w:r>
      <w:r w:rsidRPr="007A4D42">
        <w:rPr>
          <w:rFonts w:hint="eastAsia"/>
        </w:rPr>
        <w:t>4-4房东的功能流程图</w:t>
      </w:r>
    </w:p>
    <w:p w:rsidR="007A4D42" w:rsidRPr="007A4D42" w:rsidRDefault="007A4D42" w:rsidP="007A4D42">
      <w:pPr>
        <w:pStyle w:val="a5"/>
      </w:pPr>
      <w:r>
        <w:rPr>
          <w:rFonts w:hint="eastAsia"/>
        </w:rPr>
        <w:t>（3）用户评论功能：用户在成功的租房子满意或者有瑕疵的时候，可以对已经租的房子在订单页面进行评价，当时只能评论一次（避免过激用户刷屏）。如图</w:t>
      </w:r>
      <w:r w:rsidRPr="007A4D42">
        <w:rPr>
          <w:rFonts w:hint="eastAsia"/>
        </w:rPr>
        <w:t>4-5</w:t>
      </w:r>
      <w:r w:rsidR="00A060E3">
        <w:rPr>
          <w:rFonts w:hint="eastAsia"/>
        </w:rPr>
        <w:t>所示</w:t>
      </w:r>
      <w:r w:rsidR="00BF7C3E">
        <w:rPr>
          <w:rFonts w:hint="eastAsia"/>
        </w:rPr>
        <w:t>。</w:t>
      </w:r>
    </w:p>
    <w:p w:rsidR="007A4D42" w:rsidRPr="007A4D42" w:rsidRDefault="00E96408" w:rsidP="00C04F9A">
      <w:pPr>
        <w:pStyle w:val="affe"/>
      </w:pPr>
      <w:r w:rsidRPr="00E96408">
        <w:rPr>
          <w:noProof/>
        </w:rPr>
        <w:drawing>
          <wp:inline distT="0" distB="0" distL="0" distR="0" wp14:anchorId="797516BF" wp14:editId="5B629E9E">
            <wp:extent cx="1301750" cy="34936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2869" cy="3604054"/>
                    </a:xfrm>
                    <a:prstGeom prst="rect">
                      <a:avLst/>
                    </a:prstGeom>
                  </pic:spPr>
                </pic:pic>
              </a:graphicData>
            </a:graphic>
          </wp:inline>
        </w:drawing>
      </w:r>
    </w:p>
    <w:p w:rsidR="007A4D42" w:rsidRDefault="007A4D42" w:rsidP="000D4267">
      <w:pPr>
        <w:pStyle w:val="affd"/>
      </w:pPr>
      <w:r>
        <w:rPr>
          <w:rFonts w:hint="eastAsia"/>
        </w:rPr>
        <w:t>图</w:t>
      </w:r>
      <w:r w:rsidRPr="007A4D42">
        <w:rPr>
          <w:rFonts w:hint="eastAsia"/>
        </w:rPr>
        <w:t>4-5评论的功能流程图</w:t>
      </w:r>
    </w:p>
    <w:p w:rsidR="007A4D42" w:rsidRDefault="007A4D42" w:rsidP="007A4D42">
      <w:pPr>
        <w:pStyle w:val="a5"/>
      </w:pPr>
      <w:r>
        <w:rPr>
          <w:rFonts w:hint="eastAsia"/>
        </w:rPr>
        <w:lastRenderedPageBreak/>
        <w:t>（4）管理员角度：</w:t>
      </w:r>
    </w:p>
    <w:p w:rsidR="007A4D42" w:rsidRPr="007A4D42" w:rsidRDefault="007A4D42" w:rsidP="007A4D42">
      <w:pPr>
        <w:pStyle w:val="a5"/>
      </w:pPr>
      <w:r>
        <w:rPr>
          <w:rFonts w:hint="eastAsia"/>
        </w:rPr>
        <w:t>管理员只要是对网站的基本信息以及用户的行为进行管理，管理员必须登录</w:t>
      </w:r>
      <w:r w:rsidR="00B07D54">
        <w:rPr>
          <w:rFonts w:hint="eastAsia"/>
        </w:rPr>
        <w:t>。</w:t>
      </w:r>
      <w:r>
        <w:rPr>
          <w:rFonts w:hint="eastAsia"/>
        </w:rPr>
        <w:t>管理员对网站基本信息修改功能流程图如图</w:t>
      </w:r>
      <w:r w:rsidRPr="007A4D42">
        <w:rPr>
          <w:rFonts w:hint="eastAsia"/>
        </w:rPr>
        <w:t>4</w:t>
      </w:r>
      <w:r w:rsidRPr="007A4D42">
        <w:t>-</w:t>
      </w:r>
      <w:r w:rsidRPr="007A4D42">
        <w:rPr>
          <w:rFonts w:hint="eastAsia"/>
        </w:rPr>
        <w:t>6</w:t>
      </w:r>
      <w:r w:rsidR="00BF7C3E">
        <w:rPr>
          <w:rFonts w:hint="eastAsia"/>
        </w:rPr>
        <w:t>所示。</w:t>
      </w:r>
    </w:p>
    <w:p w:rsidR="007A4D42" w:rsidRPr="007A4D42" w:rsidRDefault="004E5892" w:rsidP="00C04F9A">
      <w:pPr>
        <w:pStyle w:val="affe"/>
      </w:pPr>
      <w:r w:rsidRPr="004E5892">
        <w:rPr>
          <w:noProof/>
        </w:rPr>
        <w:drawing>
          <wp:inline distT="0" distB="0" distL="0" distR="0" wp14:anchorId="267861B1" wp14:editId="3C89A8A2">
            <wp:extent cx="1431985" cy="31610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2290" cy="3183780"/>
                    </a:xfrm>
                    <a:prstGeom prst="rect">
                      <a:avLst/>
                    </a:prstGeom>
                  </pic:spPr>
                </pic:pic>
              </a:graphicData>
            </a:graphic>
          </wp:inline>
        </w:drawing>
      </w:r>
    </w:p>
    <w:p w:rsidR="007A4D42" w:rsidRDefault="007A4D42" w:rsidP="00483035">
      <w:pPr>
        <w:pStyle w:val="affd"/>
      </w:pPr>
      <w:r>
        <w:rPr>
          <w:rFonts w:hint="eastAsia"/>
        </w:rPr>
        <w:t>图</w:t>
      </w:r>
      <w:r w:rsidRPr="007A4D42">
        <w:rPr>
          <w:rFonts w:hint="eastAsia"/>
        </w:rPr>
        <w:t>4-6修改网站基本信息的功能流程图</w:t>
      </w:r>
    </w:p>
    <w:p w:rsidR="007A4D42" w:rsidRPr="007A4D42" w:rsidRDefault="007A4D42" w:rsidP="007A4D42">
      <w:pPr>
        <w:pStyle w:val="a5"/>
      </w:pPr>
      <w:r>
        <w:rPr>
          <w:rFonts w:hint="eastAsia"/>
        </w:rPr>
        <w:t>对审核房子的管理：发布的房子信息都需要管理员进行人工的审核</w:t>
      </w:r>
      <w:r w:rsidR="00483035">
        <w:rPr>
          <w:rFonts w:hint="eastAsia"/>
        </w:rPr>
        <w:t>，</w:t>
      </w:r>
      <w:r>
        <w:rPr>
          <w:rFonts w:hint="eastAsia"/>
        </w:rPr>
        <w:t>如图</w:t>
      </w:r>
      <w:r w:rsidRPr="007A4D42">
        <w:rPr>
          <w:rFonts w:hint="eastAsia"/>
        </w:rPr>
        <w:t>4-7</w:t>
      </w:r>
      <w:r w:rsidR="00BF7C3E">
        <w:rPr>
          <w:rFonts w:hint="eastAsia"/>
        </w:rPr>
        <w:t>所示。</w:t>
      </w:r>
    </w:p>
    <w:p w:rsidR="007A4D42" w:rsidRPr="007A4D42" w:rsidRDefault="004E5892" w:rsidP="00C04F9A">
      <w:pPr>
        <w:pStyle w:val="affe"/>
      </w:pPr>
      <w:r w:rsidRPr="004E5892">
        <w:rPr>
          <w:noProof/>
        </w:rPr>
        <w:drawing>
          <wp:inline distT="0" distB="0" distL="0" distR="0" wp14:anchorId="42AEAC63" wp14:editId="3DF83BFA">
            <wp:extent cx="2027208" cy="30012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4041" cy="3040943"/>
                    </a:xfrm>
                    <a:prstGeom prst="rect">
                      <a:avLst/>
                    </a:prstGeom>
                  </pic:spPr>
                </pic:pic>
              </a:graphicData>
            </a:graphic>
          </wp:inline>
        </w:drawing>
      </w:r>
    </w:p>
    <w:p w:rsidR="007A4D42" w:rsidRDefault="007A4D42" w:rsidP="00C04F9A">
      <w:pPr>
        <w:pStyle w:val="affd"/>
      </w:pPr>
      <w:r>
        <w:rPr>
          <w:rFonts w:hint="eastAsia"/>
        </w:rPr>
        <w:t>图</w:t>
      </w:r>
      <w:r w:rsidRPr="007A4D42">
        <w:rPr>
          <w:rFonts w:hint="eastAsia"/>
        </w:rPr>
        <w:t>4-7修改网站基本信息的功能流程图</w:t>
      </w:r>
    </w:p>
    <w:p w:rsidR="00723975" w:rsidRDefault="00723975" w:rsidP="00AB5BC6">
      <w:pPr>
        <w:pStyle w:val="2"/>
        <w:spacing w:before="120"/>
      </w:pPr>
      <w:bookmarkStart w:id="148" w:name="_Toc22373"/>
      <w:bookmarkStart w:id="149" w:name="_Toc513747933"/>
      <w:bookmarkStart w:id="150" w:name="_Toc516514620"/>
      <w:r w:rsidRPr="00723975">
        <w:rPr>
          <w:rFonts w:hint="eastAsia"/>
        </w:rPr>
        <w:t>数据库设计</w:t>
      </w:r>
      <w:bookmarkEnd w:id="148"/>
      <w:bookmarkEnd w:id="149"/>
      <w:bookmarkEnd w:id="150"/>
    </w:p>
    <w:p w:rsidR="00723975" w:rsidRPr="00723975" w:rsidRDefault="00723975" w:rsidP="00C35A8E">
      <w:pPr>
        <w:pStyle w:val="a5"/>
      </w:pPr>
      <w:r w:rsidRPr="00723975">
        <w:rPr>
          <w:rFonts w:hint="eastAsia"/>
        </w:rPr>
        <w:t>数据库指定一个给定的应用环境，构造最优的数据库模式，其设计内容包括：需求分析、概念结构设计、物理结构设计、数据库的实施运行。开发人员在设计网站之前选择数据库时也是至关重要，而该平台选择之所以MySQL作为数据库支持，因为MySQL不</w:t>
      </w:r>
      <w:r w:rsidRPr="00723975">
        <w:rPr>
          <w:rFonts w:hint="eastAsia"/>
        </w:rPr>
        <w:lastRenderedPageBreak/>
        <w:t>仅是开源免费的给平台和开发者节约大量资金，而且使用起来也较为方便，对于PHP来说</w:t>
      </w:r>
      <w:r w:rsidR="00706714">
        <w:rPr>
          <w:rFonts w:hint="eastAsia"/>
        </w:rPr>
        <w:t>MySQL</w:t>
      </w:r>
      <w:r w:rsidRPr="00723975">
        <w:rPr>
          <w:rFonts w:hint="eastAsia"/>
        </w:rPr>
        <w:t>算的上契合度非常高的数据库，PHP对</w:t>
      </w:r>
      <w:r w:rsidR="00706714">
        <w:rPr>
          <w:rFonts w:hint="eastAsia"/>
        </w:rPr>
        <w:t>MySQL</w:t>
      </w:r>
      <w:r w:rsidRPr="00723975">
        <w:rPr>
          <w:rFonts w:hint="eastAsia"/>
        </w:rPr>
        <w:t>的支持也是非常的全面。让我们在选择上面没有什么理由去拒绝它。</w:t>
      </w:r>
    </w:p>
    <w:p w:rsidR="00723975" w:rsidRPr="00723975" w:rsidRDefault="00723975" w:rsidP="00AB5BC6">
      <w:pPr>
        <w:pStyle w:val="3"/>
        <w:spacing w:before="120"/>
      </w:pPr>
      <w:bookmarkStart w:id="151" w:name="_Toc30858"/>
      <w:bookmarkStart w:id="152" w:name="_Toc513747934"/>
      <w:bookmarkStart w:id="153" w:name="_Toc516514621"/>
      <w:r w:rsidRPr="00723975">
        <w:rPr>
          <w:rFonts w:hint="eastAsia"/>
        </w:rPr>
        <w:t>概念结构设计</w:t>
      </w:r>
      <w:bookmarkEnd w:id="151"/>
      <w:bookmarkEnd w:id="152"/>
      <w:bookmarkEnd w:id="153"/>
    </w:p>
    <w:p w:rsidR="00C04F9A" w:rsidRDefault="00C04F9A" w:rsidP="00C04F9A">
      <w:pPr>
        <w:pStyle w:val="a5"/>
      </w:pPr>
      <w:r>
        <w:rPr>
          <w:rFonts w:hint="eastAsia"/>
        </w:rPr>
        <w:t>本网站的实体有管理员实体，用户实体，房子实体，评论实体，订单实体，地区实体和分类实体，轮播图等。使用简单的E-R图表示一下。</w:t>
      </w:r>
    </w:p>
    <w:p w:rsidR="00C04F9A" w:rsidRPr="00C04F9A" w:rsidRDefault="00C04F9A" w:rsidP="00C04F9A">
      <w:pPr>
        <w:pStyle w:val="a5"/>
      </w:pPr>
      <w:r>
        <w:rPr>
          <w:rFonts w:hint="eastAsia"/>
        </w:rPr>
        <w:t>（1）设计管理员实体属性，管理员的实体属性如图</w:t>
      </w:r>
      <w:r w:rsidRPr="00C04F9A">
        <w:rPr>
          <w:rFonts w:hint="eastAsia"/>
        </w:rPr>
        <w:t>4-8</w:t>
      </w:r>
      <w:r w:rsidR="00BF7C3E">
        <w:rPr>
          <w:rFonts w:hint="eastAsia"/>
        </w:rPr>
        <w:t>所示。</w:t>
      </w:r>
    </w:p>
    <w:p w:rsidR="00C04F9A" w:rsidRPr="00C04F9A" w:rsidRDefault="00DB39C9" w:rsidP="00C04F9A">
      <w:pPr>
        <w:pStyle w:val="affe"/>
      </w:pPr>
      <w:r>
        <w:pict>
          <v:shape id="图片 41" o:spid="_x0000_i1030" type="#_x0000_t75" style="width:146.7pt;height:180pt;visibility:visible;mso-wrap-style:square">
            <v:imagedata r:id="rId44" o:title=""/>
          </v:shape>
        </w:pict>
      </w:r>
    </w:p>
    <w:p w:rsidR="00C04F9A" w:rsidRPr="00C04F9A" w:rsidRDefault="00D618C2" w:rsidP="00C04F9A">
      <w:pPr>
        <w:pStyle w:val="affd"/>
      </w:pPr>
      <w:r w:rsidRPr="00C04F9A">
        <w:rPr>
          <w:rFonts w:hint="eastAsia"/>
        </w:rPr>
        <w:t>图4-8</w:t>
      </w:r>
      <w:r w:rsidR="00C04F9A">
        <w:rPr>
          <w:rFonts w:hint="eastAsia"/>
        </w:rPr>
        <w:t>管理员</w:t>
      </w:r>
      <w:r w:rsidR="00C04F9A" w:rsidRPr="00C04F9A">
        <w:rPr>
          <w:rFonts w:hint="eastAsia"/>
        </w:rPr>
        <w:t>信息</w:t>
      </w:r>
      <w:r w:rsidR="00CE3CC1">
        <w:rPr>
          <w:rFonts w:hint="eastAsia"/>
        </w:rPr>
        <w:t>实体属性图</w:t>
      </w:r>
    </w:p>
    <w:p w:rsidR="00C04F9A" w:rsidRPr="00C04F9A" w:rsidRDefault="00C04F9A" w:rsidP="00C04F9A">
      <w:pPr>
        <w:pStyle w:val="a5"/>
      </w:pPr>
      <w:r>
        <w:rPr>
          <w:rFonts w:hint="eastAsia"/>
        </w:rPr>
        <w:t>（2）分类</w:t>
      </w:r>
      <w:r w:rsidRPr="00C04F9A">
        <w:rPr>
          <w:rFonts w:hint="eastAsia"/>
        </w:rPr>
        <w:t>:表示发布房房源分类,用于检索; 分类的实体属性如图4-9所示。</w:t>
      </w:r>
    </w:p>
    <w:p w:rsidR="00C04F9A" w:rsidRPr="00C04F9A" w:rsidRDefault="00DB39C9" w:rsidP="00C04F9A">
      <w:pPr>
        <w:pStyle w:val="affe"/>
      </w:pPr>
      <w:r>
        <w:pict>
          <v:shape id="图片 42" o:spid="_x0000_i1031" type="#_x0000_t75" style="width:69.3pt;height:99.15pt;visibility:visible;mso-wrap-style:square">
            <v:imagedata r:id="rId45" o:title=""/>
          </v:shape>
        </w:pict>
      </w:r>
    </w:p>
    <w:p w:rsidR="00C04F9A" w:rsidRDefault="00D618C2" w:rsidP="00D618C2">
      <w:pPr>
        <w:pStyle w:val="affd"/>
      </w:pPr>
      <w:r>
        <w:rPr>
          <w:rFonts w:hint="eastAsia"/>
        </w:rPr>
        <w:t>图</w:t>
      </w:r>
      <w:r w:rsidRPr="00C04F9A">
        <w:rPr>
          <w:rFonts w:hint="eastAsia"/>
        </w:rPr>
        <w:t>4-9</w:t>
      </w:r>
      <w:r w:rsidR="00C04F9A">
        <w:rPr>
          <w:rFonts w:hint="eastAsia"/>
        </w:rPr>
        <w:t>分类的</w:t>
      </w:r>
      <w:r w:rsidR="00C04F9A" w:rsidRPr="00C04F9A">
        <w:rPr>
          <w:rFonts w:hint="eastAsia"/>
        </w:rPr>
        <w:t>信息</w:t>
      </w:r>
      <w:r w:rsidR="00CE3CC1">
        <w:rPr>
          <w:rFonts w:hint="eastAsia"/>
        </w:rPr>
        <w:t>实体属性图</w:t>
      </w:r>
    </w:p>
    <w:p w:rsidR="00C04F9A" w:rsidRDefault="00C04F9A" w:rsidP="00483035">
      <w:pPr>
        <w:pStyle w:val="a5"/>
      </w:pPr>
      <w:r>
        <w:rPr>
          <w:rFonts w:hint="eastAsia"/>
        </w:rPr>
        <w:t>（3）评论</w:t>
      </w:r>
      <w:r w:rsidRPr="00C04F9A">
        <w:rPr>
          <w:rFonts w:hint="eastAsia"/>
        </w:rPr>
        <w:t>:表示租过房的用户对房源的评论; 评论的实体属性如图4-10所示。</w:t>
      </w:r>
    </w:p>
    <w:p w:rsidR="00C04F9A" w:rsidRPr="00C04F9A" w:rsidRDefault="00DB39C9" w:rsidP="00C04F9A">
      <w:pPr>
        <w:pStyle w:val="affd"/>
      </w:pPr>
      <w:r>
        <w:pict>
          <v:shape id="图片 43" o:spid="_x0000_i1032" type="#_x0000_t75" style="width:154.2pt;height:145.35pt;visibility:visible;mso-wrap-style:square">
            <v:imagedata r:id="rId46" o:title=""/>
          </v:shape>
        </w:pict>
      </w:r>
    </w:p>
    <w:p w:rsidR="00C04F9A" w:rsidRPr="00C04F9A" w:rsidRDefault="00D618C2" w:rsidP="00C04F9A">
      <w:pPr>
        <w:pStyle w:val="affd"/>
      </w:pPr>
      <w:r w:rsidRPr="00C04F9A">
        <w:rPr>
          <w:rFonts w:hint="eastAsia"/>
        </w:rPr>
        <w:t>图4-10</w:t>
      </w:r>
      <w:r w:rsidR="00C04F9A">
        <w:rPr>
          <w:rFonts w:hint="eastAsia"/>
        </w:rPr>
        <w:t>评论</w:t>
      </w:r>
      <w:r w:rsidR="00C04F9A" w:rsidRPr="00C04F9A">
        <w:rPr>
          <w:rFonts w:hint="eastAsia"/>
        </w:rPr>
        <w:t>信息</w:t>
      </w:r>
      <w:r w:rsidR="00CE3CC1">
        <w:rPr>
          <w:rFonts w:hint="eastAsia"/>
        </w:rPr>
        <w:t>实体属性图</w:t>
      </w:r>
    </w:p>
    <w:p w:rsidR="00C04F9A" w:rsidRPr="00C04F9A" w:rsidRDefault="00C04F9A" w:rsidP="00C04F9A">
      <w:pPr>
        <w:pStyle w:val="a5"/>
      </w:pPr>
      <w:r>
        <w:rPr>
          <w:rFonts w:hint="eastAsia"/>
        </w:rPr>
        <w:t>（4）关于我们</w:t>
      </w:r>
      <w:r w:rsidRPr="00C04F9A">
        <w:rPr>
          <w:rFonts w:hint="eastAsia"/>
        </w:rPr>
        <w:t>：表示对网址地址，联系方式等管理，关于我们的实体属性如图4-11所示。</w:t>
      </w:r>
    </w:p>
    <w:p w:rsidR="00C04F9A" w:rsidRPr="00C04F9A" w:rsidRDefault="00DB39C9" w:rsidP="00C04F9A">
      <w:pPr>
        <w:pStyle w:val="affe"/>
      </w:pPr>
      <w:r>
        <w:lastRenderedPageBreak/>
        <w:pict>
          <v:shape id="图片 44" o:spid="_x0000_i1033" type="#_x0000_t75" style="width:158.95pt;height:111.4pt;visibility:visible;mso-wrap-style:square">
            <v:imagedata r:id="rId47" o:title=""/>
          </v:shape>
        </w:pict>
      </w:r>
    </w:p>
    <w:p w:rsidR="00C04F9A" w:rsidRDefault="00CE3CC1" w:rsidP="009D4CC9">
      <w:pPr>
        <w:pStyle w:val="affd"/>
      </w:pPr>
      <w:r w:rsidRPr="00C04F9A">
        <w:rPr>
          <w:rFonts w:hint="eastAsia"/>
        </w:rPr>
        <w:t>图4-11</w:t>
      </w:r>
      <w:r w:rsidR="00C04F9A">
        <w:rPr>
          <w:rFonts w:hint="eastAsia"/>
        </w:rPr>
        <w:t>关于我们</w:t>
      </w:r>
      <w:r>
        <w:rPr>
          <w:rFonts w:hint="eastAsia"/>
        </w:rPr>
        <w:t>实体属性图</w:t>
      </w:r>
    </w:p>
    <w:p w:rsidR="00C04F9A" w:rsidRPr="00C04F9A" w:rsidRDefault="00C04F9A" w:rsidP="00C04F9A">
      <w:pPr>
        <w:pStyle w:val="a5"/>
      </w:pPr>
      <w:r>
        <w:rPr>
          <w:rFonts w:hint="eastAsia"/>
        </w:rPr>
        <w:t>（5）地区</w:t>
      </w:r>
      <w:r w:rsidRPr="00C04F9A">
        <w:rPr>
          <w:rFonts w:hint="eastAsia"/>
        </w:rPr>
        <w:t>:表示对添加房子的地区的管理。地区的实体属性如图4-12所示。</w:t>
      </w:r>
    </w:p>
    <w:p w:rsidR="00C04F9A" w:rsidRPr="00C04F9A" w:rsidRDefault="00DB39C9" w:rsidP="00C04F9A">
      <w:pPr>
        <w:pStyle w:val="affe"/>
      </w:pPr>
      <w:r>
        <w:pict>
          <v:shape id="图片 45" o:spid="_x0000_i1034" type="#_x0000_t75" style="width:61.8pt;height:91pt;visibility:visible;mso-wrap-style:square">
            <v:imagedata r:id="rId48" o:title=""/>
          </v:shape>
        </w:pict>
      </w:r>
    </w:p>
    <w:p w:rsidR="00C04F9A" w:rsidRDefault="00AE2F96" w:rsidP="009D4CC9">
      <w:pPr>
        <w:pStyle w:val="affd"/>
      </w:pPr>
      <w:r w:rsidRPr="00C04F9A">
        <w:rPr>
          <w:rFonts w:hint="eastAsia"/>
        </w:rPr>
        <w:t>图4-12</w:t>
      </w:r>
      <w:r w:rsidR="00C04F9A">
        <w:rPr>
          <w:rFonts w:hint="eastAsia"/>
        </w:rPr>
        <w:t>地区</w:t>
      </w:r>
      <w:r>
        <w:rPr>
          <w:rFonts w:hint="eastAsia"/>
        </w:rPr>
        <w:t>实体属性图</w:t>
      </w:r>
    </w:p>
    <w:p w:rsidR="00D90BA8" w:rsidRPr="00546630" w:rsidRDefault="00C04F9A" w:rsidP="00C35A8E">
      <w:pPr>
        <w:pStyle w:val="a5"/>
      </w:pPr>
      <w:r>
        <w:rPr>
          <w:rFonts w:hint="eastAsia"/>
        </w:rPr>
        <w:t>（6）</w:t>
      </w:r>
      <w:r w:rsidR="00546630" w:rsidRPr="00546630">
        <w:rPr>
          <w:rFonts w:hint="eastAsia"/>
        </w:rPr>
        <w:t>房子相册：每个房子可能有许多照片。相册的实体属性如图4-13所示。</w:t>
      </w:r>
    </w:p>
    <w:p w:rsidR="00C04F9A" w:rsidRPr="00C04F9A" w:rsidRDefault="001A45DA" w:rsidP="00C04F9A">
      <w:pPr>
        <w:pStyle w:val="affe"/>
      </w:pPr>
      <w:r w:rsidRPr="001A45DA">
        <w:rPr>
          <w:noProof/>
        </w:rPr>
        <w:drawing>
          <wp:inline distT="0" distB="0" distL="0" distR="0">
            <wp:extent cx="1448742" cy="552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0068" cy="556406"/>
                    </a:xfrm>
                    <a:prstGeom prst="rect">
                      <a:avLst/>
                    </a:prstGeom>
                    <a:noFill/>
                    <a:ln>
                      <a:noFill/>
                    </a:ln>
                  </pic:spPr>
                </pic:pic>
              </a:graphicData>
            </a:graphic>
          </wp:inline>
        </w:drawing>
      </w:r>
    </w:p>
    <w:p w:rsidR="00C04F9A" w:rsidRDefault="00AE2F96" w:rsidP="009D4CC9">
      <w:pPr>
        <w:pStyle w:val="affd"/>
      </w:pPr>
      <w:r w:rsidRPr="00C04F9A">
        <w:rPr>
          <w:rFonts w:hint="eastAsia"/>
        </w:rPr>
        <w:t>图4-13</w:t>
      </w:r>
      <w:r w:rsidR="00C04F9A">
        <w:rPr>
          <w:rFonts w:hint="eastAsia"/>
        </w:rPr>
        <w:t>房子</w:t>
      </w:r>
      <w:r>
        <w:rPr>
          <w:rFonts w:hint="eastAsia"/>
        </w:rPr>
        <w:t>实体属性图</w:t>
      </w:r>
    </w:p>
    <w:p w:rsidR="00C04F9A" w:rsidRPr="00C04F9A" w:rsidRDefault="00C04F9A" w:rsidP="00C04F9A">
      <w:pPr>
        <w:pStyle w:val="a5"/>
      </w:pPr>
      <w:r>
        <w:rPr>
          <w:rFonts w:hint="eastAsia"/>
        </w:rPr>
        <w:t>（7）</w:t>
      </w:r>
      <w:r w:rsidR="00D90BA8" w:rsidRPr="00D90BA8">
        <w:rPr>
          <w:rFonts w:hint="eastAsia"/>
        </w:rPr>
        <w:t>房子：房子的详细信息。房子的实体属性</w:t>
      </w:r>
      <w:r w:rsidRPr="00C04F9A">
        <w:rPr>
          <w:rFonts w:hint="eastAsia"/>
        </w:rPr>
        <w:t>如图4-14所示。</w:t>
      </w:r>
    </w:p>
    <w:p w:rsidR="00C04F9A" w:rsidRPr="00C04F9A" w:rsidRDefault="001A45DA" w:rsidP="009D4CC9">
      <w:pPr>
        <w:pStyle w:val="affe"/>
      </w:pPr>
      <w:r w:rsidRPr="001A45DA">
        <w:rPr>
          <w:noProof/>
        </w:rPr>
        <w:drawing>
          <wp:inline distT="0" distB="0" distL="0" distR="0">
            <wp:extent cx="2509358" cy="21652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502" cy="2178298"/>
                    </a:xfrm>
                    <a:prstGeom prst="rect">
                      <a:avLst/>
                    </a:prstGeom>
                    <a:noFill/>
                    <a:ln>
                      <a:noFill/>
                    </a:ln>
                  </pic:spPr>
                </pic:pic>
              </a:graphicData>
            </a:graphic>
          </wp:inline>
        </w:drawing>
      </w:r>
    </w:p>
    <w:p w:rsidR="00C04F9A" w:rsidRDefault="00AE2F96" w:rsidP="009D4CC9">
      <w:pPr>
        <w:pStyle w:val="affd"/>
      </w:pPr>
      <w:r w:rsidRPr="00C04F9A">
        <w:rPr>
          <w:rFonts w:hint="eastAsia"/>
        </w:rPr>
        <w:t>图4-14</w:t>
      </w:r>
      <w:r w:rsidR="00C04F9A">
        <w:rPr>
          <w:rFonts w:hint="eastAsia"/>
        </w:rPr>
        <w:t>房子相册</w:t>
      </w:r>
      <w:r>
        <w:rPr>
          <w:rFonts w:hint="eastAsia"/>
        </w:rPr>
        <w:t>实体属性图</w:t>
      </w:r>
    </w:p>
    <w:p w:rsidR="00C04F9A" w:rsidRPr="00C04F9A" w:rsidRDefault="00C04F9A" w:rsidP="00C04F9A">
      <w:pPr>
        <w:pStyle w:val="a5"/>
      </w:pPr>
      <w:r>
        <w:rPr>
          <w:rFonts w:hint="eastAsia"/>
        </w:rPr>
        <w:t>（8）公司简介</w:t>
      </w:r>
      <w:r w:rsidRPr="00C04F9A">
        <w:rPr>
          <w:rFonts w:hint="eastAsia"/>
        </w:rPr>
        <w:t>：公司的发展史等简介。简介的实体属性如图4-15所示。</w:t>
      </w:r>
    </w:p>
    <w:p w:rsidR="00C04F9A" w:rsidRPr="00C04F9A" w:rsidRDefault="00DB39C9" w:rsidP="009D4CC9">
      <w:pPr>
        <w:pStyle w:val="affe"/>
      </w:pPr>
      <w:r>
        <w:pict>
          <v:shape id="图片 48" o:spid="_x0000_i1035" type="#_x0000_t75" style="width:65.9pt;height:79.45pt;visibility:visible;mso-wrap-style:square">
            <v:imagedata r:id="rId51" o:title=""/>
          </v:shape>
        </w:pict>
      </w:r>
    </w:p>
    <w:p w:rsidR="00C04F9A" w:rsidRDefault="00AE2F96" w:rsidP="009D4CC9">
      <w:pPr>
        <w:pStyle w:val="affd"/>
      </w:pPr>
      <w:r w:rsidRPr="00C04F9A">
        <w:rPr>
          <w:rFonts w:hint="eastAsia"/>
        </w:rPr>
        <w:t>图4-15</w:t>
      </w:r>
      <w:r w:rsidR="00C04F9A">
        <w:rPr>
          <w:rFonts w:hint="eastAsia"/>
        </w:rPr>
        <w:t>公司简介</w:t>
      </w:r>
      <w:r>
        <w:rPr>
          <w:rFonts w:hint="eastAsia"/>
        </w:rPr>
        <w:t>实体属性图</w:t>
      </w:r>
    </w:p>
    <w:p w:rsidR="00C04F9A" w:rsidRPr="00C04F9A" w:rsidRDefault="00C04F9A" w:rsidP="00C04F9A">
      <w:pPr>
        <w:pStyle w:val="a5"/>
      </w:pPr>
      <w:r>
        <w:rPr>
          <w:rFonts w:hint="eastAsia"/>
        </w:rPr>
        <w:t>（</w:t>
      </w:r>
      <w:r w:rsidR="004F4682">
        <w:rPr>
          <w:rFonts w:hint="eastAsia"/>
        </w:rPr>
        <w:t>9</w:t>
      </w:r>
      <w:r>
        <w:rPr>
          <w:rFonts w:hint="eastAsia"/>
        </w:rPr>
        <w:t>）订单</w:t>
      </w:r>
      <w:r w:rsidRPr="00C04F9A">
        <w:rPr>
          <w:rFonts w:hint="eastAsia"/>
        </w:rPr>
        <w:t>：订单的详细信息。实体属性如图4-17所示。</w:t>
      </w:r>
    </w:p>
    <w:p w:rsidR="00C04F9A" w:rsidRPr="00C04F9A" w:rsidRDefault="00DB39C9" w:rsidP="00723975">
      <w:pPr>
        <w:pStyle w:val="affe"/>
      </w:pPr>
      <w:r>
        <w:lastRenderedPageBreak/>
        <w:pict>
          <v:shape id="图片 51" o:spid="_x0000_i1036" type="#_x0000_t75" style="width:195.6pt;height:132.45pt;visibility:visible;mso-wrap-style:square">
            <v:imagedata r:id="rId52" o:title=""/>
          </v:shape>
        </w:pict>
      </w:r>
    </w:p>
    <w:p w:rsidR="00C04F9A" w:rsidRDefault="00AE2F96" w:rsidP="00B07D54">
      <w:pPr>
        <w:pStyle w:val="affd"/>
      </w:pPr>
      <w:r>
        <w:rPr>
          <w:rFonts w:hint="eastAsia"/>
        </w:rPr>
        <w:t>图</w:t>
      </w:r>
      <w:r w:rsidR="004F4682">
        <w:rPr>
          <w:rFonts w:hint="eastAsia"/>
        </w:rPr>
        <w:t>4-16</w:t>
      </w:r>
      <w:r w:rsidR="00C04F9A">
        <w:rPr>
          <w:rFonts w:hint="eastAsia"/>
        </w:rPr>
        <w:t>订单</w:t>
      </w:r>
      <w:r w:rsidR="00C04F9A" w:rsidRPr="00C04F9A">
        <w:rPr>
          <w:rFonts w:hint="eastAsia"/>
        </w:rPr>
        <w:t>评论</w:t>
      </w:r>
      <w:r>
        <w:rPr>
          <w:rFonts w:hint="eastAsia"/>
        </w:rPr>
        <w:t>实体属性图</w:t>
      </w:r>
    </w:p>
    <w:p w:rsidR="00C04F9A" w:rsidRPr="00C04F9A" w:rsidRDefault="00C04F9A" w:rsidP="00C04F9A">
      <w:pPr>
        <w:pStyle w:val="a5"/>
      </w:pPr>
      <w:r>
        <w:rPr>
          <w:rFonts w:hint="eastAsia"/>
        </w:rPr>
        <w:t>（</w:t>
      </w:r>
      <w:r w:rsidR="004F4682">
        <w:rPr>
          <w:rFonts w:hint="eastAsia"/>
        </w:rPr>
        <w:t>10</w:t>
      </w:r>
      <w:r>
        <w:rPr>
          <w:rFonts w:hint="eastAsia"/>
        </w:rPr>
        <w:t>）用户</w:t>
      </w:r>
      <w:r w:rsidRPr="00C04F9A">
        <w:rPr>
          <w:rFonts w:hint="eastAsia"/>
        </w:rPr>
        <w:t>的实体属性如图4-18所示。</w:t>
      </w:r>
    </w:p>
    <w:p w:rsidR="00C04F9A" w:rsidRPr="00C04F9A" w:rsidRDefault="00DB39C9" w:rsidP="00723975">
      <w:pPr>
        <w:pStyle w:val="affe"/>
      </w:pPr>
      <w:r>
        <w:pict>
          <v:shape id="图片 52" o:spid="_x0000_i1037" type="#_x0000_t75" style="width:196.3pt;height:145.35pt;visibility:visible;mso-wrap-style:square">
            <v:imagedata r:id="rId53" o:title=""/>
          </v:shape>
        </w:pict>
      </w:r>
    </w:p>
    <w:p w:rsidR="00C04F9A" w:rsidRDefault="00AE2F96" w:rsidP="00C35A8E">
      <w:pPr>
        <w:pStyle w:val="affd"/>
      </w:pPr>
      <w:r>
        <w:rPr>
          <w:rFonts w:hint="eastAsia"/>
        </w:rPr>
        <w:t>图</w:t>
      </w:r>
      <w:r w:rsidR="004F4682">
        <w:rPr>
          <w:rFonts w:hint="eastAsia"/>
        </w:rPr>
        <w:t>4-17</w:t>
      </w:r>
      <w:r w:rsidR="00C04F9A">
        <w:rPr>
          <w:rFonts w:hint="eastAsia"/>
        </w:rPr>
        <w:t>用户</w:t>
      </w:r>
      <w:r>
        <w:rPr>
          <w:rFonts w:hint="eastAsia"/>
        </w:rPr>
        <w:t>实体属性图</w:t>
      </w:r>
    </w:p>
    <w:p w:rsidR="00C04F9A" w:rsidRPr="00C04F9A" w:rsidRDefault="00C04F9A" w:rsidP="00C04F9A">
      <w:pPr>
        <w:pStyle w:val="a5"/>
      </w:pPr>
      <w:r>
        <w:rPr>
          <w:rFonts w:hint="eastAsia"/>
        </w:rPr>
        <w:t>（</w:t>
      </w:r>
      <w:r w:rsidR="004F4682">
        <w:rPr>
          <w:rFonts w:hint="eastAsia"/>
        </w:rPr>
        <w:t>11</w:t>
      </w:r>
      <w:r>
        <w:rPr>
          <w:rFonts w:hint="eastAsia"/>
        </w:rPr>
        <w:t>）网站基本信息</w:t>
      </w:r>
      <w:r w:rsidRPr="00C04F9A">
        <w:rPr>
          <w:rFonts w:hint="eastAsia"/>
        </w:rPr>
        <w:t>，实体属性如图4-19所示。</w:t>
      </w:r>
    </w:p>
    <w:p w:rsidR="00C04F9A" w:rsidRPr="00C04F9A" w:rsidRDefault="00DB39C9" w:rsidP="00723975">
      <w:pPr>
        <w:pStyle w:val="affe"/>
      </w:pPr>
      <w:r>
        <w:pict>
          <v:shape id="图片 53" o:spid="_x0000_i1038" type="#_x0000_t75" style="width:141.3pt;height:98.5pt;visibility:visible;mso-wrap-style:square">
            <v:imagedata r:id="rId54" o:title=""/>
          </v:shape>
        </w:pict>
      </w:r>
    </w:p>
    <w:p w:rsidR="00C04F9A" w:rsidRPr="00C04F9A" w:rsidRDefault="00AE2F96" w:rsidP="00723975">
      <w:pPr>
        <w:pStyle w:val="affd"/>
      </w:pPr>
      <w:r w:rsidRPr="00C04F9A">
        <w:rPr>
          <w:rFonts w:hint="eastAsia"/>
        </w:rPr>
        <w:t>图</w:t>
      </w:r>
      <w:r w:rsidR="004F4682">
        <w:rPr>
          <w:rFonts w:hint="eastAsia"/>
        </w:rPr>
        <w:t>4-18</w:t>
      </w:r>
      <w:r w:rsidR="00C04F9A">
        <w:rPr>
          <w:rFonts w:hint="eastAsia"/>
        </w:rPr>
        <w:t>网址基本信息</w:t>
      </w:r>
      <w:r>
        <w:rPr>
          <w:rFonts w:hint="eastAsia"/>
        </w:rPr>
        <w:t>实体属性图</w:t>
      </w:r>
    </w:p>
    <w:p w:rsidR="004C6997" w:rsidRPr="004C6997" w:rsidRDefault="004C6997" w:rsidP="004C6997">
      <w:pPr>
        <w:pStyle w:val="3"/>
        <w:spacing w:before="120"/>
      </w:pPr>
      <w:bookmarkStart w:id="154" w:name="_Toc29804"/>
      <w:bookmarkStart w:id="155" w:name="_Toc513747935"/>
      <w:bookmarkStart w:id="156" w:name="_Toc516514622"/>
      <w:r w:rsidRPr="004C6997">
        <w:rPr>
          <w:rFonts w:hint="eastAsia"/>
        </w:rPr>
        <w:t>数据库表设计</w:t>
      </w:r>
      <w:bookmarkEnd w:id="154"/>
      <w:bookmarkEnd w:id="155"/>
      <w:bookmarkEnd w:id="156"/>
    </w:p>
    <w:p w:rsidR="00471539" w:rsidRDefault="00D14A7B" w:rsidP="00B61164">
      <w:pPr>
        <w:pStyle w:val="a5"/>
      </w:pPr>
      <w:r>
        <w:rPr>
          <w:rFonts w:hint="eastAsia"/>
        </w:rPr>
        <w:t>（1）</w:t>
      </w:r>
      <w:r w:rsidR="004C6997">
        <w:rPr>
          <w:rFonts w:hint="eastAsia"/>
        </w:rPr>
        <w:t>管理员</w:t>
      </w:r>
      <w:r w:rsidR="00471539">
        <w:rPr>
          <w:rFonts w:hint="eastAsia"/>
        </w:rPr>
        <w:t>表</w:t>
      </w:r>
      <w:r w:rsidR="005A3633">
        <w:rPr>
          <w:rFonts w:hint="eastAsia"/>
        </w:rPr>
        <w:t>包括管理员的用户名，密码姓名，</w:t>
      </w:r>
      <w:r w:rsidR="00C35A8E">
        <w:rPr>
          <w:rFonts w:hint="eastAsia"/>
        </w:rPr>
        <w:t>邮箱，电话等</w:t>
      </w:r>
      <w:r w:rsidR="00471539">
        <w:rPr>
          <w:rFonts w:hint="eastAsia"/>
        </w:rPr>
        <w:t>。</w:t>
      </w:r>
      <w:r w:rsidR="00613CAA">
        <w:rPr>
          <w:rFonts w:hint="eastAsia"/>
        </w:rPr>
        <w:t>如表</w:t>
      </w:r>
      <w:r w:rsidR="00471539">
        <w:rPr>
          <w:rFonts w:hint="eastAsia"/>
        </w:rPr>
        <w:t>4-1所示</w:t>
      </w:r>
      <w:r w:rsidR="00BF7C3E">
        <w:rPr>
          <w:rFonts w:hint="eastAsia"/>
        </w:rPr>
        <w:t>。</w:t>
      </w:r>
    </w:p>
    <w:p w:rsidR="006B2EE3" w:rsidRDefault="00D14A7B" w:rsidP="00D14A7B">
      <w:pPr>
        <w:pStyle w:val="affd"/>
      </w:pPr>
      <w:r>
        <w:rPr>
          <w:rFonts w:hint="eastAsia"/>
        </w:rPr>
        <w:t>表4</w:t>
      </w:r>
      <w:r>
        <w:t>-1</w:t>
      </w:r>
      <w:r>
        <w:rPr>
          <w:rFonts w:hint="eastAsia"/>
        </w:rPr>
        <w:t>管理员</w:t>
      </w:r>
      <w:r w:rsidRPr="005F61FA">
        <w:t>信息</w:t>
      </w:r>
      <w:r w:rsidRPr="005F61FA">
        <w:rPr>
          <w:rFonts w:hint="eastAsia"/>
        </w:rPr>
        <w:t>数据</w:t>
      </w:r>
      <w:r w:rsidRPr="005F61FA">
        <w:t>表</w:t>
      </w:r>
      <w:r w:rsidRPr="005F61FA">
        <w:rPr>
          <w:rFonts w:hint="eastAsia"/>
        </w:rPr>
        <w:t>（</w:t>
      </w:r>
      <w:r>
        <w:rPr>
          <w:rFonts w:hint="eastAsia"/>
        </w:rPr>
        <w:t>jz</w:t>
      </w:r>
      <w:r>
        <w:t>_admin</w:t>
      </w:r>
      <w:r w:rsidRPr="005F61FA">
        <w:t>）</w:t>
      </w:r>
    </w:p>
    <w:tbl>
      <w:tblPr>
        <w:tblStyle w:val="aff6"/>
        <w:tblW w:w="8365"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701"/>
        <w:gridCol w:w="1701"/>
        <w:gridCol w:w="924"/>
        <w:gridCol w:w="2905"/>
      </w:tblGrid>
      <w:tr w:rsidR="00CF25DF" w:rsidTr="005C39E8">
        <w:trPr>
          <w:jc w:val="center"/>
        </w:trPr>
        <w:tc>
          <w:tcPr>
            <w:tcW w:w="1134" w:type="dxa"/>
            <w:vAlign w:val="center"/>
          </w:tcPr>
          <w:p w:rsidR="00CF25DF" w:rsidRPr="00A6605E" w:rsidRDefault="00CF25DF" w:rsidP="004B7F59">
            <w:pPr>
              <w:pStyle w:val="aff7"/>
            </w:pPr>
            <w:r w:rsidRPr="00A6605E">
              <w:rPr>
                <w:rFonts w:hint="eastAsia"/>
              </w:rPr>
              <w:t>字段名称</w:t>
            </w:r>
          </w:p>
        </w:tc>
        <w:tc>
          <w:tcPr>
            <w:tcW w:w="1701" w:type="dxa"/>
            <w:vAlign w:val="center"/>
          </w:tcPr>
          <w:p w:rsidR="00CF25DF" w:rsidRPr="00A6605E" w:rsidRDefault="00CF25DF" w:rsidP="004B7F59">
            <w:pPr>
              <w:pStyle w:val="aff7"/>
            </w:pPr>
            <w:r>
              <w:rPr>
                <w:rFonts w:hint="eastAsia"/>
              </w:rPr>
              <w:t>数据</w:t>
            </w:r>
            <w:r w:rsidRPr="00A6605E">
              <w:rPr>
                <w:rFonts w:hint="eastAsia"/>
              </w:rPr>
              <w:t>类型</w:t>
            </w:r>
          </w:p>
        </w:tc>
        <w:tc>
          <w:tcPr>
            <w:tcW w:w="1701" w:type="dxa"/>
            <w:vAlign w:val="center"/>
          </w:tcPr>
          <w:p w:rsidR="00CF25DF" w:rsidRPr="00A6605E" w:rsidRDefault="00CF25DF" w:rsidP="004B7F59">
            <w:pPr>
              <w:pStyle w:val="aff7"/>
            </w:pPr>
            <w:r>
              <w:rPr>
                <w:rFonts w:hint="eastAsia"/>
              </w:rPr>
              <w:t>数据</w:t>
            </w:r>
            <w:r w:rsidRPr="00A6605E">
              <w:rPr>
                <w:rFonts w:hint="eastAsia"/>
              </w:rPr>
              <w:t>长度</w:t>
            </w:r>
          </w:p>
        </w:tc>
        <w:tc>
          <w:tcPr>
            <w:tcW w:w="924" w:type="dxa"/>
          </w:tcPr>
          <w:p w:rsidR="00CF25DF" w:rsidRPr="00A6605E" w:rsidRDefault="00BF3892" w:rsidP="004B7F59">
            <w:pPr>
              <w:pStyle w:val="aff7"/>
            </w:pPr>
            <w:r>
              <w:rPr>
                <w:rFonts w:hint="eastAsia"/>
              </w:rPr>
              <w:t>允许空</w:t>
            </w:r>
          </w:p>
        </w:tc>
        <w:tc>
          <w:tcPr>
            <w:tcW w:w="2905" w:type="dxa"/>
            <w:vAlign w:val="center"/>
          </w:tcPr>
          <w:p w:rsidR="00CF25DF" w:rsidRPr="00A6605E" w:rsidRDefault="00CF25DF" w:rsidP="004B7F59">
            <w:pPr>
              <w:pStyle w:val="aff7"/>
            </w:pPr>
            <w:r w:rsidRPr="00A6605E">
              <w:rPr>
                <w:rFonts w:hint="eastAsia"/>
              </w:rPr>
              <w:t>说明</w:t>
            </w:r>
          </w:p>
        </w:tc>
      </w:tr>
      <w:tr w:rsidR="00CF25DF" w:rsidTr="005C39E8">
        <w:trPr>
          <w:jc w:val="center"/>
        </w:trPr>
        <w:tc>
          <w:tcPr>
            <w:tcW w:w="1134" w:type="dxa"/>
            <w:vAlign w:val="center"/>
          </w:tcPr>
          <w:p w:rsidR="00CF25DF" w:rsidRPr="009D7055" w:rsidRDefault="00CF25DF" w:rsidP="00D3631D">
            <w:pPr>
              <w:pStyle w:val="aff8"/>
            </w:pPr>
            <w:r w:rsidRPr="009D7055">
              <w:rPr>
                <w:rFonts w:hint="eastAsia"/>
              </w:rPr>
              <w:t>id</w:t>
            </w:r>
          </w:p>
        </w:tc>
        <w:tc>
          <w:tcPr>
            <w:tcW w:w="1701" w:type="dxa"/>
          </w:tcPr>
          <w:p w:rsidR="00CF25DF" w:rsidRPr="009D7055" w:rsidRDefault="00CF25DF" w:rsidP="00D3631D">
            <w:pPr>
              <w:pStyle w:val="aff8"/>
            </w:pPr>
            <w:r w:rsidRPr="009D7055">
              <w:rPr>
                <w:rFonts w:hint="eastAsia"/>
              </w:rPr>
              <w:t>int</w:t>
            </w:r>
          </w:p>
        </w:tc>
        <w:tc>
          <w:tcPr>
            <w:tcW w:w="1701" w:type="dxa"/>
          </w:tcPr>
          <w:p w:rsidR="00CF25DF" w:rsidRPr="009D7055" w:rsidRDefault="00CF25DF" w:rsidP="00D3631D">
            <w:pPr>
              <w:pStyle w:val="aff8"/>
            </w:pPr>
            <w:r w:rsidRPr="009D7055">
              <w:rPr>
                <w:rFonts w:hint="eastAsia"/>
              </w:rPr>
              <w:t>11</w:t>
            </w:r>
          </w:p>
        </w:tc>
        <w:tc>
          <w:tcPr>
            <w:tcW w:w="924" w:type="dxa"/>
          </w:tcPr>
          <w:p w:rsidR="00CF25DF" w:rsidRPr="009D7055" w:rsidRDefault="00BF3892" w:rsidP="00D3631D">
            <w:pPr>
              <w:pStyle w:val="aff8"/>
            </w:pPr>
            <w:r>
              <w:rPr>
                <w:rFonts w:hint="eastAsia"/>
              </w:rPr>
              <w:t>否</w:t>
            </w:r>
          </w:p>
        </w:tc>
        <w:tc>
          <w:tcPr>
            <w:tcW w:w="2905" w:type="dxa"/>
          </w:tcPr>
          <w:p w:rsidR="00CF25DF" w:rsidRPr="009D7055" w:rsidRDefault="00CF25DF" w:rsidP="00D3631D">
            <w:pPr>
              <w:pStyle w:val="aff8"/>
            </w:pPr>
            <w:r w:rsidRPr="009D7055">
              <w:rPr>
                <w:rFonts w:hint="eastAsia"/>
              </w:rPr>
              <w:t>索引，主键id</w:t>
            </w:r>
          </w:p>
        </w:tc>
      </w:tr>
      <w:tr w:rsidR="00CF25DF" w:rsidTr="005C39E8">
        <w:trPr>
          <w:trHeight w:val="90"/>
          <w:jc w:val="center"/>
        </w:trPr>
        <w:tc>
          <w:tcPr>
            <w:tcW w:w="1134" w:type="dxa"/>
          </w:tcPr>
          <w:p w:rsidR="00CF25DF" w:rsidRPr="009D7055" w:rsidRDefault="00CF25DF" w:rsidP="00D3631D">
            <w:pPr>
              <w:pStyle w:val="aff8"/>
            </w:pPr>
            <w:r w:rsidRPr="009D7055">
              <w:rPr>
                <w:rFonts w:hint="eastAsia"/>
              </w:rPr>
              <w:t>u_name</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否</w:t>
            </w:r>
          </w:p>
        </w:tc>
        <w:tc>
          <w:tcPr>
            <w:tcW w:w="2905" w:type="dxa"/>
          </w:tcPr>
          <w:p w:rsidR="00CF25DF" w:rsidRPr="009D7055" w:rsidRDefault="00CF25DF" w:rsidP="00D3631D">
            <w:pPr>
              <w:pStyle w:val="aff8"/>
            </w:pPr>
            <w:r w:rsidRPr="009D7055">
              <w:rPr>
                <w:rFonts w:hint="eastAsia"/>
              </w:rPr>
              <w:t>管理员的账号</w:t>
            </w:r>
          </w:p>
        </w:tc>
      </w:tr>
      <w:tr w:rsidR="00CF25DF" w:rsidTr="005C39E8">
        <w:trPr>
          <w:jc w:val="center"/>
        </w:trPr>
        <w:tc>
          <w:tcPr>
            <w:tcW w:w="1134" w:type="dxa"/>
          </w:tcPr>
          <w:p w:rsidR="00CF25DF" w:rsidRPr="009D7055" w:rsidRDefault="00CF25DF" w:rsidP="00D3631D">
            <w:pPr>
              <w:pStyle w:val="aff8"/>
            </w:pPr>
            <w:r w:rsidRPr="009D7055">
              <w:rPr>
                <w:rFonts w:hint="eastAsia"/>
              </w:rPr>
              <w:t>n_name</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否</w:t>
            </w:r>
          </w:p>
        </w:tc>
        <w:tc>
          <w:tcPr>
            <w:tcW w:w="2905" w:type="dxa"/>
          </w:tcPr>
          <w:p w:rsidR="00CF25DF" w:rsidRPr="009D7055" w:rsidRDefault="00CF25DF" w:rsidP="00D3631D">
            <w:pPr>
              <w:pStyle w:val="aff8"/>
            </w:pPr>
            <w:r w:rsidRPr="009D7055">
              <w:rPr>
                <w:rFonts w:hint="eastAsia"/>
              </w:rPr>
              <w:t>管理员姓名</w:t>
            </w:r>
          </w:p>
        </w:tc>
      </w:tr>
      <w:tr w:rsidR="00CF25DF" w:rsidTr="005C39E8">
        <w:trPr>
          <w:jc w:val="center"/>
        </w:trPr>
        <w:tc>
          <w:tcPr>
            <w:tcW w:w="1134" w:type="dxa"/>
          </w:tcPr>
          <w:p w:rsidR="00CF25DF" w:rsidRPr="009D7055" w:rsidRDefault="00CF25DF" w:rsidP="00D3631D">
            <w:pPr>
              <w:pStyle w:val="aff8"/>
            </w:pPr>
            <w:r w:rsidRPr="009D7055">
              <w:rPr>
                <w:rFonts w:hint="eastAsia"/>
              </w:rPr>
              <w:t>password</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否</w:t>
            </w:r>
          </w:p>
        </w:tc>
        <w:tc>
          <w:tcPr>
            <w:tcW w:w="2905" w:type="dxa"/>
          </w:tcPr>
          <w:p w:rsidR="00CF25DF" w:rsidRPr="009D7055" w:rsidRDefault="00CF25DF" w:rsidP="00D3631D">
            <w:pPr>
              <w:pStyle w:val="aff8"/>
            </w:pPr>
            <w:r w:rsidRPr="009D7055">
              <w:rPr>
                <w:rFonts w:hint="eastAsia"/>
              </w:rPr>
              <w:t>管理员密码</w:t>
            </w:r>
          </w:p>
        </w:tc>
      </w:tr>
      <w:tr w:rsidR="00CF25DF" w:rsidTr="005C39E8">
        <w:trPr>
          <w:jc w:val="center"/>
        </w:trPr>
        <w:tc>
          <w:tcPr>
            <w:tcW w:w="1134" w:type="dxa"/>
          </w:tcPr>
          <w:p w:rsidR="00CF25DF" w:rsidRPr="009D7055" w:rsidRDefault="00CF25DF" w:rsidP="00D3631D">
            <w:pPr>
              <w:pStyle w:val="aff8"/>
            </w:pPr>
            <w:r w:rsidRPr="009D7055">
              <w:rPr>
                <w:rFonts w:hint="eastAsia"/>
              </w:rPr>
              <w:t>sex</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是</w:t>
            </w:r>
          </w:p>
        </w:tc>
        <w:tc>
          <w:tcPr>
            <w:tcW w:w="2905" w:type="dxa"/>
          </w:tcPr>
          <w:p w:rsidR="00CF25DF" w:rsidRPr="009D7055" w:rsidRDefault="00CF25DF" w:rsidP="00D3631D">
            <w:pPr>
              <w:pStyle w:val="aff8"/>
            </w:pPr>
            <w:r w:rsidRPr="009D7055">
              <w:rPr>
                <w:rFonts w:hint="eastAsia"/>
              </w:rPr>
              <w:t>性别</w:t>
            </w:r>
          </w:p>
        </w:tc>
      </w:tr>
      <w:tr w:rsidR="00CF25DF" w:rsidTr="005C39E8">
        <w:trPr>
          <w:jc w:val="center"/>
        </w:trPr>
        <w:tc>
          <w:tcPr>
            <w:tcW w:w="1134" w:type="dxa"/>
          </w:tcPr>
          <w:p w:rsidR="00CF25DF" w:rsidRPr="009D7055" w:rsidRDefault="00CF25DF" w:rsidP="00D3631D">
            <w:pPr>
              <w:pStyle w:val="aff8"/>
            </w:pPr>
            <w:r w:rsidRPr="009D7055">
              <w:rPr>
                <w:rFonts w:hint="eastAsia"/>
              </w:rPr>
              <w:t>email</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是</w:t>
            </w:r>
          </w:p>
        </w:tc>
        <w:tc>
          <w:tcPr>
            <w:tcW w:w="2905" w:type="dxa"/>
          </w:tcPr>
          <w:p w:rsidR="00CF25DF" w:rsidRPr="009D7055" w:rsidRDefault="00CF25DF" w:rsidP="00D3631D">
            <w:pPr>
              <w:pStyle w:val="aff8"/>
            </w:pPr>
            <w:r w:rsidRPr="009D7055">
              <w:rPr>
                <w:rFonts w:hint="eastAsia"/>
              </w:rPr>
              <w:t>邮箱</w:t>
            </w:r>
          </w:p>
        </w:tc>
      </w:tr>
      <w:tr w:rsidR="00CF25DF" w:rsidTr="005C39E8">
        <w:trPr>
          <w:jc w:val="center"/>
        </w:trPr>
        <w:tc>
          <w:tcPr>
            <w:tcW w:w="1134" w:type="dxa"/>
          </w:tcPr>
          <w:p w:rsidR="00CF25DF" w:rsidRPr="009D7055" w:rsidRDefault="00CF25DF" w:rsidP="00D3631D">
            <w:pPr>
              <w:pStyle w:val="aff8"/>
            </w:pPr>
            <w:r w:rsidRPr="009D7055">
              <w:rPr>
                <w:rFonts w:hint="eastAsia"/>
              </w:rPr>
              <w:t>tel</w:t>
            </w:r>
          </w:p>
        </w:tc>
        <w:tc>
          <w:tcPr>
            <w:tcW w:w="1701" w:type="dxa"/>
          </w:tcPr>
          <w:p w:rsidR="00CF25DF" w:rsidRPr="009D7055" w:rsidRDefault="00CF25DF" w:rsidP="00D3631D">
            <w:pPr>
              <w:pStyle w:val="aff8"/>
            </w:pPr>
            <w:r w:rsidRPr="009D7055">
              <w:rPr>
                <w:rFonts w:hint="eastAsia"/>
              </w:rPr>
              <w:t>varchar</w:t>
            </w:r>
          </w:p>
        </w:tc>
        <w:tc>
          <w:tcPr>
            <w:tcW w:w="1701" w:type="dxa"/>
          </w:tcPr>
          <w:p w:rsidR="00CF25DF" w:rsidRPr="009D7055" w:rsidRDefault="00CF25DF" w:rsidP="00D3631D">
            <w:pPr>
              <w:pStyle w:val="aff8"/>
            </w:pPr>
            <w:r w:rsidRPr="009D7055">
              <w:rPr>
                <w:rFonts w:hint="eastAsia"/>
              </w:rPr>
              <w:t>255</w:t>
            </w:r>
          </w:p>
        </w:tc>
        <w:tc>
          <w:tcPr>
            <w:tcW w:w="924" w:type="dxa"/>
          </w:tcPr>
          <w:p w:rsidR="00CF25DF" w:rsidRPr="009D7055" w:rsidRDefault="00BF3892" w:rsidP="00D3631D">
            <w:pPr>
              <w:pStyle w:val="aff8"/>
            </w:pPr>
            <w:r>
              <w:rPr>
                <w:rFonts w:hint="eastAsia"/>
              </w:rPr>
              <w:t>是</w:t>
            </w:r>
          </w:p>
        </w:tc>
        <w:tc>
          <w:tcPr>
            <w:tcW w:w="2905" w:type="dxa"/>
          </w:tcPr>
          <w:p w:rsidR="00CF25DF" w:rsidRPr="009D7055" w:rsidRDefault="00CF25DF" w:rsidP="00D3631D">
            <w:pPr>
              <w:pStyle w:val="aff8"/>
            </w:pPr>
            <w:r w:rsidRPr="009D7055">
              <w:rPr>
                <w:rFonts w:hint="eastAsia"/>
              </w:rPr>
              <w:t>电话</w:t>
            </w:r>
          </w:p>
        </w:tc>
      </w:tr>
    </w:tbl>
    <w:p w:rsidR="00D14A7B" w:rsidRDefault="00D14A7B" w:rsidP="00B61164">
      <w:pPr>
        <w:pStyle w:val="a5"/>
      </w:pPr>
      <w:r>
        <w:rPr>
          <w:rFonts w:hint="eastAsia"/>
        </w:rPr>
        <w:t>（2）房子的分类</w:t>
      </w:r>
      <w:r w:rsidR="00613CAA">
        <w:rPr>
          <w:rFonts w:hint="eastAsia"/>
        </w:rPr>
        <w:t>表，存储房子分类的信息。如表4-2所示</w:t>
      </w:r>
      <w:r w:rsidR="00BF7C3E">
        <w:rPr>
          <w:rFonts w:hint="eastAsia"/>
        </w:rPr>
        <w:t>。</w:t>
      </w:r>
    </w:p>
    <w:p w:rsidR="00D14A7B" w:rsidRDefault="00D14A7B" w:rsidP="00D14A7B">
      <w:pPr>
        <w:pStyle w:val="affd"/>
      </w:pPr>
      <w:r>
        <w:rPr>
          <w:rFonts w:hint="eastAsia"/>
        </w:rPr>
        <w:t>表4</w:t>
      </w:r>
      <w:r>
        <w:t>-2</w:t>
      </w:r>
      <w:r>
        <w:rPr>
          <w:rFonts w:hint="eastAsia"/>
        </w:rPr>
        <w:t>房子的分类</w:t>
      </w:r>
      <w:r w:rsidRPr="005F61FA">
        <w:rPr>
          <w:rFonts w:hint="eastAsia"/>
        </w:rPr>
        <w:t>数据</w:t>
      </w:r>
      <w:r w:rsidRPr="005F61FA">
        <w:t>表</w:t>
      </w:r>
      <w:r w:rsidRPr="005F61FA">
        <w:rPr>
          <w:rFonts w:hint="eastAsia"/>
        </w:rPr>
        <w:t>（</w:t>
      </w:r>
      <w:r>
        <w:rPr>
          <w:rFonts w:hint="eastAsia"/>
        </w:rPr>
        <w:t>jz_cate</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A6605E" w:rsidRDefault="00BF3892" w:rsidP="004B7F59">
            <w:pPr>
              <w:pStyle w:val="aff7"/>
            </w:pPr>
            <w:r w:rsidRPr="00A6605E">
              <w:rPr>
                <w:rFonts w:hint="eastAsia"/>
              </w:rPr>
              <w:t>字段名称</w:t>
            </w:r>
          </w:p>
        </w:tc>
        <w:tc>
          <w:tcPr>
            <w:tcW w:w="1134" w:type="dxa"/>
          </w:tcPr>
          <w:p w:rsidR="00BF3892" w:rsidRPr="00A6605E" w:rsidRDefault="00F57AE1" w:rsidP="004B7F59">
            <w:pPr>
              <w:pStyle w:val="aff7"/>
            </w:pPr>
            <w:r>
              <w:rPr>
                <w:rFonts w:hint="eastAsia"/>
              </w:rPr>
              <w:t>数据</w:t>
            </w:r>
            <w:r w:rsidR="00BF3892" w:rsidRPr="00A6605E">
              <w:rPr>
                <w:rFonts w:hint="eastAsia"/>
              </w:rPr>
              <w:t>类型</w:t>
            </w:r>
          </w:p>
        </w:tc>
        <w:tc>
          <w:tcPr>
            <w:tcW w:w="1134" w:type="dxa"/>
          </w:tcPr>
          <w:p w:rsidR="00BF3892" w:rsidRPr="00A6605E" w:rsidRDefault="00F57AE1" w:rsidP="004B7F59">
            <w:pPr>
              <w:pStyle w:val="aff7"/>
            </w:pPr>
            <w:r>
              <w:rPr>
                <w:rFonts w:hint="eastAsia"/>
              </w:rPr>
              <w:t>数据</w:t>
            </w:r>
            <w:r w:rsidR="00BF3892" w:rsidRPr="00A6605E">
              <w:rPr>
                <w:rFonts w:hint="eastAsia"/>
              </w:rPr>
              <w:t>长度</w:t>
            </w:r>
          </w:p>
        </w:tc>
        <w:tc>
          <w:tcPr>
            <w:tcW w:w="1134" w:type="dxa"/>
          </w:tcPr>
          <w:p w:rsidR="00BF3892" w:rsidRPr="00A6605E" w:rsidRDefault="00BF3892" w:rsidP="004B7F59">
            <w:pPr>
              <w:pStyle w:val="aff7"/>
            </w:pPr>
            <w:r>
              <w:rPr>
                <w:rFonts w:hint="eastAsia"/>
              </w:rPr>
              <w:t>允许空</w:t>
            </w:r>
          </w:p>
        </w:tc>
        <w:tc>
          <w:tcPr>
            <w:tcW w:w="1134" w:type="dxa"/>
          </w:tcPr>
          <w:p w:rsidR="00BF3892" w:rsidRPr="00A6605E" w:rsidRDefault="00BF3892" w:rsidP="004B7F59">
            <w:pPr>
              <w:pStyle w:val="aff7"/>
            </w:pPr>
            <w:r w:rsidRPr="00A6605E">
              <w:rPr>
                <w:rFonts w:hint="eastAsia"/>
              </w:rPr>
              <w:t>说明</w:t>
            </w:r>
          </w:p>
        </w:tc>
      </w:tr>
      <w:tr w:rsidR="00BF3892" w:rsidRPr="009D7055" w:rsidTr="005C39E8">
        <w:tc>
          <w:tcPr>
            <w:tcW w:w="1134" w:type="dxa"/>
          </w:tcPr>
          <w:p w:rsidR="00BF3892" w:rsidRPr="009D7055" w:rsidRDefault="00BF3892" w:rsidP="00D3631D">
            <w:pPr>
              <w:pStyle w:val="aff8"/>
            </w:pPr>
            <w:r w:rsidRPr="009D7055">
              <w:rPr>
                <w:rFonts w:hint="eastAsia"/>
              </w:rPr>
              <w:lastRenderedPageBreak/>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RPr="009D7055" w:rsidTr="005C39E8">
        <w:tc>
          <w:tcPr>
            <w:tcW w:w="1134" w:type="dxa"/>
          </w:tcPr>
          <w:p w:rsidR="00BF3892" w:rsidRPr="009D7055" w:rsidRDefault="00BF3892" w:rsidP="00D3631D">
            <w:pPr>
              <w:pStyle w:val="aff8"/>
            </w:pPr>
            <w:r w:rsidRPr="009D7055">
              <w:rPr>
                <w:rFonts w:hint="eastAsia"/>
              </w:rPr>
              <w:t>cate_name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分类名</w:t>
            </w:r>
          </w:p>
        </w:tc>
      </w:tr>
    </w:tbl>
    <w:p w:rsidR="00D14A7B" w:rsidRPr="00B61164" w:rsidRDefault="00B61164" w:rsidP="00B61164">
      <w:pPr>
        <w:pStyle w:val="a5"/>
      </w:pPr>
      <w:r>
        <w:t>（</w:t>
      </w:r>
      <w:r w:rsidR="00111FE5">
        <w:rPr>
          <w:rFonts w:hint="eastAsia"/>
        </w:rPr>
        <w:t>3</w:t>
      </w:r>
      <w:r>
        <w:t>）</w:t>
      </w:r>
      <w:r w:rsidR="00D14A7B" w:rsidRPr="00B61164">
        <w:rPr>
          <w:rFonts w:hint="eastAsia"/>
        </w:rPr>
        <w:t>评论</w:t>
      </w:r>
      <w:r w:rsidR="002A2982" w:rsidRPr="00B61164">
        <w:rPr>
          <w:rFonts w:hint="eastAsia"/>
        </w:rPr>
        <w:t>，表示租过房子的用户评论，具体设计如表4-3所示</w:t>
      </w:r>
      <w:r w:rsidR="00BF7C3E" w:rsidRPr="00B61164">
        <w:rPr>
          <w:rFonts w:hint="eastAsia"/>
        </w:rPr>
        <w:t>。</w:t>
      </w:r>
    </w:p>
    <w:p w:rsidR="00D14A7B" w:rsidRDefault="00D14A7B" w:rsidP="00D14A7B">
      <w:pPr>
        <w:pStyle w:val="affd"/>
      </w:pPr>
      <w:r>
        <w:rPr>
          <w:rFonts w:hint="eastAsia"/>
        </w:rPr>
        <w:t>表4</w:t>
      </w:r>
      <w:r>
        <w:t>-3</w:t>
      </w:r>
      <w:r>
        <w:rPr>
          <w:rFonts w:hint="eastAsia"/>
        </w:rPr>
        <w:t>评论信息的</w:t>
      </w:r>
      <w:r w:rsidRPr="005F61FA">
        <w:rPr>
          <w:rFonts w:hint="eastAsia"/>
        </w:rPr>
        <w:t>数据</w:t>
      </w:r>
      <w:r w:rsidRPr="005F61FA">
        <w:t>表</w:t>
      </w:r>
      <w:r w:rsidRPr="005F61FA">
        <w:rPr>
          <w:rFonts w:hint="eastAsia"/>
        </w:rPr>
        <w:t>（</w:t>
      </w:r>
      <w:r>
        <w:rPr>
          <w:rFonts w:hint="eastAsia"/>
        </w:rPr>
        <w:t>jz_com</w:t>
      </w:r>
      <w:r>
        <w:t>m</w:t>
      </w:r>
      <w:r>
        <w:rPr>
          <w:rFonts w:hint="eastAsia"/>
        </w:rPr>
        <w:t>ent</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pl_time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评论时间</w:t>
            </w:r>
          </w:p>
        </w:tc>
      </w:tr>
      <w:tr w:rsidR="00BF3892" w:rsidTr="005C39E8">
        <w:tc>
          <w:tcPr>
            <w:tcW w:w="1134" w:type="dxa"/>
          </w:tcPr>
          <w:p w:rsidR="00BF3892" w:rsidRPr="009D7055" w:rsidRDefault="00BF3892" w:rsidP="00D3631D">
            <w:pPr>
              <w:pStyle w:val="aff8"/>
            </w:pPr>
            <w:r w:rsidRPr="009D7055">
              <w:rPr>
                <w:rFonts w:hint="eastAsia"/>
              </w:rPr>
              <w:t>pl_con</w:t>
            </w:r>
          </w:p>
        </w:tc>
        <w:tc>
          <w:tcPr>
            <w:tcW w:w="1134" w:type="dxa"/>
          </w:tcPr>
          <w:p w:rsidR="00BF3892" w:rsidRPr="009D7055" w:rsidRDefault="00BF3892" w:rsidP="00D3631D">
            <w:pPr>
              <w:pStyle w:val="aff8"/>
            </w:pPr>
            <w:r w:rsidRPr="009D7055">
              <w:rPr>
                <w:rFonts w:hint="eastAsia"/>
              </w:rPr>
              <w:t>text</w:t>
            </w:r>
          </w:p>
        </w:tc>
        <w:tc>
          <w:tcPr>
            <w:tcW w:w="1134" w:type="dxa"/>
          </w:tcPr>
          <w:p w:rsidR="00BF3892" w:rsidRPr="009D7055" w:rsidRDefault="00BF3892" w:rsidP="00D3631D">
            <w:pPr>
              <w:pStyle w:val="aff8"/>
            </w:pPr>
            <w:r>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评论内容</w:t>
            </w:r>
          </w:p>
        </w:tc>
      </w:tr>
      <w:tr w:rsidR="00BF3892" w:rsidTr="005C39E8">
        <w:tc>
          <w:tcPr>
            <w:tcW w:w="1134" w:type="dxa"/>
          </w:tcPr>
          <w:p w:rsidR="00BF3892" w:rsidRPr="009D7055" w:rsidRDefault="00BF3892" w:rsidP="00D3631D">
            <w:pPr>
              <w:pStyle w:val="aff8"/>
            </w:pPr>
            <w:r w:rsidRPr="009D7055">
              <w:rPr>
                <w:rFonts w:hint="eastAsia"/>
              </w:rPr>
              <w:t>goods_id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房子的id</w:t>
            </w:r>
          </w:p>
        </w:tc>
      </w:tr>
      <w:tr w:rsidR="00BF3892" w:rsidTr="005C39E8">
        <w:tc>
          <w:tcPr>
            <w:tcW w:w="1134" w:type="dxa"/>
          </w:tcPr>
          <w:p w:rsidR="00BF3892" w:rsidRPr="009D7055" w:rsidRDefault="00BF3892" w:rsidP="00D3631D">
            <w:pPr>
              <w:pStyle w:val="aff8"/>
            </w:pPr>
            <w:r w:rsidRPr="009D7055">
              <w:rPr>
                <w:rFonts w:hint="eastAsia"/>
              </w:rPr>
              <w:t>is_show</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是否显示，</w:t>
            </w:r>
          </w:p>
        </w:tc>
      </w:tr>
      <w:tr w:rsidR="00BF3892" w:rsidTr="005C39E8">
        <w:trPr>
          <w:trHeight w:val="90"/>
        </w:trPr>
        <w:tc>
          <w:tcPr>
            <w:tcW w:w="1134" w:type="dxa"/>
          </w:tcPr>
          <w:p w:rsidR="00BF3892" w:rsidRPr="009D7055" w:rsidRDefault="00BF3892" w:rsidP="00D3631D">
            <w:pPr>
              <w:pStyle w:val="aff8"/>
            </w:pPr>
            <w:r w:rsidRPr="009D7055">
              <w:rPr>
                <w:rFonts w:hint="eastAsia"/>
              </w:rPr>
              <w:t>p_id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上级id，表示回复哪个评论</w:t>
            </w:r>
          </w:p>
        </w:tc>
      </w:tr>
    </w:tbl>
    <w:p w:rsidR="00D14A7B" w:rsidRDefault="00D14A7B" w:rsidP="00015362">
      <w:pPr>
        <w:pStyle w:val="a5"/>
      </w:pPr>
      <w:r>
        <w:rPr>
          <w:rFonts w:hint="eastAsia"/>
        </w:rPr>
        <w:t>（4）关于我们</w:t>
      </w:r>
      <w:r w:rsidR="005668F0">
        <w:rPr>
          <w:rFonts w:hint="eastAsia"/>
        </w:rPr>
        <w:t>数据表，表示网站的发展历史等，具体设计如表4-4</w:t>
      </w:r>
      <w:r w:rsidR="00BF7C3E">
        <w:rPr>
          <w:rFonts w:hint="eastAsia"/>
        </w:rPr>
        <w:t>所示。</w:t>
      </w:r>
    </w:p>
    <w:p w:rsidR="00D14A7B" w:rsidRDefault="00D14A7B" w:rsidP="00D14A7B">
      <w:pPr>
        <w:pStyle w:val="affd"/>
      </w:pPr>
      <w:r>
        <w:rPr>
          <w:rFonts w:hint="eastAsia"/>
        </w:rPr>
        <w:t>表4</w:t>
      </w:r>
      <w:r>
        <w:t>-4</w:t>
      </w:r>
      <w:r>
        <w:rPr>
          <w:rFonts w:hint="eastAsia"/>
        </w:rPr>
        <w:t>关于我们的</w:t>
      </w:r>
      <w:r w:rsidRPr="005F61FA">
        <w:rPr>
          <w:rFonts w:hint="eastAsia"/>
        </w:rPr>
        <w:t>数据</w:t>
      </w:r>
      <w:r w:rsidRPr="005F61FA">
        <w:t>表</w:t>
      </w:r>
      <w:r w:rsidRPr="005F61FA">
        <w:rPr>
          <w:rFonts w:hint="eastAsia"/>
        </w:rPr>
        <w:t>（</w:t>
      </w:r>
      <w:r>
        <w:rPr>
          <w:rFonts w:hint="eastAsia"/>
        </w:rPr>
        <w:t>jz_contact</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tel</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平台电话</w:t>
            </w:r>
          </w:p>
        </w:tc>
      </w:tr>
      <w:tr w:rsidR="00BF3892" w:rsidTr="005C39E8">
        <w:tc>
          <w:tcPr>
            <w:tcW w:w="1134" w:type="dxa"/>
          </w:tcPr>
          <w:p w:rsidR="00BF3892" w:rsidRPr="009D7055" w:rsidRDefault="00BF3892" w:rsidP="00D3631D">
            <w:pPr>
              <w:pStyle w:val="aff8"/>
            </w:pPr>
            <w:r w:rsidRPr="009D7055">
              <w:rPr>
                <w:rFonts w:hint="eastAsia"/>
              </w:rPr>
              <w:t>email</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邮箱</w:t>
            </w:r>
          </w:p>
        </w:tc>
      </w:tr>
      <w:tr w:rsidR="00BF3892" w:rsidTr="005C39E8">
        <w:tc>
          <w:tcPr>
            <w:tcW w:w="1134" w:type="dxa"/>
          </w:tcPr>
          <w:p w:rsidR="00BF3892" w:rsidRPr="009D7055" w:rsidRDefault="00BF3892" w:rsidP="00D3631D">
            <w:pPr>
              <w:pStyle w:val="aff8"/>
            </w:pPr>
            <w:r w:rsidRPr="009D7055">
              <w:rPr>
                <w:rFonts w:hint="eastAsia"/>
              </w:rPr>
              <w:t>address</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详细地址</w:t>
            </w:r>
          </w:p>
        </w:tc>
      </w:tr>
      <w:tr w:rsidR="00BF3892" w:rsidTr="005C39E8">
        <w:tc>
          <w:tcPr>
            <w:tcW w:w="1134" w:type="dxa"/>
          </w:tcPr>
          <w:p w:rsidR="00BF3892" w:rsidRPr="009D7055" w:rsidRDefault="00BF3892" w:rsidP="00D3631D">
            <w:pPr>
              <w:pStyle w:val="aff8"/>
            </w:pPr>
            <w:r w:rsidRPr="009D7055">
              <w:rPr>
                <w:rFonts w:hint="eastAsia"/>
              </w:rPr>
              <w:t>yb</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邮编</w:t>
            </w:r>
          </w:p>
        </w:tc>
      </w:tr>
    </w:tbl>
    <w:p w:rsidR="00D14A7B" w:rsidRDefault="00D14A7B" w:rsidP="00015362">
      <w:pPr>
        <w:pStyle w:val="a5"/>
      </w:pPr>
      <w:r>
        <w:rPr>
          <w:rFonts w:hint="eastAsia"/>
        </w:rPr>
        <w:t>（5）地区</w:t>
      </w:r>
      <w:r w:rsidR="005668F0">
        <w:rPr>
          <w:rFonts w:hint="eastAsia"/>
        </w:rPr>
        <w:t>表，表示房子的分布地区信息，具体设计如表4-5</w:t>
      </w:r>
      <w:r w:rsidR="00BF7C3E">
        <w:rPr>
          <w:rFonts w:hint="eastAsia"/>
        </w:rPr>
        <w:t>所示。</w:t>
      </w:r>
    </w:p>
    <w:p w:rsidR="00D14A7B" w:rsidRDefault="00D14A7B" w:rsidP="00D14A7B">
      <w:pPr>
        <w:pStyle w:val="affd"/>
      </w:pPr>
      <w:r>
        <w:rPr>
          <w:rFonts w:hint="eastAsia"/>
        </w:rPr>
        <w:t>表4</w:t>
      </w:r>
      <w:r>
        <w:t>-5</w:t>
      </w:r>
      <w:r>
        <w:rPr>
          <w:rFonts w:hint="eastAsia"/>
        </w:rPr>
        <w:t>地区信息的</w:t>
      </w:r>
      <w:r w:rsidRPr="005F61FA">
        <w:rPr>
          <w:rFonts w:hint="eastAsia"/>
        </w:rPr>
        <w:t>数据</w:t>
      </w:r>
      <w:r w:rsidRPr="005F61FA">
        <w:t>表</w:t>
      </w:r>
      <w:r w:rsidRPr="005F61FA">
        <w:rPr>
          <w:rFonts w:hint="eastAsia"/>
        </w:rPr>
        <w:t>（</w:t>
      </w:r>
      <w:r>
        <w:rPr>
          <w:rFonts w:hint="eastAsia"/>
        </w:rPr>
        <w:t>jz_diqu</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RPr="009D7055"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RPr="009D7055" w:rsidTr="005C39E8">
        <w:tc>
          <w:tcPr>
            <w:tcW w:w="1134" w:type="dxa"/>
          </w:tcPr>
          <w:p w:rsidR="00BF3892" w:rsidRPr="009D7055" w:rsidRDefault="00BF3892" w:rsidP="00D3631D">
            <w:pPr>
              <w:pStyle w:val="aff8"/>
            </w:pPr>
            <w:r w:rsidRPr="009D7055">
              <w:rPr>
                <w:rFonts w:hint="eastAsia"/>
              </w:rPr>
              <w:t>diqu</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地区名称</w:t>
            </w:r>
          </w:p>
        </w:tc>
      </w:tr>
    </w:tbl>
    <w:p w:rsidR="004C6997" w:rsidRDefault="00750D69" w:rsidP="00015362">
      <w:pPr>
        <w:pStyle w:val="a5"/>
      </w:pPr>
      <w:r>
        <w:rPr>
          <w:rFonts w:hint="eastAsia"/>
        </w:rPr>
        <w:t>（6）房源</w:t>
      </w:r>
      <w:r w:rsidR="005668F0">
        <w:rPr>
          <w:rFonts w:hint="eastAsia"/>
        </w:rPr>
        <w:t>表，表示用户发布房源的数据表，具体如表4-6</w:t>
      </w:r>
      <w:r w:rsidR="00BF7C3E">
        <w:rPr>
          <w:rFonts w:hint="eastAsia"/>
        </w:rPr>
        <w:t>所示。</w:t>
      </w:r>
    </w:p>
    <w:p w:rsidR="00750D69" w:rsidRDefault="00750D69" w:rsidP="00750D69">
      <w:pPr>
        <w:pStyle w:val="affd"/>
      </w:pPr>
      <w:r>
        <w:rPr>
          <w:rFonts w:hint="eastAsia"/>
        </w:rPr>
        <w:t>表4</w:t>
      </w:r>
      <w:r>
        <w:t>-6</w:t>
      </w:r>
      <w:r>
        <w:rPr>
          <w:rFonts w:hint="eastAsia"/>
        </w:rPr>
        <w:t>房源信息的</w:t>
      </w:r>
      <w:r w:rsidRPr="005F61FA">
        <w:rPr>
          <w:rFonts w:hint="eastAsia"/>
        </w:rPr>
        <w:t>数据</w:t>
      </w:r>
      <w:r w:rsidRPr="005F61FA">
        <w:t>表</w:t>
      </w:r>
      <w:r w:rsidRPr="005F61FA">
        <w:rPr>
          <w:rFonts w:hint="eastAsia"/>
        </w:rPr>
        <w:t>（</w:t>
      </w:r>
      <w:r>
        <w:rPr>
          <w:rFonts w:hint="eastAsia"/>
        </w:rPr>
        <w:t>jz_goods</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RPr="009D7055"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RPr="009D7055" w:rsidTr="005C39E8">
        <w:tc>
          <w:tcPr>
            <w:tcW w:w="1134" w:type="dxa"/>
          </w:tcPr>
          <w:p w:rsidR="00BF3892" w:rsidRPr="009D7055" w:rsidRDefault="00BF3892" w:rsidP="00D3631D">
            <w:pPr>
              <w:pStyle w:val="aff8"/>
            </w:pPr>
            <w:r w:rsidRPr="009D7055">
              <w:rPr>
                <w:rFonts w:hint="eastAsia"/>
              </w:rPr>
              <w:t>user_id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用户的id</w:t>
            </w:r>
          </w:p>
        </w:tc>
      </w:tr>
      <w:tr w:rsidR="00BF3892" w:rsidRPr="009D7055" w:rsidTr="005C39E8">
        <w:tc>
          <w:tcPr>
            <w:tcW w:w="1134" w:type="dxa"/>
          </w:tcPr>
          <w:p w:rsidR="00BF3892" w:rsidRPr="009D7055" w:rsidRDefault="00BF3892" w:rsidP="00D3631D">
            <w:pPr>
              <w:pStyle w:val="aff8"/>
            </w:pPr>
            <w:r w:rsidRPr="009D7055">
              <w:rPr>
                <w:rFonts w:hint="eastAsia"/>
              </w:rPr>
              <w:t>cate_id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分类的id</w:t>
            </w:r>
          </w:p>
        </w:tc>
      </w:tr>
      <w:tr w:rsidR="00BF3892" w:rsidRPr="009D7055" w:rsidTr="005C39E8">
        <w:tc>
          <w:tcPr>
            <w:tcW w:w="1134" w:type="dxa"/>
          </w:tcPr>
          <w:p w:rsidR="00BF3892" w:rsidRPr="009D7055" w:rsidRDefault="00BF3892" w:rsidP="00D3631D">
            <w:pPr>
              <w:pStyle w:val="aff8"/>
            </w:pPr>
            <w:r w:rsidRPr="009D7055">
              <w:rPr>
                <w:rFonts w:hint="eastAsia"/>
              </w:rPr>
              <w:t>diqu</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地区id</w:t>
            </w:r>
          </w:p>
        </w:tc>
      </w:tr>
      <w:tr w:rsidR="00BF3892" w:rsidRPr="009D7055" w:rsidTr="005C39E8">
        <w:tc>
          <w:tcPr>
            <w:tcW w:w="1134" w:type="dxa"/>
          </w:tcPr>
          <w:p w:rsidR="00BF3892" w:rsidRPr="009D7055" w:rsidRDefault="00BF3892" w:rsidP="00D3631D">
            <w:pPr>
              <w:pStyle w:val="aff8"/>
            </w:pPr>
            <w:r w:rsidRPr="009D7055">
              <w:rPr>
                <w:rFonts w:hint="eastAsia"/>
              </w:rPr>
              <w:t>biaoqian</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房子的标签</w:t>
            </w:r>
          </w:p>
        </w:tc>
      </w:tr>
      <w:tr w:rsidR="00BF3892" w:rsidRPr="009D7055" w:rsidTr="005C39E8">
        <w:tc>
          <w:tcPr>
            <w:tcW w:w="1134" w:type="dxa"/>
          </w:tcPr>
          <w:p w:rsidR="00BF3892" w:rsidRPr="009D7055" w:rsidRDefault="00BF3892" w:rsidP="00D3631D">
            <w:pPr>
              <w:pStyle w:val="aff8"/>
            </w:pPr>
            <w:r w:rsidRPr="009D7055">
              <w:rPr>
                <w:rFonts w:hint="eastAsia"/>
              </w:rPr>
              <w:t>is_new</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是否是新房</w:t>
            </w:r>
          </w:p>
        </w:tc>
      </w:tr>
      <w:tr w:rsidR="00BF3892" w:rsidRPr="009D7055" w:rsidTr="005C39E8">
        <w:tc>
          <w:tcPr>
            <w:tcW w:w="1134" w:type="dxa"/>
          </w:tcPr>
          <w:p w:rsidR="00BF3892" w:rsidRPr="009D7055" w:rsidRDefault="00BF3892" w:rsidP="00D3631D">
            <w:pPr>
              <w:pStyle w:val="aff8"/>
            </w:pPr>
            <w:r w:rsidRPr="009D7055">
              <w:rPr>
                <w:rFonts w:hint="eastAsia"/>
              </w:rPr>
              <w:t>address</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详细地址</w:t>
            </w:r>
          </w:p>
        </w:tc>
      </w:tr>
      <w:tr w:rsidR="00BF3892" w:rsidRPr="009D7055" w:rsidTr="005C39E8">
        <w:tc>
          <w:tcPr>
            <w:tcW w:w="1134" w:type="dxa"/>
          </w:tcPr>
          <w:p w:rsidR="00BF3892" w:rsidRPr="009D7055" w:rsidRDefault="00BF3892" w:rsidP="00D3631D">
            <w:pPr>
              <w:pStyle w:val="aff8"/>
            </w:pPr>
            <w:r w:rsidRPr="009D7055">
              <w:rPr>
                <w:rFonts w:hint="eastAsia"/>
              </w:rPr>
              <w:t>con</w:t>
            </w:r>
          </w:p>
        </w:tc>
        <w:tc>
          <w:tcPr>
            <w:tcW w:w="1134" w:type="dxa"/>
          </w:tcPr>
          <w:p w:rsidR="00BF3892" w:rsidRPr="009D7055" w:rsidRDefault="00BF3892" w:rsidP="00D3631D">
            <w:pPr>
              <w:pStyle w:val="aff8"/>
            </w:pPr>
            <w:r w:rsidRPr="009D7055">
              <w:rPr>
                <w:rFonts w:hint="eastAsia"/>
              </w:rPr>
              <w:t>text</w:t>
            </w:r>
          </w:p>
        </w:tc>
        <w:tc>
          <w:tcPr>
            <w:tcW w:w="1134" w:type="dxa"/>
          </w:tcPr>
          <w:p w:rsidR="00BF3892" w:rsidRPr="009D7055" w:rsidRDefault="00BF3892" w:rsidP="00D3631D">
            <w:pPr>
              <w:pStyle w:val="aff8"/>
            </w:pPr>
            <w:r w:rsidRPr="009D7055">
              <w:rPr>
                <w:rFonts w:hint="eastAsia"/>
              </w:rPr>
              <w:t>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房子的描述</w:t>
            </w:r>
          </w:p>
        </w:tc>
      </w:tr>
      <w:tr w:rsidR="00BF3892" w:rsidRPr="009D7055" w:rsidTr="005C39E8">
        <w:tc>
          <w:tcPr>
            <w:tcW w:w="1134" w:type="dxa"/>
          </w:tcPr>
          <w:p w:rsidR="00BF3892" w:rsidRPr="009D7055" w:rsidRDefault="00BF3892" w:rsidP="00D3631D">
            <w:pPr>
              <w:pStyle w:val="aff8"/>
            </w:pPr>
            <w:r w:rsidRPr="009D7055">
              <w:rPr>
                <w:rFonts w:hint="eastAsia"/>
              </w:rPr>
              <w:t>money</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月租</w:t>
            </w:r>
          </w:p>
        </w:tc>
      </w:tr>
      <w:tr w:rsidR="00BF3892" w:rsidRPr="009D7055" w:rsidTr="005C39E8">
        <w:tc>
          <w:tcPr>
            <w:tcW w:w="1134" w:type="dxa"/>
          </w:tcPr>
          <w:p w:rsidR="00BF3892" w:rsidRPr="009D7055" w:rsidRDefault="00BF3892" w:rsidP="00D3631D">
            <w:pPr>
              <w:pStyle w:val="aff8"/>
            </w:pPr>
            <w:r w:rsidRPr="009D7055">
              <w:rPr>
                <w:rFonts w:hint="eastAsia"/>
              </w:rPr>
              <w:t>fb_time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发布时间</w:t>
            </w:r>
          </w:p>
        </w:tc>
      </w:tr>
      <w:tr w:rsidR="00BF3892" w:rsidRPr="009D7055" w:rsidTr="005C39E8">
        <w:tc>
          <w:tcPr>
            <w:tcW w:w="1134" w:type="dxa"/>
          </w:tcPr>
          <w:p w:rsidR="00BF3892" w:rsidRPr="009D7055" w:rsidRDefault="00BF3892" w:rsidP="00D3631D">
            <w:pPr>
              <w:pStyle w:val="aff8"/>
            </w:pPr>
            <w:r w:rsidRPr="009D7055">
              <w:rPr>
                <w:rFonts w:hint="eastAsia"/>
              </w:rPr>
              <w:t>status</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状态（是否通过审核）</w:t>
            </w:r>
          </w:p>
        </w:tc>
      </w:tr>
      <w:tr w:rsidR="00BF3892" w:rsidRPr="009D7055" w:rsidTr="005C39E8">
        <w:tc>
          <w:tcPr>
            <w:tcW w:w="1134" w:type="dxa"/>
          </w:tcPr>
          <w:p w:rsidR="00BF3892" w:rsidRPr="009D7055" w:rsidRDefault="00BF3892" w:rsidP="00D3631D">
            <w:pPr>
              <w:pStyle w:val="aff8"/>
            </w:pPr>
            <w:r w:rsidRPr="009D7055">
              <w:rPr>
                <w:rFonts w:hint="eastAsia"/>
              </w:rPr>
              <w:t>is_tui</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是否推荐</w:t>
            </w:r>
          </w:p>
        </w:tc>
      </w:tr>
    </w:tbl>
    <w:p w:rsidR="00750D69" w:rsidRDefault="00750D69" w:rsidP="00015362">
      <w:pPr>
        <w:pStyle w:val="a5"/>
        <w:ind w:firstLineChars="300" w:firstLine="720"/>
      </w:pPr>
      <w:r>
        <w:rPr>
          <w:rFonts w:hint="eastAsia"/>
        </w:rPr>
        <w:t>(7)房源相册</w:t>
      </w:r>
      <w:r w:rsidR="005668F0">
        <w:rPr>
          <w:rFonts w:hint="eastAsia"/>
        </w:rPr>
        <w:t>表，表示房源相册路径表，具体如表4-7</w:t>
      </w:r>
      <w:r w:rsidR="00BF7C3E">
        <w:rPr>
          <w:rFonts w:hint="eastAsia"/>
        </w:rPr>
        <w:t>所示。</w:t>
      </w:r>
    </w:p>
    <w:p w:rsidR="00750D69" w:rsidRDefault="00750D69" w:rsidP="00750D69">
      <w:pPr>
        <w:pStyle w:val="affd"/>
        <w:ind w:left="2100" w:firstLine="420"/>
        <w:jc w:val="both"/>
      </w:pPr>
      <w:r>
        <w:rPr>
          <w:rFonts w:hint="eastAsia"/>
        </w:rPr>
        <w:t>表4</w:t>
      </w:r>
      <w:r>
        <w:t>-7</w:t>
      </w:r>
      <w:r>
        <w:rPr>
          <w:rFonts w:hint="eastAsia"/>
        </w:rPr>
        <w:t>房子相册的</w:t>
      </w:r>
      <w:r w:rsidRPr="005F61FA">
        <w:rPr>
          <w:rFonts w:hint="eastAsia"/>
        </w:rPr>
        <w:t>数据</w:t>
      </w:r>
      <w:r w:rsidRPr="005F61FA">
        <w:t>表</w:t>
      </w:r>
      <w:r w:rsidRPr="005F61FA">
        <w:rPr>
          <w:rFonts w:hint="eastAsia"/>
        </w:rPr>
        <w:t>（</w:t>
      </w:r>
      <w:r>
        <w:rPr>
          <w:rFonts w:hint="eastAsia"/>
        </w:rPr>
        <w:t>jz_xiangce</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pic</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照片地址</w:t>
            </w:r>
          </w:p>
        </w:tc>
      </w:tr>
      <w:tr w:rsidR="00BF3892" w:rsidTr="005C39E8">
        <w:tc>
          <w:tcPr>
            <w:tcW w:w="1134" w:type="dxa"/>
          </w:tcPr>
          <w:p w:rsidR="00BF3892" w:rsidRPr="009D7055" w:rsidRDefault="00BF3892" w:rsidP="00D3631D">
            <w:pPr>
              <w:pStyle w:val="aff8"/>
            </w:pPr>
            <w:r w:rsidRPr="009D7055">
              <w:rPr>
                <w:rFonts w:hint="eastAsia"/>
              </w:rPr>
              <w:t>goods_id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房子id</w:t>
            </w:r>
          </w:p>
        </w:tc>
      </w:tr>
    </w:tbl>
    <w:p w:rsidR="00750D69" w:rsidRDefault="00750D69" w:rsidP="00015362">
      <w:pPr>
        <w:pStyle w:val="a5"/>
        <w:ind w:firstLineChars="300" w:firstLine="720"/>
      </w:pPr>
      <w:r>
        <w:rPr>
          <w:rFonts w:hint="eastAsia"/>
        </w:rPr>
        <w:lastRenderedPageBreak/>
        <w:t>(8)网站简介</w:t>
      </w:r>
      <w:r w:rsidR="005668F0">
        <w:rPr>
          <w:rFonts w:hint="eastAsia"/>
        </w:rPr>
        <w:t>表，网站的信息简介，具体如表4-8</w:t>
      </w:r>
      <w:r w:rsidR="00BF7C3E">
        <w:rPr>
          <w:rFonts w:hint="eastAsia"/>
        </w:rPr>
        <w:t>所示。</w:t>
      </w:r>
    </w:p>
    <w:p w:rsidR="00750D69" w:rsidRDefault="00750D69" w:rsidP="00750D69">
      <w:pPr>
        <w:pStyle w:val="affd"/>
      </w:pPr>
      <w:r>
        <w:rPr>
          <w:rFonts w:hint="eastAsia"/>
        </w:rPr>
        <w:t>表4</w:t>
      </w:r>
      <w:r>
        <w:t>-8</w:t>
      </w:r>
      <w:r>
        <w:rPr>
          <w:rFonts w:hint="eastAsia"/>
        </w:rPr>
        <w:t>网址简介信息的</w:t>
      </w:r>
      <w:r w:rsidRPr="005F61FA">
        <w:rPr>
          <w:rFonts w:hint="eastAsia"/>
        </w:rPr>
        <w:t>数据</w:t>
      </w:r>
      <w:r w:rsidRPr="005F61FA">
        <w:t>表</w:t>
      </w:r>
      <w:r w:rsidRPr="005F61FA">
        <w:rPr>
          <w:rFonts w:hint="eastAsia"/>
        </w:rPr>
        <w:t>（</w:t>
      </w:r>
      <w:r>
        <w:rPr>
          <w:rFonts w:hint="eastAsia"/>
        </w:rPr>
        <w:t>jz_jj</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jj</w:t>
            </w:r>
          </w:p>
        </w:tc>
        <w:tc>
          <w:tcPr>
            <w:tcW w:w="1134" w:type="dxa"/>
          </w:tcPr>
          <w:p w:rsidR="00BF3892" w:rsidRPr="009D7055" w:rsidRDefault="00BF3892" w:rsidP="00D3631D">
            <w:pPr>
              <w:pStyle w:val="aff8"/>
            </w:pPr>
            <w:r w:rsidRPr="009D7055">
              <w:rPr>
                <w:rFonts w:hint="eastAsia"/>
              </w:rPr>
              <w:t>text</w:t>
            </w:r>
          </w:p>
        </w:tc>
        <w:tc>
          <w:tcPr>
            <w:tcW w:w="1134" w:type="dxa"/>
          </w:tcPr>
          <w:p w:rsidR="00BF3892" w:rsidRPr="009D7055" w:rsidRDefault="00BF3892" w:rsidP="00D3631D">
            <w:pPr>
              <w:pStyle w:val="aff8"/>
            </w:pPr>
            <w:r w:rsidRPr="009D7055">
              <w:rPr>
                <w:rFonts w:hint="eastAsia"/>
              </w:rPr>
              <w:t>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平台简介</w:t>
            </w:r>
          </w:p>
        </w:tc>
      </w:tr>
    </w:tbl>
    <w:p w:rsidR="00750D69" w:rsidRDefault="00750D69" w:rsidP="00015362">
      <w:pPr>
        <w:pStyle w:val="a5"/>
        <w:ind w:firstLineChars="300" w:firstLine="720"/>
      </w:pPr>
      <w:r>
        <w:rPr>
          <w:rFonts w:hint="eastAsia"/>
        </w:rPr>
        <w:t>(9)轮播</w:t>
      </w:r>
      <w:r w:rsidR="005668F0">
        <w:rPr>
          <w:rFonts w:hint="eastAsia"/>
        </w:rPr>
        <w:t>图表，首页轮播图的图片路径，具体如表4-9</w:t>
      </w:r>
      <w:r w:rsidR="00BF7C3E">
        <w:rPr>
          <w:rFonts w:hint="eastAsia"/>
        </w:rPr>
        <w:t>所示。</w:t>
      </w:r>
    </w:p>
    <w:p w:rsidR="00750D69" w:rsidRDefault="00750D69" w:rsidP="00750D69">
      <w:pPr>
        <w:pStyle w:val="affd"/>
      </w:pPr>
      <w:r>
        <w:rPr>
          <w:rFonts w:hint="eastAsia"/>
        </w:rPr>
        <w:t>表4</w:t>
      </w:r>
      <w:r>
        <w:t>-9</w:t>
      </w:r>
      <w:r>
        <w:rPr>
          <w:rFonts w:hint="eastAsia"/>
        </w:rPr>
        <w:t>轮播图的</w:t>
      </w:r>
      <w:r w:rsidRPr="005F61FA">
        <w:rPr>
          <w:rFonts w:hint="eastAsia"/>
        </w:rPr>
        <w:t>数据</w:t>
      </w:r>
      <w:r w:rsidRPr="005F61FA">
        <w:t>表</w:t>
      </w:r>
      <w:r w:rsidRPr="005F61FA">
        <w:rPr>
          <w:rFonts w:hint="eastAsia"/>
        </w:rPr>
        <w:t>（</w:t>
      </w:r>
      <w:r>
        <w:rPr>
          <w:rFonts w:hint="eastAsia"/>
        </w:rPr>
        <w:t>jz_lb</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pic</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轮播图地址</w:t>
            </w:r>
          </w:p>
        </w:tc>
      </w:tr>
    </w:tbl>
    <w:p w:rsidR="00750D69" w:rsidRDefault="00750D69" w:rsidP="00015362">
      <w:pPr>
        <w:pStyle w:val="a5"/>
        <w:ind w:firstLineChars="300" w:firstLine="720"/>
      </w:pPr>
      <w:r>
        <w:rPr>
          <w:rFonts w:hint="eastAsia"/>
        </w:rPr>
        <w:t>(10)订单</w:t>
      </w:r>
      <w:r w:rsidR="005668F0">
        <w:rPr>
          <w:rFonts w:hint="eastAsia"/>
        </w:rPr>
        <w:t>表，用户租房是产生的订单信息，具体如表4-10</w:t>
      </w:r>
      <w:r w:rsidR="00BF7C3E">
        <w:rPr>
          <w:rFonts w:hint="eastAsia"/>
        </w:rPr>
        <w:t>所示。</w:t>
      </w:r>
    </w:p>
    <w:p w:rsidR="00750D69" w:rsidRDefault="00750D69" w:rsidP="00750D69">
      <w:pPr>
        <w:pStyle w:val="affd"/>
      </w:pPr>
      <w:r>
        <w:rPr>
          <w:rFonts w:hint="eastAsia"/>
        </w:rPr>
        <w:t>表4</w:t>
      </w:r>
      <w:r>
        <w:t>-10</w:t>
      </w:r>
      <w:r>
        <w:rPr>
          <w:rFonts w:hint="eastAsia"/>
        </w:rPr>
        <w:t>订单信息的</w:t>
      </w:r>
      <w:r w:rsidRPr="005F61FA">
        <w:rPr>
          <w:rFonts w:hint="eastAsia"/>
        </w:rPr>
        <w:t>数据</w:t>
      </w:r>
      <w:r w:rsidRPr="005F61FA">
        <w:t>表</w:t>
      </w:r>
      <w:r w:rsidRPr="005F61FA">
        <w:rPr>
          <w:rFonts w:hint="eastAsia"/>
        </w:rPr>
        <w:t>（</w:t>
      </w:r>
      <w:r>
        <w:rPr>
          <w:rFonts w:hint="eastAsia"/>
        </w:rPr>
        <w:t>jz_order</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rPr>
          <w:trHeight w:val="90"/>
        </w:trPr>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user_id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用户id</w:t>
            </w:r>
          </w:p>
        </w:tc>
      </w:tr>
      <w:tr w:rsidR="00BF3892" w:rsidTr="005C39E8">
        <w:tc>
          <w:tcPr>
            <w:tcW w:w="1134" w:type="dxa"/>
          </w:tcPr>
          <w:p w:rsidR="00BF3892" w:rsidRPr="009D7055" w:rsidRDefault="00BF3892" w:rsidP="00D3631D">
            <w:pPr>
              <w:pStyle w:val="aff8"/>
            </w:pPr>
            <w:r w:rsidRPr="009D7055">
              <w:rPr>
                <w:rFonts w:hint="eastAsia"/>
              </w:rPr>
              <w:t>fangd_id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房东id</w:t>
            </w:r>
          </w:p>
        </w:tc>
      </w:tr>
      <w:tr w:rsidR="00BF3892" w:rsidTr="005C39E8">
        <w:tc>
          <w:tcPr>
            <w:tcW w:w="1134" w:type="dxa"/>
          </w:tcPr>
          <w:p w:rsidR="00BF3892" w:rsidRPr="009D7055" w:rsidRDefault="00BF3892" w:rsidP="00D3631D">
            <w:pPr>
              <w:pStyle w:val="aff8"/>
            </w:pPr>
            <w:r w:rsidRPr="009D7055">
              <w:rPr>
                <w:rFonts w:hint="eastAsia"/>
              </w:rPr>
              <w:t>goods_id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房子的id</w:t>
            </w:r>
          </w:p>
        </w:tc>
      </w:tr>
      <w:tr w:rsidR="00BF3892" w:rsidTr="005C39E8">
        <w:tc>
          <w:tcPr>
            <w:tcW w:w="1134" w:type="dxa"/>
          </w:tcPr>
          <w:p w:rsidR="00BF3892" w:rsidRPr="009D7055" w:rsidRDefault="00BF3892" w:rsidP="00D3631D">
            <w:pPr>
              <w:pStyle w:val="aff8"/>
            </w:pPr>
            <w:r w:rsidRPr="009D7055">
              <w:rPr>
                <w:rFonts w:hint="eastAsia"/>
              </w:rPr>
              <w:t>money</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月租</w:t>
            </w:r>
          </w:p>
        </w:tc>
      </w:tr>
      <w:tr w:rsidR="00BF3892" w:rsidTr="005C39E8">
        <w:tc>
          <w:tcPr>
            <w:tcW w:w="1134" w:type="dxa"/>
          </w:tcPr>
          <w:p w:rsidR="00BF3892" w:rsidRPr="009D7055" w:rsidRDefault="00BF3892" w:rsidP="00D3631D">
            <w:pPr>
              <w:pStyle w:val="aff8"/>
            </w:pPr>
            <w:r w:rsidRPr="009D7055">
              <w:rPr>
                <w:rFonts w:hint="eastAsia"/>
              </w:rPr>
              <w:t>c_time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创建时间</w:t>
            </w:r>
          </w:p>
        </w:tc>
      </w:tr>
      <w:tr w:rsidR="00BF3892" w:rsidTr="005C39E8">
        <w:tc>
          <w:tcPr>
            <w:tcW w:w="1134" w:type="dxa"/>
          </w:tcPr>
          <w:p w:rsidR="00BF3892" w:rsidRPr="009D7055" w:rsidRDefault="00BF3892" w:rsidP="00D3631D">
            <w:pPr>
              <w:pStyle w:val="aff8"/>
            </w:pPr>
            <w:r w:rsidRPr="009D7055">
              <w:rPr>
                <w:rFonts w:hint="eastAsia"/>
              </w:rPr>
              <w:t>status</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50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订单状态</w:t>
            </w:r>
          </w:p>
        </w:tc>
      </w:tr>
      <w:tr w:rsidR="00BF3892" w:rsidTr="005C39E8">
        <w:tc>
          <w:tcPr>
            <w:tcW w:w="1134" w:type="dxa"/>
          </w:tcPr>
          <w:p w:rsidR="00BF3892" w:rsidRPr="009D7055" w:rsidRDefault="00BF3892" w:rsidP="00D3631D">
            <w:pPr>
              <w:pStyle w:val="aff8"/>
            </w:pPr>
            <w:r w:rsidRPr="009D7055">
              <w:rPr>
                <w:rFonts w:hint="eastAsia"/>
              </w:rPr>
              <w:t>address</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房子详细地址</w:t>
            </w:r>
          </w:p>
        </w:tc>
      </w:tr>
      <w:tr w:rsidR="00BF3892" w:rsidTr="005C39E8">
        <w:tc>
          <w:tcPr>
            <w:tcW w:w="1134" w:type="dxa"/>
          </w:tcPr>
          <w:p w:rsidR="00BF3892" w:rsidRPr="009D7055" w:rsidRDefault="00BF3892" w:rsidP="00D3631D">
            <w:pPr>
              <w:pStyle w:val="aff8"/>
            </w:pPr>
            <w:r w:rsidRPr="009D7055">
              <w:rPr>
                <w:rFonts w:hint="eastAsia"/>
              </w:rPr>
              <w:t>diqu_id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地区id</w:t>
            </w:r>
          </w:p>
        </w:tc>
      </w:tr>
      <w:tr w:rsidR="00BF3892" w:rsidTr="005C39E8">
        <w:tc>
          <w:tcPr>
            <w:tcW w:w="1134" w:type="dxa"/>
          </w:tcPr>
          <w:p w:rsidR="00BF3892" w:rsidRPr="009D7055" w:rsidRDefault="00BF3892" w:rsidP="00D3631D">
            <w:pPr>
              <w:pStyle w:val="aff8"/>
            </w:pPr>
            <w:r w:rsidRPr="009D7055">
              <w:rPr>
                <w:rFonts w:hint="eastAsia"/>
              </w:rPr>
              <w:t>cate_id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分类id</w:t>
            </w:r>
          </w:p>
        </w:tc>
      </w:tr>
      <w:tr w:rsidR="00BF3892" w:rsidTr="005C39E8">
        <w:tc>
          <w:tcPr>
            <w:tcW w:w="1134" w:type="dxa"/>
          </w:tcPr>
          <w:p w:rsidR="00BF3892" w:rsidRPr="009D7055" w:rsidRDefault="00BF3892" w:rsidP="00D3631D">
            <w:pPr>
              <w:pStyle w:val="aff8"/>
            </w:pPr>
            <w:r w:rsidRPr="009D7055">
              <w:rPr>
                <w:rFonts w:hint="eastAsia"/>
              </w:rPr>
              <w:t>totals</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订单总价</w:t>
            </w:r>
          </w:p>
        </w:tc>
      </w:tr>
      <w:tr w:rsidR="00BF3892" w:rsidTr="005C39E8">
        <w:tc>
          <w:tcPr>
            <w:tcW w:w="1134" w:type="dxa"/>
          </w:tcPr>
          <w:p w:rsidR="00BF3892" w:rsidRPr="009D7055" w:rsidRDefault="00BF3892" w:rsidP="00D3631D">
            <w:pPr>
              <w:pStyle w:val="aff8"/>
            </w:pPr>
            <w:r w:rsidRPr="009D7055">
              <w:rPr>
                <w:rFonts w:hint="eastAsia"/>
              </w:rPr>
              <w:t>yuelen</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租的时间</w:t>
            </w:r>
          </w:p>
        </w:tc>
      </w:tr>
      <w:tr w:rsidR="00BF3892" w:rsidTr="005C39E8">
        <w:tc>
          <w:tcPr>
            <w:tcW w:w="1134" w:type="dxa"/>
          </w:tcPr>
          <w:p w:rsidR="00BF3892" w:rsidRPr="009D7055" w:rsidRDefault="00BF3892" w:rsidP="00D3631D">
            <w:pPr>
              <w:pStyle w:val="aff8"/>
            </w:pPr>
            <w:r w:rsidRPr="009D7055">
              <w:rPr>
                <w:rFonts w:hint="eastAsia"/>
              </w:rPr>
              <w:t>is_del</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是否删除（逻辑删除），实际没有删除</w:t>
            </w:r>
          </w:p>
        </w:tc>
      </w:tr>
    </w:tbl>
    <w:p w:rsidR="00750D69" w:rsidRDefault="00750D69" w:rsidP="00015362">
      <w:pPr>
        <w:pStyle w:val="a5"/>
      </w:pPr>
      <w:r>
        <w:rPr>
          <w:rFonts w:hint="eastAsia"/>
        </w:rPr>
        <w:t>(11)用户</w:t>
      </w:r>
      <w:r w:rsidR="005668F0">
        <w:rPr>
          <w:rFonts w:hint="eastAsia"/>
        </w:rPr>
        <w:t>表，用户的基本信息存储表，</w:t>
      </w:r>
      <w:r w:rsidR="002E2809">
        <w:rPr>
          <w:rFonts w:hint="eastAsia"/>
        </w:rPr>
        <w:t>存储用户的账号，密码，昵称等</w:t>
      </w:r>
      <w:r w:rsidR="00794661">
        <w:rPr>
          <w:rFonts w:hint="eastAsia"/>
        </w:rPr>
        <w:t>信息。</w:t>
      </w:r>
      <w:r w:rsidR="005668F0">
        <w:rPr>
          <w:rFonts w:hint="eastAsia"/>
        </w:rPr>
        <w:t>具体如表4-11</w:t>
      </w:r>
      <w:r w:rsidR="00BF7C3E">
        <w:rPr>
          <w:rFonts w:hint="eastAsia"/>
        </w:rPr>
        <w:t>所示。</w:t>
      </w:r>
    </w:p>
    <w:p w:rsidR="00750D69" w:rsidRDefault="00750D69" w:rsidP="00750D69">
      <w:pPr>
        <w:pStyle w:val="affd"/>
      </w:pPr>
      <w:r>
        <w:rPr>
          <w:rFonts w:hint="eastAsia"/>
        </w:rPr>
        <w:t>表4</w:t>
      </w:r>
      <w:r>
        <w:t>-11</w:t>
      </w:r>
      <w:r>
        <w:rPr>
          <w:rFonts w:hint="eastAsia"/>
        </w:rPr>
        <w:t>用户信息的</w:t>
      </w:r>
      <w:r w:rsidRPr="005F61FA">
        <w:rPr>
          <w:rFonts w:hint="eastAsia"/>
        </w:rPr>
        <w:t>数据</w:t>
      </w:r>
      <w:r w:rsidRPr="005F61FA">
        <w:t>表</w:t>
      </w:r>
      <w:r w:rsidRPr="005F61FA">
        <w:rPr>
          <w:rFonts w:hint="eastAsia"/>
        </w:rPr>
        <w:t>（</w:t>
      </w:r>
      <w:r>
        <w:rPr>
          <w:rFonts w:hint="eastAsia"/>
        </w:rPr>
        <w:t>jz_user</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username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用户账号</w:t>
            </w:r>
          </w:p>
        </w:tc>
      </w:tr>
      <w:tr w:rsidR="00BF3892" w:rsidTr="00D3631D">
        <w:trPr>
          <w:trHeight w:val="321"/>
        </w:trPr>
        <w:tc>
          <w:tcPr>
            <w:tcW w:w="1134" w:type="dxa"/>
          </w:tcPr>
          <w:p w:rsidR="00BF3892" w:rsidRPr="009D7055" w:rsidRDefault="00BF3892" w:rsidP="00D3631D">
            <w:pPr>
              <w:pStyle w:val="aff8"/>
            </w:pPr>
            <w:r w:rsidRPr="009D7055">
              <w:rPr>
                <w:rFonts w:hint="eastAsia"/>
              </w:rPr>
              <w:t>password</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用户密码</w:t>
            </w:r>
          </w:p>
        </w:tc>
      </w:tr>
      <w:tr w:rsidR="00BF3892" w:rsidTr="005C39E8">
        <w:tc>
          <w:tcPr>
            <w:tcW w:w="1134" w:type="dxa"/>
          </w:tcPr>
          <w:p w:rsidR="00BF3892" w:rsidRPr="009D7055" w:rsidRDefault="00BF3892" w:rsidP="00D3631D">
            <w:pPr>
              <w:pStyle w:val="aff8"/>
            </w:pPr>
            <w:r w:rsidRPr="009D7055">
              <w:rPr>
                <w:rFonts w:hint="eastAsia"/>
              </w:rPr>
              <w:t>nicheng</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昵称</w:t>
            </w:r>
          </w:p>
        </w:tc>
      </w:tr>
      <w:tr w:rsidR="00BF3892" w:rsidTr="005C39E8">
        <w:tc>
          <w:tcPr>
            <w:tcW w:w="1134" w:type="dxa"/>
          </w:tcPr>
          <w:p w:rsidR="00BF3892" w:rsidRPr="009D7055" w:rsidRDefault="00BF3892" w:rsidP="00D3631D">
            <w:pPr>
              <w:pStyle w:val="aff8"/>
            </w:pPr>
            <w:r w:rsidRPr="009D7055">
              <w:rPr>
                <w:rFonts w:hint="eastAsia"/>
              </w:rPr>
              <w:t>pic</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是</w:t>
            </w:r>
          </w:p>
        </w:tc>
        <w:tc>
          <w:tcPr>
            <w:tcW w:w="1134" w:type="dxa"/>
          </w:tcPr>
          <w:p w:rsidR="00BF3892" w:rsidRPr="009D7055" w:rsidRDefault="00BF3892" w:rsidP="00D3631D">
            <w:pPr>
              <w:pStyle w:val="aff8"/>
            </w:pPr>
            <w:r w:rsidRPr="009D7055">
              <w:rPr>
                <w:rFonts w:hint="eastAsia"/>
              </w:rPr>
              <w:t>头像</w:t>
            </w:r>
          </w:p>
        </w:tc>
      </w:tr>
      <w:tr w:rsidR="00BF3892" w:rsidTr="005C39E8">
        <w:tc>
          <w:tcPr>
            <w:tcW w:w="1134" w:type="dxa"/>
          </w:tcPr>
          <w:p w:rsidR="00BF3892" w:rsidRPr="009D7055" w:rsidRDefault="00BF3892" w:rsidP="00D3631D">
            <w:pPr>
              <w:pStyle w:val="aff8"/>
            </w:pPr>
            <w:r w:rsidRPr="009D7055">
              <w:rPr>
                <w:rFonts w:hint="eastAsia"/>
              </w:rPr>
              <w:t>zs_name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是</w:t>
            </w:r>
          </w:p>
        </w:tc>
        <w:tc>
          <w:tcPr>
            <w:tcW w:w="1134" w:type="dxa"/>
          </w:tcPr>
          <w:p w:rsidR="00BF3892" w:rsidRPr="009D7055" w:rsidRDefault="00BF3892" w:rsidP="00D3631D">
            <w:pPr>
              <w:pStyle w:val="aff8"/>
            </w:pPr>
            <w:r w:rsidRPr="009D7055">
              <w:rPr>
                <w:rFonts w:hint="eastAsia"/>
              </w:rPr>
              <w:t>真实姓名</w:t>
            </w:r>
          </w:p>
        </w:tc>
      </w:tr>
      <w:tr w:rsidR="00BF3892" w:rsidTr="005C39E8">
        <w:tc>
          <w:tcPr>
            <w:tcW w:w="1134" w:type="dxa"/>
          </w:tcPr>
          <w:p w:rsidR="00BF3892" w:rsidRPr="009D7055" w:rsidRDefault="00BF3892" w:rsidP="00D3631D">
            <w:pPr>
              <w:pStyle w:val="aff8"/>
            </w:pPr>
            <w:r w:rsidRPr="009D7055">
              <w:rPr>
                <w:rFonts w:hint="eastAsia"/>
              </w:rPr>
              <w:t>sex</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10</w:t>
            </w:r>
          </w:p>
        </w:tc>
        <w:tc>
          <w:tcPr>
            <w:tcW w:w="1134" w:type="dxa"/>
          </w:tcPr>
          <w:p w:rsidR="00BF3892" w:rsidRPr="009D7055" w:rsidRDefault="00BF3892" w:rsidP="00D3631D">
            <w:pPr>
              <w:pStyle w:val="aff8"/>
            </w:pPr>
            <w:r>
              <w:rPr>
                <w:rFonts w:hint="eastAsia"/>
              </w:rPr>
              <w:t>是</w:t>
            </w:r>
          </w:p>
        </w:tc>
        <w:tc>
          <w:tcPr>
            <w:tcW w:w="1134" w:type="dxa"/>
          </w:tcPr>
          <w:p w:rsidR="00BF3892" w:rsidRPr="009D7055" w:rsidRDefault="00BF3892" w:rsidP="00D3631D">
            <w:pPr>
              <w:pStyle w:val="aff8"/>
            </w:pPr>
            <w:r w:rsidRPr="009D7055">
              <w:rPr>
                <w:rFonts w:hint="eastAsia"/>
              </w:rPr>
              <w:t>性别</w:t>
            </w:r>
          </w:p>
        </w:tc>
      </w:tr>
      <w:tr w:rsidR="00BF3892" w:rsidTr="005C39E8">
        <w:tc>
          <w:tcPr>
            <w:tcW w:w="1134" w:type="dxa"/>
          </w:tcPr>
          <w:p w:rsidR="00BF3892" w:rsidRPr="009D7055" w:rsidRDefault="00BF3892" w:rsidP="00D3631D">
            <w:pPr>
              <w:pStyle w:val="aff8"/>
            </w:pPr>
            <w:r w:rsidRPr="009D7055">
              <w:rPr>
                <w:rFonts w:hint="eastAsia"/>
              </w:rPr>
              <w:t>time</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注册时间</w:t>
            </w:r>
          </w:p>
        </w:tc>
      </w:tr>
      <w:tr w:rsidR="00BF3892" w:rsidTr="005C39E8">
        <w:tc>
          <w:tcPr>
            <w:tcW w:w="1134" w:type="dxa"/>
          </w:tcPr>
          <w:p w:rsidR="00BF3892" w:rsidRPr="009D7055" w:rsidRDefault="00BF3892" w:rsidP="00D3631D">
            <w:pPr>
              <w:pStyle w:val="aff8"/>
            </w:pPr>
            <w:r w:rsidRPr="009D7055">
              <w:rPr>
                <w:rFonts w:hint="eastAsia"/>
              </w:rPr>
              <w:t>nianling</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是</w:t>
            </w:r>
          </w:p>
        </w:tc>
        <w:tc>
          <w:tcPr>
            <w:tcW w:w="1134" w:type="dxa"/>
          </w:tcPr>
          <w:p w:rsidR="00BF3892" w:rsidRPr="009D7055" w:rsidRDefault="00BF3892" w:rsidP="00D3631D">
            <w:pPr>
              <w:pStyle w:val="aff8"/>
            </w:pPr>
            <w:r w:rsidRPr="009D7055">
              <w:rPr>
                <w:rFonts w:hint="eastAsia"/>
              </w:rPr>
              <w:t>年龄</w:t>
            </w:r>
          </w:p>
        </w:tc>
      </w:tr>
      <w:tr w:rsidR="00BF3892" w:rsidTr="005C39E8">
        <w:tc>
          <w:tcPr>
            <w:tcW w:w="1134" w:type="dxa"/>
          </w:tcPr>
          <w:p w:rsidR="00BF3892" w:rsidRPr="009D7055" w:rsidRDefault="00BF3892" w:rsidP="00D3631D">
            <w:pPr>
              <w:pStyle w:val="aff8"/>
            </w:pPr>
            <w:r w:rsidRPr="009D7055">
              <w:rPr>
                <w:rFonts w:hint="eastAsia"/>
              </w:rPr>
              <w:t>qq</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QQ</w:t>
            </w:r>
          </w:p>
        </w:tc>
      </w:tr>
      <w:tr w:rsidR="00BF3892" w:rsidTr="005C39E8">
        <w:trPr>
          <w:trHeight w:val="276"/>
        </w:trPr>
        <w:tc>
          <w:tcPr>
            <w:tcW w:w="1134" w:type="dxa"/>
          </w:tcPr>
          <w:p w:rsidR="00BF3892" w:rsidRPr="009D7055" w:rsidRDefault="00BF3892" w:rsidP="00D3631D">
            <w:pPr>
              <w:pStyle w:val="aff8"/>
            </w:pPr>
            <w:r w:rsidRPr="009D7055">
              <w:rPr>
                <w:rFonts w:hint="eastAsia"/>
              </w:rPr>
              <w:t>qianming</w:t>
            </w:r>
          </w:p>
        </w:tc>
        <w:tc>
          <w:tcPr>
            <w:tcW w:w="1134" w:type="dxa"/>
          </w:tcPr>
          <w:p w:rsidR="00BF3892" w:rsidRPr="009D7055" w:rsidRDefault="00BF3892" w:rsidP="00D3631D">
            <w:pPr>
              <w:pStyle w:val="aff8"/>
            </w:pPr>
            <w:r w:rsidRPr="009D7055">
              <w:rPr>
                <w:rFonts w:hint="eastAsia"/>
              </w:rPr>
              <w:t>text</w:t>
            </w:r>
          </w:p>
        </w:tc>
        <w:tc>
          <w:tcPr>
            <w:tcW w:w="1134" w:type="dxa"/>
          </w:tcPr>
          <w:p w:rsidR="00BF3892" w:rsidRPr="009D7055" w:rsidRDefault="00BF3892" w:rsidP="00D3631D">
            <w:pPr>
              <w:pStyle w:val="aff8"/>
            </w:pPr>
            <w:r w:rsidRPr="009D7055">
              <w:rPr>
                <w:rFonts w:hint="eastAsia"/>
              </w:rPr>
              <w:t>0</w:t>
            </w:r>
          </w:p>
        </w:tc>
        <w:tc>
          <w:tcPr>
            <w:tcW w:w="1134" w:type="dxa"/>
          </w:tcPr>
          <w:p w:rsidR="00BF3892" w:rsidRPr="009D7055" w:rsidRDefault="00BF3892" w:rsidP="00D3631D">
            <w:pPr>
              <w:pStyle w:val="aff8"/>
            </w:pPr>
            <w:r>
              <w:rPr>
                <w:rFonts w:hint="eastAsia"/>
              </w:rPr>
              <w:t>是</w:t>
            </w:r>
          </w:p>
        </w:tc>
        <w:tc>
          <w:tcPr>
            <w:tcW w:w="1134" w:type="dxa"/>
          </w:tcPr>
          <w:p w:rsidR="00BF3892" w:rsidRPr="009D7055" w:rsidRDefault="00BF3892" w:rsidP="00D3631D">
            <w:pPr>
              <w:pStyle w:val="aff8"/>
            </w:pPr>
            <w:r w:rsidRPr="009D7055">
              <w:rPr>
                <w:rFonts w:hint="eastAsia"/>
              </w:rPr>
              <w:t>签名</w:t>
            </w:r>
          </w:p>
        </w:tc>
      </w:tr>
    </w:tbl>
    <w:p w:rsidR="00750D69" w:rsidRDefault="00750D69" w:rsidP="00015362">
      <w:pPr>
        <w:pStyle w:val="a5"/>
      </w:pPr>
      <w:r>
        <w:rPr>
          <w:rFonts w:hint="eastAsia"/>
        </w:rPr>
        <w:t>(12)网站基本信息</w:t>
      </w:r>
      <w:r w:rsidR="005668F0">
        <w:rPr>
          <w:rFonts w:hint="eastAsia"/>
        </w:rPr>
        <w:t>表，存储网站logo及名称，具体如表4-12</w:t>
      </w:r>
      <w:r w:rsidR="00BF7C3E">
        <w:rPr>
          <w:rFonts w:hint="eastAsia"/>
        </w:rPr>
        <w:t>所示。</w:t>
      </w:r>
    </w:p>
    <w:p w:rsidR="00750D69" w:rsidRDefault="00750D69" w:rsidP="00750D69">
      <w:pPr>
        <w:pStyle w:val="affd"/>
      </w:pPr>
      <w:r>
        <w:rPr>
          <w:rFonts w:hint="eastAsia"/>
        </w:rPr>
        <w:t>表4</w:t>
      </w:r>
      <w:r>
        <w:t>-12</w:t>
      </w:r>
      <w:r>
        <w:rPr>
          <w:rFonts w:hint="eastAsia"/>
        </w:rPr>
        <w:t>网址基本信息的</w:t>
      </w:r>
      <w:r w:rsidRPr="005F61FA">
        <w:rPr>
          <w:rFonts w:hint="eastAsia"/>
        </w:rPr>
        <w:t>数据</w:t>
      </w:r>
      <w:r w:rsidRPr="005F61FA">
        <w:t>表</w:t>
      </w:r>
      <w:r w:rsidRPr="005F61FA">
        <w:rPr>
          <w:rFonts w:hint="eastAsia"/>
        </w:rPr>
        <w:t>（</w:t>
      </w:r>
      <w:r>
        <w:rPr>
          <w:rFonts w:hint="eastAsia"/>
        </w:rPr>
        <w:t>jz_web</w:t>
      </w:r>
      <w:r w:rsidRPr="005F61FA">
        <w:t>）</w:t>
      </w:r>
    </w:p>
    <w:tbl>
      <w:tblPr>
        <w:tblStyle w:val="aff6"/>
        <w:tblW w:w="8363" w:type="dxa"/>
        <w:tblInd w:w="534" w:type="dxa"/>
        <w:tblBorders>
          <w:left w:val="none" w:sz="0" w:space="0" w:color="auto"/>
          <w:right w:val="none" w:sz="0" w:space="0" w:color="auto"/>
        </w:tblBorders>
        <w:tblLayout w:type="fixed"/>
        <w:tblLook w:val="04A0" w:firstRow="1" w:lastRow="0" w:firstColumn="1" w:lastColumn="0" w:noHBand="0" w:noVBand="1"/>
      </w:tblPr>
      <w:tblGrid>
        <w:gridCol w:w="1672"/>
        <w:gridCol w:w="1672"/>
        <w:gridCol w:w="1673"/>
        <w:gridCol w:w="1673"/>
        <w:gridCol w:w="1673"/>
      </w:tblGrid>
      <w:tr w:rsidR="00BF3892" w:rsidTr="005C39E8">
        <w:tc>
          <w:tcPr>
            <w:tcW w:w="1134" w:type="dxa"/>
          </w:tcPr>
          <w:p w:rsidR="00BF3892" w:rsidRPr="009D7055" w:rsidRDefault="00BF3892" w:rsidP="004B7F59">
            <w:pPr>
              <w:pStyle w:val="aff7"/>
            </w:pPr>
            <w:r w:rsidRPr="009D7055">
              <w:rPr>
                <w:rFonts w:hint="eastAsia"/>
              </w:rPr>
              <w:t>字段名称</w:t>
            </w:r>
          </w:p>
        </w:tc>
        <w:tc>
          <w:tcPr>
            <w:tcW w:w="1134" w:type="dxa"/>
          </w:tcPr>
          <w:p w:rsidR="00BF3892" w:rsidRPr="009D7055" w:rsidRDefault="00F57AE1" w:rsidP="004B7F59">
            <w:pPr>
              <w:pStyle w:val="aff7"/>
            </w:pPr>
            <w:r>
              <w:rPr>
                <w:rFonts w:hint="eastAsia"/>
              </w:rPr>
              <w:t>数据</w:t>
            </w:r>
            <w:r w:rsidR="00BF3892" w:rsidRPr="009D7055">
              <w:rPr>
                <w:rFonts w:hint="eastAsia"/>
              </w:rPr>
              <w:t>类型</w:t>
            </w:r>
          </w:p>
        </w:tc>
        <w:tc>
          <w:tcPr>
            <w:tcW w:w="1134" w:type="dxa"/>
          </w:tcPr>
          <w:p w:rsidR="00BF3892" w:rsidRPr="009D7055" w:rsidRDefault="00F57AE1" w:rsidP="004B7F59">
            <w:pPr>
              <w:pStyle w:val="aff7"/>
            </w:pPr>
            <w:r>
              <w:rPr>
                <w:rFonts w:hint="eastAsia"/>
              </w:rPr>
              <w:t>数据</w:t>
            </w:r>
            <w:r w:rsidR="00BF3892" w:rsidRPr="009D7055">
              <w:rPr>
                <w:rFonts w:hint="eastAsia"/>
              </w:rPr>
              <w:t>长度</w:t>
            </w:r>
          </w:p>
        </w:tc>
        <w:tc>
          <w:tcPr>
            <w:tcW w:w="1134" w:type="dxa"/>
          </w:tcPr>
          <w:p w:rsidR="00BF3892" w:rsidRPr="009D7055" w:rsidRDefault="00BF3892" w:rsidP="004B7F59">
            <w:pPr>
              <w:pStyle w:val="aff7"/>
            </w:pPr>
            <w:r>
              <w:rPr>
                <w:rFonts w:hint="eastAsia"/>
              </w:rPr>
              <w:t>允许空</w:t>
            </w:r>
          </w:p>
        </w:tc>
        <w:tc>
          <w:tcPr>
            <w:tcW w:w="1134" w:type="dxa"/>
          </w:tcPr>
          <w:p w:rsidR="00BF3892" w:rsidRPr="009D7055" w:rsidRDefault="00BF3892" w:rsidP="004B7F59">
            <w:pPr>
              <w:pStyle w:val="aff7"/>
            </w:pPr>
            <w:r w:rsidRPr="009D7055">
              <w:rPr>
                <w:rFonts w:hint="eastAsia"/>
              </w:rPr>
              <w:t>说明</w:t>
            </w:r>
          </w:p>
        </w:tc>
      </w:tr>
      <w:tr w:rsidR="00BF3892" w:rsidTr="005C39E8">
        <w:tc>
          <w:tcPr>
            <w:tcW w:w="1134" w:type="dxa"/>
          </w:tcPr>
          <w:p w:rsidR="00BF3892" w:rsidRPr="009D7055" w:rsidRDefault="00BF3892" w:rsidP="00D3631D">
            <w:pPr>
              <w:pStyle w:val="aff8"/>
            </w:pPr>
            <w:r w:rsidRPr="009D7055">
              <w:rPr>
                <w:rFonts w:hint="eastAsia"/>
              </w:rPr>
              <w:lastRenderedPageBreak/>
              <w:t>id</w:t>
            </w:r>
          </w:p>
        </w:tc>
        <w:tc>
          <w:tcPr>
            <w:tcW w:w="1134" w:type="dxa"/>
          </w:tcPr>
          <w:p w:rsidR="00BF3892" w:rsidRPr="009D7055" w:rsidRDefault="00BF3892" w:rsidP="00D3631D">
            <w:pPr>
              <w:pStyle w:val="aff8"/>
            </w:pPr>
            <w:r w:rsidRPr="009D7055">
              <w:rPr>
                <w:rFonts w:hint="eastAsia"/>
              </w:rPr>
              <w:t>int</w:t>
            </w:r>
          </w:p>
        </w:tc>
        <w:tc>
          <w:tcPr>
            <w:tcW w:w="1134" w:type="dxa"/>
          </w:tcPr>
          <w:p w:rsidR="00BF3892" w:rsidRPr="009D7055" w:rsidRDefault="00BF3892" w:rsidP="00D3631D">
            <w:pPr>
              <w:pStyle w:val="aff8"/>
            </w:pPr>
            <w:r w:rsidRPr="009D7055">
              <w:rPr>
                <w:rFonts w:hint="eastAsia"/>
              </w:rPr>
              <w:t>11</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索引，主键id</w:t>
            </w:r>
          </w:p>
        </w:tc>
      </w:tr>
      <w:tr w:rsidR="00BF3892" w:rsidTr="005C39E8">
        <w:tc>
          <w:tcPr>
            <w:tcW w:w="1134" w:type="dxa"/>
          </w:tcPr>
          <w:p w:rsidR="00BF3892" w:rsidRPr="009D7055" w:rsidRDefault="00BF3892" w:rsidP="00D3631D">
            <w:pPr>
              <w:pStyle w:val="aff8"/>
            </w:pPr>
            <w:r w:rsidRPr="009D7055">
              <w:rPr>
                <w:rFonts w:hint="eastAsia"/>
              </w:rPr>
              <w:t>logo</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logo</w:t>
            </w:r>
          </w:p>
        </w:tc>
      </w:tr>
      <w:tr w:rsidR="00BF3892" w:rsidTr="005C39E8">
        <w:tc>
          <w:tcPr>
            <w:tcW w:w="1134" w:type="dxa"/>
          </w:tcPr>
          <w:p w:rsidR="00BF3892" w:rsidRPr="009D7055" w:rsidRDefault="00BF3892" w:rsidP="00D3631D">
            <w:pPr>
              <w:pStyle w:val="aff8"/>
            </w:pPr>
            <w:r w:rsidRPr="009D7055">
              <w:rPr>
                <w:rFonts w:hint="eastAsia"/>
              </w:rPr>
              <w:t>name</w:t>
            </w:r>
          </w:p>
        </w:tc>
        <w:tc>
          <w:tcPr>
            <w:tcW w:w="1134" w:type="dxa"/>
          </w:tcPr>
          <w:p w:rsidR="00BF3892" w:rsidRPr="009D7055" w:rsidRDefault="00BF3892" w:rsidP="00D3631D">
            <w:pPr>
              <w:pStyle w:val="aff8"/>
            </w:pPr>
            <w:r w:rsidRPr="009D7055">
              <w:rPr>
                <w:rFonts w:hint="eastAsia"/>
              </w:rPr>
              <w:t>varchar</w:t>
            </w:r>
          </w:p>
        </w:tc>
        <w:tc>
          <w:tcPr>
            <w:tcW w:w="1134" w:type="dxa"/>
          </w:tcPr>
          <w:p w:rsidR="00BF3892" w:rsidRPr="009D7055" w:rsidRDefault="00BF3892" w:rsidP="00D3631D">
            <w:pPr>
              <w:pStyle w:val="aff8"/>
            </w:pPr>
            <w:r w:rsidRPr="009D7055">
              <w:rPr>
                <w:rFonts w:hint="eastAsia"/>
              </w:rPr>
              <w:t>255</w:t>
            </w:r>
          </w:p>
        </w:tc>
        <w:tc>
          <w:tcPr>
            <w:tcW w:w="1134" w:type="dxa"/>
          </w:tcPr>
          <w:p w:rsidR="00BF3892" w:rsidRPr="009D7055" w:rsidRDefault="00BF3892" w:rsidP="00D3631D">
            <w:pPr>
              <w:pStyle w:val="aff8"/>
            </w:pPr>
            <w:r>
              <w:rPr>
                <w:rFonts w:hint="eastAsia"/>
              </w:rPr>
              <w:t>否</w:t>
            </w:r>
          </w:p>
        </w:tc>
        <w:tc>
          <w:tcPr>
            <w:tcW w:w="1134" w:type="dxa"/>
          </w:tcPr>
          <w:p w:rsidR="00BF3892" w:rsidRPr="009D7055" w:rsidRDefault="00BF3892" w:rsidP="00D3631D">
            <w:pPr>
              <w:pStyle w:val="aff8"/>
            </w:pPr>
            <w:r w:rsidRPr="009D7055">
              <w:rPr>
                <w:rFonts w:hint="eastAsia"/>
              </w:rPr>
              <w:t>网站名称</w:t>
            </w:r>
          </w:p>
        </w:tc>
      </w:tr>
    </w:tbl>
    <w:p w:rsidR="00D401AD" w:rsidRDefault="00D401AD" w:rsidP="00D401AD">
      <w:pPr>
        <w:pStyle w:val="3"/>
        <w:spacing w:before="120"/>
      </w:pPr>
      <w:bookmarkStart w:id="157" w:name="_Toc8261"/>
      <w:bookmarkStart w:id="158" w:name="_Toc513747936"/>
      <w:bookmarkStart w:id="159" w:name="_Toc516514623"/>
      <w:r>
        <w:rPr>
          <w:rFonts w:hint="eastAsia"/>
        </w:rPr>
        <w:t>本章小结</w:t>
      </w:r>
      <w:bookmarkEnd w:id="157"/>
      <w:bookmarkEnd w:id="158"/>
      <w:bookmarkEnd w:id="159"/>
    </w:p>
    <w:p w:rsidR="00267EE5" w:rsidRDefault="00D401AD" w:rsidP="00D401AD">
      <w:pPr>
        <w:pStyle w:val="a5"/>
      </w:pPr>
      <w:r>
        <w:rPr>
          <w:rFonts w:hint="eastAsia"/>
        </w:rPr>
        <w:t>主要介绍网站的基本架构和数据模块的设计</w:t>
      </w:r>
      <w:r w:rsidR="003A39ED">
        <w:rPr>
          <w:rFonts w:hint="eastAsia"/>
        </w:rPr>
        <w:t>。</w:t>
      </w:r>
      <w:r>
        <w:rPr>
          <w:rFonts w:hint="eastAsia"/>
        </w:rPr>
        <w:t>着重介绍了该系统数据库的介绍,通过单个数据表的介绍,让别人去了解本系统所用到的数据来源的问题和相互连接的关系和作用。</w:t>
      </w:r>
    </w:p>
    <w:p w:rsidR="00267EE5" w:rsidRDefault="00267EE5" w:rsidP="00267EE5">
      <w:pPr>
        <w:pStyle w:val="1"/>
        <w:numPr>
          <w:ilvl w:val="0"/>
          <w:numId w:val="1"/>
        </w:numPr>
        <w:spacing w:before="240" w:after="120"/>
      </w:pPr>
      <w:bookmarkStart w:id="160" w:name="_Toc509341080"/>
      <w:bookmarkStart w:id="161" w:name="_Toc8043"/>
      <w:bookmarkStart w:id="162" w:name="_Toc481525760"/>
      <w:bookmarkStart w:id="163" w:name="_Toc8474"/>
      <w:bookmarkStart w:id="164" w:name="_Toc481865172"/>
      <w:bookmarkStart w:id="165" w:name="_Toc17902"/>
      <w:bookmarkStart w:id="166" w:name="_Toc513747937"/>
      <w:bookmarkStart w:id="167" w:name="_Toc516514624"/>
      <w:r>
        <w:rPr>
          <w:rFonts w:hint="eastAsia"/>
        </w:rPr>
        <w:t>系统实现</w:t>
      </w:r>
      <w:bookmarkEnd w:id="160"/>
      <w:bookmarkEnd w:id="161"/>
      <w:bookmarkEnd w:id="162"/>
      <w:bookmarkEnd w:id="163"/>
      <w:bookmarkEnd w:id="164"/>
      <w:bookmarkEnd w:id="165"/>
      <w:bookmarkEnd w:id="166"/>
      <w:bookmarkEnd w:id="167"/>
    </w:p>
    <w:p w:rsidR="00267EE5" w:rsidRDefault="00267EE5" w:rsidP="00267EE5">
      <w:pPr>
        <w:pStyle w:val="2"/>
        <w:numPr>
          <w:ilvl w:val="1"/>
          <w:numId w:val="1"/>
        </w:numPr>
        <w:spacing w:before="120"/>
      </w:pPr>
      <w:bookmarkStart w:id="168" w:name="_Toc579"/>
      <w:bookmarkStart w:id="169" w:name="_Toc513747938"/>
      <w:bookmarkStart w:id="170" w:name="_Toc516514625"/>
      <w:r>
        <w:rPr>
          <w:rFonts w:hint="eastAsia"/>
        </w:rPr>
        <w:t>系统前台实现与效果图</w:t>
      </w:r>
      <w:bookmarkEnd w:id="168"/>
      <w:bookmarkEnd w:id="169"/>
      <w:bookmarkEnd w:id="170"/>
    </w:p>
    <w:p w:rsidR="00267EE5" w:rsidRPr="005F79F8" w:rsidRDefault="00267EE5" w:rsidP="00267EE5">
      <w:pPr>
        <w:pStyle w:val="3"/>
        <w:spacing w:before="120"/>
      </w:pPr>
      <w:bookmarkStart w:id="171" w:name="_Toc2695"/>
      <w:bookmarkStart w:id="172" w:name="_Toc513747939"/>
      <w:bookmarkStart w:id="173" w:name="_Toc516514626"/>
      <w:r>
        <w:rPr>
          <w:rFonts w:hint="eastAsia"/>
        </w:rPr>
        <w:t>前台主页的实现</w:t>
      </w:r>
      <w:bookmarkEnd w:id="171"/>
      <w:bookmarkEnd w:id="172"/>
      <w:bookmarkEnd w:id="173"/>
    </w:p>
    <w:p w:rsidR="00267EE5" w:rsidRDefault="00267EE5" w:rsidP="00267EE5">
      <w:pPr>
        <w:pStyle w:val="a5"/>
      </w:pPr>
      <w:r>
        <w:t>用户通过前台地址</w:t>
      </w:r>
      <w:hyperlink r:id="rId55" w:history="1">
        <w:r w:rsidRPr="00981DDB">
          <w:t>www</w:t>
        </w:r>
        <w:r w:rsidR="008336DC">
          <w:t>.</w:t>
        </w:r>
        <w:r w:rsidRPr="00981DDB">
          <w:t>juzip</w:t>
        </w:r>
        <w:r w:rsidR="008336DC">
          <w:t>.</w:t>
        </w:r>
        <w:r w:rsidRPr="00981DDB">
          <w:t>cc进入网址首页</w:t>
        </w:r>
        <w:r w:rsidRPr="00F50728">
          <w:rPr>
            <w:rFonts w:asciiTheme="minorHAnsi" w:eastAsiaTheme="minorEastAsia" w:hAnsiTheme="minorHAnsi" w:cstheme="minorBidi"/>
            <w:sz w:val="21"/>
            <w:szCs w:val="22"/>
          </w:rPr>
          <w:t>进行</w:t>
        </w:r>
        <w:r w:rsidRPr="00981DDB">
          <w:t>浏览</w:t>
        </w:r>
        <w:r w:rsidR="003A39ED">
          <w:t>。</w:t>
        </w:r>
        <w:r w:rsidRPr="00981DDB">
          <w:t>如图</w:t>
        </w:r>
        <w:r w:rsidRPr="00981DDB">
          <w:rPr>
            <w:rFonts w:hint="eastAsia"/>
          </w:rPr>
          <w:t>5</w:t>
        </w:r>
      </w:hyperlink>
      <w:r>
        <w:t>-1</w:t>
      </w:r>
      <w:r>
        <w:rPr>
          <w:rFonts w:hint="eastAsia"/>
        </w:rPr>
        <w:t>所示</w:t>
      </w:r>
      <w:r w:rsidR="00BF7C3E">
        <w:rPr>
          <w:rFonts w:hint="eastAsia"/>
        </w:rPr>
        <w:t>。</w:t>
      </w:r>
    </w:p>
    <w:p w:rsidR="00267EE5" w:rsidRDefault="00267EE5" w:rsidP="00267EE5">
      <w:pPr>
        <w:pStyle w:val="a5"/>
        <w:jc w:val="center"/>
      </w:pPr>
      <w:r>
        <w:rPr>
          <w:noProof/>
        </w:rPr>
        <w:drawing>
          <wp:inline distT="0" distB="0" distL="0" distR="0">
            <wp:extent cx="4613924" cy="21134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645704" cy="2128028"/>
                    </a:xfrm>
                    <a:prstGeom prst="rect">
                      <a:avLst/>
                    </a:prstGeom>
                  </pic:spPr>
                </pic:pic>
              </a:graphicData>
            </a:graphic>
          </wp:inline>
        </w:drawing>
      </w:r>
    </w:p>
    <w:p w:rsidR="00267EE5" w:rsidRDefault="00990F92" w:rsidP="006C76CA">
      <w:pPr>
        <w:pStyle w:val="affd"/>
      </w:pPr>
      <w:r>
        <w:t>图</w:t>
      </w:r>
      <w:r>
        <w:rPr>
          <w:rFonts w:hint="eastAsia"/>
        </w:rPr>
        <w:t>5-1</w:t>
      </w:r>
      <w:r w:rsidR="00267EE5">
        <w:t>系统首页</w:t>
      </w:r>
      <w:r>
        <w:t>效果图</w:t>
      </w:r>
    </w:p>
    <w:p w:rsidR="00267EE5" w:rsidRPr="00267EE5" w:rsidRDefault="00267EE5" w:rsidP="00267EE5">
      <w:pPr>
        <w:pStyle w:val="3"/>
        <w:spacing w:before="120"/>
      </w:pPr>
      <w:bookmarkStart w:id="174" w:name="_Toc513747940"/>
      <w:bookmarkStart w:id="175" w:name="_Toc516514627"/>
      <w:r w:rsidRPr="00267EE5">
        <w:rPr>
          <w:rFonts w:hint="eastAsia"/>
        </w:rPr>
        <w:t>前台登录的实现</w:t>
      </w:r>
      <w:bookmarkEnd w:id="174"/>
      <w:bookmarkEnd w:id="175"/>
    </w:p>
    <w:p w:rsidR="00267EE5" w:rsidRDefault="00267EE5" w:rsidP="00267EE5">
      <w:pPr>
        <w:pStyle w:val="a5"/>
      </w:pPr>
      <w:r>
        <w:t>通过导航的登录来进行登录</w:t>
      </w:r>
      <w:r w:rsidR="00076B9C">
        <w:t>。</w:t>
      </w:r>
      <w:r w:rsidR="003572D5">
        <w:t>通过网址右上角的登录来进入登录页面，输入</w:t>
      </w:r>
      <w:r w:rsidR="00700600">
        <w:t>已注册用户的</w:t>
      </w:r>
      <w:r w:rsidR="003572D5">
        <w:t>账号</w:t>
      </w:r>
      <w:r w:rsidR="002F55BF">
        <w:t>和正确的</w:t>
      </w:r>
      <w:r w:rsidR="003572D5">
        <w:t>密码来进行登录</w:t>
      </w:r>
      <w:r>
        <w:t>如图</w:t>
      </w:r>
      <w:r>
        <w:rPr>
          <w:rFonts w:hint="eastAsia"/>
        </w:rPr>
        <w:t>5-2所示</w:t>
      </w:r>
      <w:r w:rsidR="003572D5">
        <w:rPr>
          <w:rFonts w:hint="eastAsia"/>
        </w:rPr>
        <w:t>。</w:t>
      </w:r>
    </w:p>
    <w:p w:rsidR="00267EE5" w:rsidRDefault="00267EE5" w:rsidP="00267EE5">
      <w:pPr>
        <w:pStyle w:val="a5"/>
        <w:jc w:val="center"/>
      </w:pPr>
      <w:r>
        <w:rPr>
          <w:noProof/>
        </w:rPr>
        <w:drawing>
          <wp:inline distT="0" distB="0" distL="0" distR="0">
            <wp:extent cx="4852505" cy="2001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3546" cy="2030627"/>
                    </a:xfrm>
                    <a:prstGeom prst="rect">
                      <a:avLst/>
                    </a:prstGeom>
                  </pic:spPr>
                </pic:pic>
              </a:graphicData>
            </a:graphic>
          </wp:inline>
        </w:drawing>
      </w:r>
    </w:p>
    <w:p w:rsidR="00267EE5" w:rsidRDefault="00990F92" w:rsidP="00E12E2F">
      <w:pPr>
        <w:pStyle w:val="affd"/>
      </w:pPr>
      <w:r>
        <w:t>图</w:t>
      </w:r>
      <w:r>
        <w:rPr>
          <w:rFonts w:hint="eastAsia"/>
        </w:rPr>
        <w:t>5-2</w:t>
      </w:r>
      <w:r w:rsidR="00E12E2F">
        <w:rPr>
          <w:rFonts w:hint="eastAsia"/>
        </w:rPr>
        <w:t>前台</w:t>
      </w:r>
      <w:r w:rsidR="00267EE5">
        <w:t>登录</w:t>
      </w:r>
    </w:p>
    <w:p w:rsidR="00267EE5" w:rsidRDefault="00267EE5" w:rsidP="00267EE5">
      <w:pPr>
        <w:pStyle w:val="a5"/>
      </w:pPr>
      <w:r>
        <w:lastRenderedPageBreak/>
        <w:t>代码实现:接收页面上用户输入的用户名和密码来进进行数据库比对,正确则登录成功,错误返回提示信息告诉用户账号密码有误</w:t>
      </w:r>
      <w:r w:rsidR="003A39ED">
        <w:t>。</w:t>
      </w:r>
      <w:r>
        <w:t>代码如下:</w:t>
      </w:r>
    </w:p>
    <w:p w:rsidR="00267EE5" w:rsidRPr="00F50728" w:rsidRDefault="00267EE5" w:rsidP="009274AA">
      <w:pPr>
        <w:pStyle w:val="aff9"/>
        <w:ind w:left="420" w:right="420"/>
      </w:pPr>
      <w:r w:rsidRPr="00F50728">
        <w:t xml:space="preserve">            $username = I('post</w:t>
      </w:r>
      <w:r w:rsidR="008336DC">
        <w:t>.</w:t>
      </w:r>
      <w:r w:rsidRPr="00F50728">
        <w:t>username');</w:t>
      </w:r>
    </w:p>
    <w:p w:rsidR="00267EE5" w:rsidRPr="00F50728" w:rsidRDefault="00267EE5" w:rsidP="009274AA">
      <w:pPr>
        <w:pStyle w:val="aff9"/>
        <w:ind w:left="420" w:right="420"/>
      </w:pPr>
      <w:r w:rsidRPr="00F50728">
        <w:t xml:space="preserve">            $password = I('post</w:t>
      </w:r>
      <w:r w:rsidR="008336DC">
        <w:t>.</w:t>
      </w:r>
      <w:r w:rsidRPr="00F50728">
        <w:t>password');</w:t>
      </w:r>
    </w:p>
    <w:p w:rsidR="00267EE5" w:rsidRPr="00F50728" w:rsidRDefault="00267EE5" w:rsidP="009274AA">
      <w:pPr>
        <w:pStyle w:val="aff9"/>
        <w:ind w:left="420" w:right="420"/>
      </w:pPr>
      <w:r w:rsidRPr="00F50728">
        <w:t xml:space="preserve">            $model = M('user');</w:t>
      </w:r>
    </w:p>
    <w:p w:rsidR="00267EE5" w:rsidRPr="00F50728" w:rsidRDefault="00267EE5" w:rsidP="009274AA">
      <w:pPr>
        <w:pStyle w:val="aff9"/>
        <w:ind w:left="420" w:right="420"/>
      </w:pPr>
      <w:r w:rsidRPr="00F50728">
        <w:t xml:space="preserve">            $where['username'] = $username;</w:t>
      </w:r>
    </w:p>
    <w:p w:rsidR="00267EE5" w:rsidRPr="00F50728" w:rsidRDefault="00267EE5" w:rsidP="009274AA">
      <w:pPr>
        <w:pStyle w:val="aff9"/>
        <w:ind w:left="420" w:right="420"/>
      </w:pPr>
      <w:r w:rsidRPr="00F50728">
        <w:t xml:space="preserve">            $userinfo = $model-&gt;where($where)-&gt;find();</w:t>
      </w:r>
    </w:p>
    <w:p w:rsidR="00267EE5" w:rsidRPr="00F50728" w:rsidRDefault="00267EE5" w:rsidP="009274AA">
      <w:pPr>
        <w:pStyle w:val="aff9"/>
        <w:ind w:left="420" w:right="420"/>
      </w:pPr>
      <w:r w:rsidRPr="00F50728">
        <w:t xml:space="preserve">            if(empty($username)){</w:t>
      </w:r>
    </w:p>
    <w:p w:rsidR="00267EE5" w:rsidRPr="00F50728" w:rsidRDefault="00267EE5" w:rsidP="009274AA">
      <w:pPr>
        <w:pStyle w:val="aff9"/>
        <w:ind w:left="420" w:right="420"/>
      </w:pPr>
      <w:r w:rsidRPr="00F50728">
        <w:rPr>
          <w:rFonts w:hint="eastAsia"/>
        </w:rPr>
        <w:t xml:space="preserve">                die("&lt;script&gt;alert('账号不能为空，请填写');window</w:t>
      </w:r>
      <w:r w:rsidR="003A39ED">
        <w:rPr>
          <w:rFonts w:hint="eastAsia"/>
        </w:rPr>
        <w:t>。</w:t>
      </w:r>
      <w:r w:rsidRPr="00F50728">
        <w:rPr>
          <w:rFonts w:hint="eastAsia"/>
        </w:rPr>
        <w:t>history</w:t>
      </w:r>
      <w:r w:rsidR="003A39ED">
        <w:rPr>
          <w:rFonts w:hint="eastAsia"/>
        </w:rPr>
        <w:t>。</w:t>
      </w:r>
      <w:r w:rsidRPr="00F50728">
        <w:rPr>
          <w:rFonts w:hint="eastAsia"/>
        </w:rPr>
        <w:t>back();&lt;/script&gt;");</w:t>
      </w:r>
    </w:p>
    <w:p w:rsidR="00267EE5" w:rsidRPr="00F50728" w:rsidRDefault="00267EE5" w:rsidP="009274AA">
      <w:pPr>
        <w:pStyle w:val="aff9"/>
        <w:ind w:left="420" w:right="420"/>
      </w:pPr>
      <w:r w:rsidRPr="00F50728">
        <w:t xml:space="preserve">            }</w:t>
      </w:r>
    </w:p>
    <w:p w:rsidR="00267EE5" w:rsidRPr="00F50728" w:rsidRDefault="00267EE5" w:rsidP="009274AA">
      <w:pPr>
        <w:pStyle w:val="aff9"/>
        <w:ind w:left="420" w:right="420"/>
      </w:pPr>
      <w:r w:rsidRPr="00F50728">
        <w:rPr>
          <w:rFonts w:hint="eastAsia"/>
        </w:rPr>
        <w:t xml:space="preserve">            if(empty($userinfo)){//账号不存在</w:t>
      </w:r>
    </w:p>
    <w:p w:rsidR="00C32294" w:rsidRDefault="00267EE5" w:rsidP="009274AA">
      <w:pPr>
        <w:pStyle w:val="aff9"/>
        <w:ind w:left="420" w:right="420"/>
      </w:pPr>
      <w:r w:rsidRPr="00F50728">
        <w:rPr>
          <w:rFonts w:hint="eastAsia"/>
        </w:rPr>
        <w:t xml:space="preserve">                die("&lt;script&gt;alert('用户名或密码错误');</w:t>
      </w:r>
    </w:p>
    <w:p w:rsidR="00267EE5" w:rsidRPr="00F50728" w:rsidRDefault="00267EE5" w:rsidP="009274AA">
      <w:pPr>
        <w:pStyle w:val="aff9"/>
        <w:ind w:left="420" w:right="420"/>
      </w:pPr>
      <w:r w:rsidRPr="00F50728">
        <w:rPr>
          <w:rFonts w:hint="eastAsia"/>
        </w:rPr>
        <w:t>window</w:t>
      </w:r>
      <w:r w:rsidR="003A39ED">
        <w:rPr>
          <w:rFonts w:hint="eastAsia"/>
        </w:rPr>
        <w:t>。</w:t>
      </w:r>
      <w:r w:rsidRPr="00F50728">
        <w:rPr>
          <w:rFonts w:hint="eastAsia"/>
        </w:rPr>
        <w:t>history</w:t>
      </w:r>
      <w:r w:rsidR="003A39ED">
        <w:rPr>
          <w:rFonts w:hint="eastAsia"/>
        </w:rPr>
        <w:t>。</w:t>
      </w:r>
      <w:r w:rsidRPr="00F50728">
        <w:rPr>
          <w:rFonts w:hint="eastAsia"/>
        </w:rPr>
        <w:t>back();&lt;/script&gt;");</w:t>
      </w:r>
    </w:p>
    <w:p w:rsidR="00267EE5" w:rsidRPr="00F50728" w:rsidRDefault="00267EE5" w:rsidP="009274AA">
      <w:pPr>
        <w:pStyle w:val="aff9"/>
        <w:ind w:left="420" w:right="420"/>
      </w:pPr>
      <w:r w:rsidRPr="00F50728">
        <w:t xml:space="preserve">            }</w:t>
      </w:r>
    </w:p>
    <w:p w:rsidR="00267EE5" w:rsidRPr="00F50728" w:rsidRDefault="00267EE5" w:rsidP="009274AA">
      <w:pPr>
        <w:pStyle w:val="aff9"/>
        <w:ind w:left="420" w:right="420"/>
      </w:pPr>
      <w:r w:rsidRPr="00F50728">
        <w:rPr>
          <w:rFonts w:hint="eastAsia"/>
        </w:rPr>
        <w:t xml:space="preserve">            //2、根据密码进行比对</w:t>
      </w:r>
    </w:p>
    <w:p w:rsidR="00267EE5" w:rsidRPr="00F50728" w:rsidRDefault="00267EE5" w:rsidP="009274AA">
      <w:pPr>
        <w:pStyle w:val="aff9"/>
        <w:ind w:left="420" w:right="420"/>
      </w:pPr>
      <w:r w:rsidRPr="00F50728">
        <w:t xml:space="preserve">            if($userinfo['password'] != ($password)){</w:t>
      </w:r>
    </w:p>
    <w:p w:rsidR="00C32294" w:rsidRDefault="00267EE5" w:rsidP="009274AA">
      <w:pPr>
        <w:pStyle w:val="aff9"/>
        <w:ind w:left="420" w:right="420"/>
      </w:pPr>
      <w:r w:rsidRPr="00F50728">
        <w:rPr>
          <w:rFonts w:hint="eastAsia"/>
        </w:rPr>
        <w:t xml:space="preserve">                die("&lt;script&gt;alert('用户名或密码错误！');</w:t>
      </w:r>
    </w:p>
    <w:p w:rsidR="00267EE5" w:rsidRPr="00F50728" w:rsidRDefault="00267EE5" w:rsidP="009274AA">
      <w:pPr>
        <w:pStyle w:val="aff9"/>
        <w:ind w:left="420" w:right="420"/>
      </w:pPr>
      <w:r w:rsidRPr="00F50728">
        <w:rPr>
          <w:rFonts w:hint="eastAsia"/>
        </w:rPr>
        <w:t>window</w:t>
      </w:r>
      <w:r w:rsidR="003A39ED">
        <w:rPr>
          <w:rFonts w:hint="eastAsia"/>
        </w:rPr>
        <w:t>。</w:t>
      </w:r>
      <w:r w:rsidRPr="00F50728">
        <w:rPr>
          <w:rFonts w:hint="eastAsia"/>
        </w:rPr>
        <w:t>history</w:t>
      </w:r>
      <w:r w:rsidR="003A39ED">
        <w:rPr>
          <w:rFonts w:hint="eastAsia"/>
        </w:rPr>
        <w:t>。</w:t>
      </w:r>
      <w:r w:rsidRPr="00F50728">
        <w:rPr>
          <w:rFonts w:hint="eastAsia"/>
        </w:rPr>
        <w:t>back();&lt;/script&gt;");</w:t>
      </w:r>
    </w:p>
    <w:p w:rsidR="00267EE5" w:rsidRPr="00F50728" w:rsidRDefault="00267EE5" w:rsidP="009274AA">
      <w:pPr>
        <w:pStyle w:val="aff9"/>
        <w:ind w:left="420" w:right="420"/>
      </w:pPr>
      <w:r w:rsidRPr="00F50728">
        <w:t xml:space="preserve">            }</w:t>
      </w:r>
    </w:p>
    <w:p w:rsidR="00267EE5" w:rsidRPr="00F50728" w:rsidRDefault="00267EE5" w:rsidP="009274AA">
      <w:pPr>
        <w:pStyle w:val="aff9"/>
        <w:ind w:left="420" w:right="420"/>
      </w:pPr>
      <w:r w:rsidRPr="00F50728">
        <w:t xml:space="preserve">            if ($userinfo['password'] != $password){</w:t>
      </w:r>
    </w:p>
    <w:p w:rsidR="00C32294" w:rsidRDefault="00267EE5" w:rsidP="009274AA">
      <w:pPr>
        <w:pStyle w:val="aff9"/>
        <w:ind w:left="420" w:right="420"/>
      </w:pPr>
      <w:r w:rsidRPr="00F50728">
        <w:rPr>
          <w:rFonts w:hint="eastAsia"/>
        </w:rPr>
        <w:t xml:space="preserve">                die("&lt;script&gt;alert('用户名或密码错误');</w:t>
      </w:r>
    </w:p>
    <w:p w:rsidR="00267EE5" w:rsidRPr="00F50728" w:rsidRDefault="00267EE5" w:rsidP="009274AA">
      <w:pPr>
        <w:pStyle w:val="aff9"/>
        <w:ind w:left="420" w:right="420"/>
      </w:pPr>
      <w:r w:rsidRPr="00F50728">
        <w:rPr>
          <w:rFonts w:hint="eastAsia"/>
        </w:rPr>
        <w:t>window</w:t>
      </w:r>
      <w:r w:rsidR="003A39ED">
        <w:rPr>
          <w:rFonts w:hint="eastAsia"/>
        </w:rPr>
        <w:t>。</w:t>
      </w:r>
      <w:r w:rsidRPr="00F50728">
        <w:rPr>
          <w:rFonts w:hint="eastAsia"/>
        </w:rPr>
        <w:t>history</w:t>
      </w:r>
      <w:r w:rsidR="003A39ED">
        <w:rPr>
          <w:rFonts w:hint="eastAsia"/>
        </w:rPr>
        <w:t>。</w:t>
      </w:r>
      <w:r w:rsidRPr="00F50728">
        <w:rPr>
          <w:rFonts w:hint="eastAsia"/>
        </w:rPr>
        <w:t>back();&lt;/script&gt;");</w:t>
      </w:r>
    </w:p>
    <w:p w:rsidR="00267EE5" w:rsidRPr="00F50728" w:rsidRDefault="00267EE5" w:rsidP="009274AA">
      <w:pPr>
        <w:pStyle w:val="aff9"/>
        <w:ind w:left="420" w:right="420"/>
      </w:pPr>
      <w:r w:rsidRPr="00F50728">
        <w:t xml:space="preserve">            }else{</w:t>
      </w:r>
    </w:p>
    <w:p w:rsidR="00267EE5" w:rsidRPr="00F50728" w:rsidRDefault="00267EE5" w:rsidP="009274AA">
      <w:pPr>
        <w:pStyle w:val="aff9"/>
        <w:ind w:left="420" w:right="420"/>
      </w:pPr>
      <w:r w:rsidRPr="00F50728">
        <w:t xml:space="preserve">                session('id',$userinfo['id']);</w:t>
      </w:r>
    </w:p>
    <w:p w:rsidR="00267EE5" w:rsidRPr="00F50728" w:rsidRDefault="00267EE5" w:rsidP="009274AA">
      <w:pPr>
        <w:pStyle w:val="aff9"/>
        <w:ind w:left="420" w:right="420"/>
      </w:pPr>
      <w:r w:rsidRPr="00F50728">
        <w:rPr>
          <w:rFonts w:hint="eastAsia"/>
        </w:rPr>
        <w:t xml:space="preserve">                die("&lt;script&gt;alert('登录成功！');location='" </w:t>
      </w:r>
      <w:r w:rsidR="003A39ED">
        <w:rPr>
          <w:rFonts w:hint="eastAsia"/>
        </w:rPr>
        <w:t>。</w:t>
      </w:r>
      <w:r w:rsidRPr="00F50728">
        <w:rPr>
          <w:rFonts w:hint="eastAsia"/>
        </w:rPr>
        <w:t xml:space="preserve"> __MODULE__ </w:t>
      </w:r>
      <w:r w:rsidR="003A39ED">
        <w:rPr>
          <w:rFonts w:hint="eastAsia"/>
        </w:rPr>
        <w:t>。</w:t>
      </w:r>
      <w:r w:rsidRPr="00F50728">
        <w:rPr>
          <w:rFonts w:hint="eastAsia"/>
        </w:rPr>
        <w:t xml:space="preserve"> "/index/index';&lt;/script&gt;");</w:t>
      </w:r>
    </w:p>
    <w:p w:rsidR="00267EE5" w:rsidRPr="00F50728" w:rsidRDefault="00267EE5" w:rsidP="009274AA">
      <w:pPr>
        <w:pStyle w:val="aff9"/>
        <w:ind w:left="420" w:right="420"/>
      </w:pPr>
      <w:r w:rsidRPr="00F50728">
        <w:t xml:space="preserve">            }</w:t>
      </w:r>
      <w:r w:rsidRPr="00F50728">
        <w:tab/>
      </w:r>
    </w:p>
    <w:p w:rsidR="00267EE5" w:rsidRPr="00935A42" w:rsidRDefault="00267EE5" w:rsidP="00935A42">
      <w:pPr>
        <w:pStyle w:val="3"/>
        <w:spacing w:before="120"/>
      </w:pPr>
      <w:bookmarkStart w:id="176" w:name="_Toc513747941"/>
      <w:bookmarkStart w:id="177" w:name="_Toc516514628"/>
      <w:r w:rsidRPr="00935A42">
        <w:t>前台注册的实现</w:t>
      </w:r>
      <w:bookmarkEnd w:id="176"/>
      <w:bookmarkEnd w:id="177"/>
    </w:p>
    <w:p w:rsidR="00267EE5" w:rsidRDefault="00267EE5" w:rsidP="00267EE5">
      <w:pPr>
        <w:pStyle w:val="a5"/>
      </w:pPr>
      <w:r>
        <w:rPr>
          <w:rFonts w:hint="eastAsia"/>
        </w:rPr>
        <w:t>如果该用户暂时未注册,等需要去注册,也是通过导航栏的注册按钮进入注册页面,为了简化注册流程,只需要账号密码</w:t>
      </w:r>
      <w:r w:rsidR="009274AA">
        <w:rPr>
          <w:rFonts w:hint="eastAsia"/>
        </w:rPr>
        <w:t>。现在都是以简化流程为主，现在的人们对时间的掌握非常的注重，你注册就注册十几分钟的话在别人还没进入网址前都让人觉得网站流程麻烦，对用户的体验非常不好。</w:t>
      </w:r>
      <w:r>
        <w:rPr>
          <w:rFonts w:hint="eastAsia"/>
        </w:rPr>
        <w:t>效果图如图5-3所示</w:t>
      </w:r>
      <w:r w:rsidR="00BF7C3E">
        <w:rPr>
          <w:rFonts w:hint="eastAsia"/>
        </w:rPr>
        <w:t>。</w:t>
      </w:r>
    </w:p>
    <w:p w:rsidR="00267EE5" w:rsidRDefault="00267EE5" w:rsidP="00267EE5">
      <w:pPr>
        <w:pStyle w:val="a5"/>
        <w:jc w:val="center"/>
      </w:pPr>
      <w:r>
        <w:rPr>
          <w:noProof/>
        </w:rPr>
        <w:drawing>
          <wp:inline distT="0" distB="0" distL="0" distR="0">
            <wp:extent cx="4732020" cy="27604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755639" cy="2774232"/>
                    </a:xfrm>
                    <a:prstGeom prst="rect">
                      <a:avLst/>
                    </a:prstGeom>
                  </pic:spPr>
                </pic:pic>
              </a:graphicData>
            </a:graphic>
          </wp:inline>
        </w:drawing>
      </w:r>
    </w:p>
    <w:p w:rsidR="00267EE5" w:rsidRDefault="00990F92" w:rsidP="00EC6EDB">
      <w:pPr>
        <w:pStyle w:val="affd"/>
      </w:pPr>
      <w:r>
        <w:t>图</w:t>
      </w:r>
      <w:r>
        <w:rPr>
          <w:rFonts w:hint="eastAsia"/>
        </w:rPr>
        <w:t>5-3</w:t>
      </w:r>
      <w:r w:rsidR="00533C83">
        <w:rPr>
          <w:rFonts w:hint="eastAsia"/>
        </w:rPr>
        <w:t>用户</w:t>
      </w:r>
      <w:r w:rsidR="00267EE5">
        <w:t>注册</w:t>
      </w:r>
    </w:p>
    <w:p w:rsidR="00267EE5" w:rsidRDefault="00267EE5" w:rsidP="00267EE5">
      <w:pPr>
        <w:pStyle w:val="a5"/>
        <w:ind w:firstLineChars="0" w:firstLine="0"/>
      </w:pPr>
      <w:r>
        <w:lastRenderedPageBreak/>
        <w:t>代码实现:接收用户输入的账号密码和确认密码,查询两次密码是否一致,和此帐号是否已经被其他人注册,确认无误后存入数据库</w:t>
      </w:r>
      <w:r w:rsidR="003A39ED">
        <w:t>。</w:t>
      </w:r>
      <w:r>
        <w:t>代码实现如下</w:t>
      </w:r>
      <w:r w:rsidR="00BF7C3E">
        <w:t>。</w:t>
      </w:r>
    </w:p>
    <w:p w:rsidR="00267EE5" w:rsidRPr="00F50728" w:rsidRDefault="00267EE5" w:rsidP="00296293">
      <w:pPr>
        <w:pStyle w:val="aff9"/>
        <w:ind w:left="420" w:right="420"/>
      </w:pPr>
      <w:r w:rsidRPr="00F50728">
        <w:t>$model = M('User');</w:t>
      </w:r>
    </w:p>
    <w:p w:rsidR="00267EE5" w:rsidRPr="00F50728" w:rsidRDefault="00267EE5" w:rsidP="00296293">
      <w:pPr>
        <w:pStyle w:val="aff9"/>
        <w:ind w:left="420" w:right="420"/>
      </w:pPr>
      <w:r w:rsidRPr="00F50728">
        <w:t xml:space="preserve">            $data['username'] = I('post</w:t>
      </w:r>
      <w:r w:rsidR="008336DC">
        <w:t>.</w:t>
      </w:r>
      <w:r w:rsidRPr="00F50728">
        <w:t>username');</w:t>
      </w:r>
    </w:p>
    <w:p w:rsidR="00267EE5" w:rsidRPr="00F50728" w:rsidRDefault="00267EE5" w:rsidP="00296293">
      <w:pPr>
        <w:pStyle w:val="aff9"/>
        <w:ind w:left="420" w:right="420"/>
      </w:pPr>
      <w:r w:rsidRPr="00F50728">
        <w:t xml:space="preserve">            $check = $model-&gt;where("username='{$username}'")-&gt;find();</w:t>
      </w:r>
    </w:p>
    <w:p w:rsidR="00267EE5" w:rsidRPr="00F50728" w:rsidRDefault="00267EE5" w:rsidP="00296293">
      <w:pPr>
        <w:pStyle w:val="aff9"/>
        <w:ind w:left="420" w:right="420"/>
      </w:pPr>
      <w:r w:rsidRPr="00F50728">
        <w:t xml:space="preserve">            if($check){</w:t>
      </w:r>
    </w:p>
    <w:p w:rsidR="00267EE5" w:rsidRPr="00F50728" w:rsidRDefault="00267EE5" w:rsidP="00296293">
      <w:pPr>
        <w:pStyle w:val="aff9"/>
        <w:ind w:left="420" w:right="420"/>
      </w:pPr>
      <w:r w:rsidRPr="00F50728">
        <w:rPr>
          <w:rFonts w:hint="eastAsia"/>
        </w:rPr>
        <w:t xml:space="preserve">                die("&lt;script&gt;alert('账号已被注册！');window</w:t>
      </w:r>
      <w:r w:rsidR="008336DC">
        <w:rPr>
          <w:rFonts w:hint="eastAsia"/>
        </w:rPr>
        <w:t>.</w:t>
      </w:r>
      <w:r w:rsidRPr="00F50728">
        <w:rPr>
          <w:rFonts w:hint="eastAsia"/>
        </w:rPr>
        <w:t>history</w:t>
      </w:r>
      <w:r w:rsidR="008336DC">
        <w:rPr>
          <w:rFonts w:hint="eastAsia"/>
        </w:rPr>
        <w:t>.</w:t>
      </w:r>
      <w:r w:rsidRPr="00F50728">
        <w:rPr>
          <w:rFonts w:hint="eastAsia"/>
        </w:rPr>
        <w:t>back();&lt;/script&gt;");</w:t>
      </w:r>
    </w:p>
    <w:p w:rsidR="00267EE5" w:rsidRPr="00F50728" w:rsidRDefault="00267EE5" w:rsidP="00296293">
      <w:pPr>
        <w:pStyle w:val="aff9"/>
        <w:ind w:left="420" w:right="420"/>
      </w:pPr>
      <w:r w:rsidRPr="00F50728">
        <w:t xml:space="preserve">            }</w:t>
      </w:r>
    </w:p>
    <w:p w:rsidR="00267EE5" w:rsidRPr="00F50728" w:rsidRDefault="00267EE5" w:rsidP="00296293">
      <w:pPr>
        <w:pStyle w:val="aff9"/>
        <w:ind w:left="420" w:right="420"/>
      </w:pPr>
      <w:r w:rsidRPr="00F50728">
        <w:t xml:space="preserve">            $data['username'] = $username;</w:t>
      </w:r>
    </w:p>
    <w:p w:rsidR="00267EE5" w:rsidRPr="00F50728" w:rsidRDefault="00267EE5" w:rsidP="00296293">
      <w:pPr>
        <w:pStyle w:val="aff9"/>
        <w:ind w:left="420" w:right="420"/>
      </w:pPr>
      <w:r w:rsidRPr="00F50728">
        <w:t xml:space="preserve">            $data['password'] = $password;</w:t>
      </w:r>
    </w:p>
    <w:p w:rsidR="00267EE5" w:rsidRPr="00F50728" w:rsidRDefault="00267EE5" w:rsidP="00296293">
      <w:pPr>
        <w:pStyle w:val="aff9"/>
        <w:ind w:left="420" w:right="420"/>
      </w:pPr>
      <w:r w:rsidRPr="00F50728">
        <w:t xml:space="preserve">            $res = M('user')-&gt;add($data);</w:t>
      </w:r>
    </w:p>
    <w:p w:rsidR="00267EE5" w:rsidRPr="00F50728" w:rsidRDefault="00267EE5" w:rsidP="00296293">
      <w:pPr>
        <w:pStyle w:val="aff9"/>
        <w:ind w:left="420" w:right="420"/>
      </w:pPr>
      <w:r w:rsidRPr="00F50728">
        <w:t xml:space="preserve">            if (!$res){</w:t>
      </w:r>
    </w:p>
    <w:p w:rsidR="00267EE5" w:rsidRPr="00F50728" w:rsidRDefault="00267EE5" w:rsidP="00296293">
      <w:pPr>
        <w:pStyle w:val="aff9"/>
        <w:ind w:left="420" w:right="420"/>
      </w:pPr>
      <w:r w:rsidRPr="00F50728">
        <w:rPr>
          <w:rFonts w:hint="eastAsia"/>
        </w:rPr>
        <w:t xml:space="preserve">                die("&lt;script&gt;alert('出现未知错误！');window</w:t>
      </w:r>
      <w:r w:rsidR="008336DC">
        <w:rPr>
          <w:rFonts w:hint="eastAsia"/>
        </w:rPr>
        <w:t>.</w:t>
      </w:r>
      <w:r w:rsidR="008336DC" w:rsidRPr="00F50728">
        <w:t>H</w:t>
      </w:r>
      <w:r w:rsidRPr="00F50728">
        <w:rPr>
          <w:rFonts w:hint="eastAsia"/>
        </w:rPr>
        <w:t>istory</w:t>
      </w:r>
      <w:r w:rsidR="008336DC">
        <w:rPr>
          <w:rFonts w:hint="eastAsia"/>
        </w:rPr>
        <w:t>.</w:t>
      </w:r>
      <w:r w:rsidRPr="00F50728">
        <w:rPr>
          <w:rFonts w:hint="eastAsia"/>
        </w:rPr>
        <w:t>back();&lt;/script&gt;");</w:t>
      </w:r>
    </w:p>
    <w:p w:rsidR="00267EE5" w:rsidRPr="00F50728" w:rsidRDefault="00267EE5" w:rsidP="00296293">
      <w:pPr>
        <w:pStyle w:val="aff9"/>
        <w:ind w:left="420" w:right="420"/>
      </w:pPr>
      <w:r w:rsidRPr="00F50728">
        <w:t xml:space="preserve">            }else{</w:t>
      </w:r>
    </w:p>
    <w:p w:rsidR="00267EE5" w:rsidRPr="00F50728" w:rsidRDefault="00267EE5" w:rsidP="00296293">
      <w:pPr>
        <w:pStyle w:val="aff9"/>
        <w:ind w:left="420" w:right="420"/>
      </w:pPr>
      <w:r w:rsidRPr="00F50728">
        <w:rPr>
          <w:rFonts w:hint="eastAsia"/>
        </w:rPr>
        <w:t xml:space="preserve">               "/login/login';&lt;/script&gt;");</w:t>
      </w:r>
    </w:p>
    <w:p w:rsidR="00267EE5" w:rsidRPr="00F50728" w:rsidRDefault="00267EE5" w:rsidP="00296293">
      <w:pPr>
        <w:pStyle w:val="aff9"/>
        <w:ind w:left="420" w:right="420"/>
      </w:pPr>
      <w:r w:rsidRPr="00F50728">
        <w:t xml:space="preserve">            }</w:t>
      </w:r>
    </w:p>
    <w:p w:rsidR="00267EE5" w:rsidRPr="00935A42" w:rsidRDefault="00267EE5" w:rsidP="00935A42">
      <w:pPr>
        <w:pStyle w:val="3"/>
        <w:spacing w:before="120"/>
      </w:pPr>
      <w:bookmarkStart w:id="178" w:name="_Toc513747942"/>
      <w:bookmarkStart w:id="179" w:name="_Toc516514629"/>
      <w:r w:rsidRPr="00935A42">
        <w:t>房东发布房源的实现</w:t>
      </w:r>
      <w:bookmarkEnd w:id="178"/>
      <w:bookmarkEnd w:id="179"/>
    </w:p>
    <w:p w:rsidR="00267EE5" w:rsidRDefault="00267EE5" w:rsidP="00267EE5">
      <w:pPr>
        <w:pStyle w:val="a5"/>
      </w:pPr>
      <w:r>
        <w:rPr>
          <w:rFonts w:hint="eastAsia"/>
        </w:rPr>
        <w:t>在用户登录成功后,如果有多余的房子需要进行出租,进入会员中心,进入发布租房进行房屋的基本信息发布</w:t>
      </w:r>
      <w:r w:rsidR="003A39ED">
        <w:rPr>
          <w:rFonts w:hint="eastAsia"/>
        </w:rPr>
        <w:t>。</w:t>
      </w:r>
      <w:r>
        <w:rPr>
          <w:rFonts w:hint="eastAsia"/>
        </w:rPr>
        <w:t>如图5</w:t>
      </w:r>
      <w:r>
        <w:t>-4所示</w:t>
      </w:r>
      <w:r w:rsidR="00BF7C3E">
        <w:t>。</w:t>
      </w:r>
    </w:p>
    <w:p w:rsidR="00267EE5" w:rsidRDefault="00267EE5" w:rsidP="00267EE5">
      <w:pPr>
        <w:pStyle w:val="a5"/>
        <w:jc w:val="center"/>
      </w:pPr>
      <w:r>
        <w:rPr>
          <w:noProof/>
        </w:rPr>
        <w:drawing>
          <wp:inline distT="0" distB="0" distL="0" distR="0">
            <wp:extent cx="4805680" cy="25275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0266" cy="2535211"/>
                    </a:xfrm>
                    <a:prstGeom prst="rect">
                      <a:avLst/>
                    </a:prstGeom>
                  </pic:spPr>
                </pic:pic>
              </a:graphicData>
            </a:graphic>
          </wp:inline>
        </w:drawing>
      </w:r>
      <w:r w:rsidR="00E61867">
        <w:rPr>
          <w:rFonts w:hint="eastAsia"/>
        </w:rPr>
        <w:t>0</w:t>
      </w:r>
    </w:p>
    <w:p w:rsidR="00267EE5" w:rsidRDefault="00990F92" w:rsidP="00EC6EDB">
      <w:pPr>
        <w:pStyle w:val="affd"/>
      </w:pPr>
      <w:r>
        <w:t>图</w:t>
      </w:r>
      <w:r>
        <w:rPr>
          <w:rFonts w:hint="eastAsia"/>
        </w:rPr>
        <w:t>5-4</w:t>
      </w:r>
      <w:r w:rsidR="00267EE5">
        <w:t>房东租房发布</w:t>
      </w:r>
    </w:p>
    <w:p w:rsidR="00267EE5" w:rsidRDefault="00267EE5" w:rsidP="00267EE5">
      <w:pPr>
        <w:pStyle w:val="a5"/>
        <w:ind w:firstLineChars="0" w:firstLine="0"/>
      </w:pPr>
      <w:r>
        <w:t>代码是实现:后台接收到用户发布的房子的基本信息,将房子信息存储起来,在后台就能看到在待审核的房子信息中看到,然后管理员进行相应的操作</w:t>
      </w:r>
      <w:r w:rsidR="003A39ED">
        <w:t>。</w:t>
      </w:r>
      <w:r>
        <w:t>代码实现如下:</w:t>
      </w:r>
    </w:p>
    <w:p w:rsidR="00267EE5" w:rsidRPr="00F50728" w:rsidRDefault="00267EE5" w:rsidP="00AC687E">
      <w:pPr>
        <w:pStyle w:val="aff9"/>
        <w:ind w:left="420" w:right="420"/>
      </w:pPr>
      <w:r w:rsidRPr="00F50728">
        <w:t>$res = M('goods')-&gt;add($data);</w:t>
      </w:r>
    </w:p>
    <w:p w:rsidR="00267EE5" w:rsidRPr="00F50728" w:rsidRDefault="00267EE5" w:rsidP="00AC687E">
      <w:pPr>
        <w:pStyle w:val="aff9"/>
        <w:ind w:left="420" w:right="420"/>
      </w:pPr>
      <w:r w:rsidRPr="00F50728">
        <w:rPr>
          <w:rFonts w:hint="eastAsia"/>
        </w:rPr>
        <w:t xml:space="preserve">            $upload = new \Think\Upload(); // 实例化上传类</w:t>
      </w:r>
    </w:p>
    <w:p w:rsidR="00267EE5" w:rsidRPr="00F50728" w:rsidRDefault="00267EE5" w:rsidP="00AC687E">
      <w:pPr>
        <w:pStyle w:val="aff9"/>
        <w:ind w:left="420" w:right="420"/>
      </w:pPr>
      <w:r w:rsidRPr="00F50728">
        <w:rPr>
          <w:rFonts w:hint="eastAsia"/>
        </w:rPr>
        <w:t xml:space="preserve">            $upload-&gt;maxSize = 3145728; // 设置附件上传大小</w:t>
      </w:r>
    </w:p>
    <w:p w:rsidR="00267EE5" w:rsidRPr="00F50728" w:rsidRDefault="00267EE5" w:rsidP="00AC687E">
      <w:pPr>
        <w:pStyle w:val="aff9"/>
        <w:ind w:left="420" w:right="420"/>
      </w:pPr>
      <w:r w:rsidRPr="00F50728">
        <w:rPr>
          <w:rFonts w:hint="eastAsia"/>
        </w:rPr>
        <w:t xml:space="preserve">            $upload-&gt;exts = array('jpg', 'gif', 'png', 'jpeg'); // 设置附件上传类型</w:t>
      </w:r>
    </w:p>
    <w:p w:rsidR="00267EE5" w:rsidRPr="00F50728" w:rsidRDefault="00267EE5" w:rsidP="00AC687E">
      <w:pPr>
        <w:pStyle w:val="aff9"/>
        <w:ind w:left="420" w:right="420"/>
      </w:pPr>
      <w:r w:rsidRPr="00F50728">
        <w:t xml:space="preserve">            $upload-&gt;replace = true;</w:t>
      </w:r>
    </w:p>
    <w:p w:rsidR="00267EE5" w:rsidRPr="00F50728" w:rsidRDefault="00267EE5" w:rsidP="00AC687E">
      <w:pPr>
        <w:pStyle w:val="aff9"/>
        <w:ind w:left="420" w:right="420"/>
      </w:pPr>
      <w:r w:rsidRPr="00F50728">
        <w:t xml:space="preserve">            $upload-&gt;autoSub = false;</w:t>
      </w:r>
    </w:p>
    <w:p w:rsidR="00267EE5" w:rsidRPr="00F50728" w:rsidRDefault="00267EE5" w:rsidP="00AC687E">
      <w:pPr>
        <w:pStyle w:val="aff9"/>
        <w:ind w:left="420" w:right="420"/>
      </w:pPr>
      <w:r w:rsidRPr="00F50728">
        <w:t xml:space="preserve">            $upload-&gt;rootPath = '</w:t>
      </w:r>
      <w:r w:rsidR="008336DC">
        <w:t>.</w:t>
      </w:r>
      <w:r w:rsidRPr="00F50728">
        <w:t>/Public/Uploads/Goods/';</w:t>
      </w:r>
    </w:p>
    <w:p w:rsidR="00267EE5" w:rsidRPr="00F50728" w:rsidRDefault="00267EE5" w:rsidP="00AC687E">
      <w:pPr>
        <w:pStyle w:val="aff9"/>
        <w:ind w:left="420" w:right="420"/>
      </w:pPr>
      <w:r w:rsidRPr="00F50728">
        <w:rPr>
          <w:rFonts w:hint="eastAsia"/>
        </w:rPr>
        <w:t xml:space="preserve">            $upload-&gt;savePath = ''; // 设置附件上传目录</w:t>
      </w:r>
    </w:p>
    <w:p w:rsidR="00267EE5" w:rsidRPr="00F50728" w:rsidRDefault="00267EE5" w:rsidP="00AC687E">
      <w:pPr>
        <w:pStyle w:val="aff9"/>
        <w:ind w:left="420" w:right="420"/>
      </w:pPr>
      <w:r w:rsidRPr="00F50728">
        <w:t xml:space="preserve">            $info = $upload-&gt;upload();</w:t>
      </w:r>
    </w:p>
    <w:p w:rsidR="00267EE5" w:rsidRPr="00F50728" w:rsidRDefault="00267EE5" w:rsidP="00AC687E">
      <w:pPr>
        <w:pStyle w:val="aff9"/>
        <w:ind w:left="420" w:right="420"/>
      </w:pPr>
      <w:r w:rsidRPr="00F50728">
        <w:t xml:space="preserve">            foreach($info as $key=&gt;$value){</w:t>
      </w:r>
    </w:p>
    <w:p w:rsidR="00267EE5" w:rsidRPr="00F50728" w:rsidRDefault="00267EE5" w:rsidP="00AC687E">
      <w:pPr>
        <w:pStyle w:val="aff9"/>
        <w:ind w:left="420" w:right="420"/>
      </w:pPr>
      <w:r w:rsidRPr="00F50728">
        <w:t xml:space="preserve">                if ($info) {</w:t>
      </w:r>
    </w:p>
    <w:p w:rsidR="00267EE5" w:rsidRPr="00F50728" w:rsidRDefault="00267EE5" w:rsidP="00AC687E">
      <w:pPr>
        <w:pStyle w:val="aff9"/>
        <w:ind w:left="420" w:right="420"/>
      </w:pPr>
      <w:r w:rsidRPr="00F50728">
        <w:t xml:space="preserve">                    $pic = $upload-&gt;rootPath </w:t>
      </w:r>
      <w:r w:rsidR="008336DC">
        <w:t>.</w:t>
      </w:r>
      <w:r w:rsidRPr="00F50728">
        <w:t xml:space="preserve"> $upload-&gt;savePath </w:t>
      </w:r>
      <w:r w:rsidR="008336DC">
        <w:t>.</w:t>
      </w:r>
      <w:r w:rsidRPr="00F50728">
        <w:t xml:space="preserve"> $value['savename'];</w:t>
      </w:r>
    </w:p>
    <w:p w:rsidR="00267EE5" w:rsidRPr="00F50728" w:rsidRDefault="00267EE5" w:rsidP="00AC687E">
      <w:pPr>
        <w:pStyle w:val="aff9"/>
        <w:ind w:left="420" w:right="420"/>
      </w:pPr>
      <w:r w:rsidRPr="00F50728">
        <w:t xml:space="preserve">                    $pic = str_replace('</w:t>
      </w:r>
      <w:r w:rsidR="008336DC">
        <w:t>.</w:t>
      </w:r>
      <w:r w:rsidRPr="00F50728">
        <w:t>/', '/', $pic);</w:t>
      </w:r>
    </w:p>
    <w:p w:rsidR="00267EE5" w:rsidRPr="00F50728" w:rsidRDefault="00267EE5" w:rsidP="00AC687E">
      <w:pPr>
        <w:pStyle w:val="aff9"/>
        <w:ind w:left="420" w:right="420"/>
      </w:pPr>
      <w:r w:rsidRPr="00F50728">
        <w:lastRenderedPageBreak/>
        <w:t xml:space="preserve">                    $da['pic'] = $pic;</w:t>
      </w:r>
    </w:p>
    <w:p w:rsidR="00267EE5" w:rsidRPr="00F50728" w:rsidRDefault="00267EE5" w:rsidP="00AC687E">
      <w:pPr>
        <w:pStyle w:val="aff9"/>
        <w:ind w:left="420" w:right="420"/>
      </w:pPr>
      <w:r w:rsidRPr="00F50728">
        <w:t xml:space="preserve">                    $da['goods_id'] = $res;</w:t>
      </w:r>
    </w:p>
    <w:p w:rsidR="00267EE5" w:rsidRPr="00F50728" w:rsidRDefault="00267EE5" w:rsidP="00AC687E">
      <w:pPr>
        <w:pStyle w:val="aff9"/>
        <w:ind w:left="420" w:right="420"/>
      </w:pPr>
      <w:r w:rsidRPr="00F50728">
        <w:t xml:space="preserve">                    M('xiangce')-&gt;add($da);</w:t>
      </w:r>
    </w:p>
    <w:p w:rsidR="00267EE5" w:rsidRPr="00F50728" w:rsidRDefault="00267EE5" w:rsidP="000E5489">
      <w:pPr>
        <w:pStyle w:val="aff9"/>
        <w:ind w:left="420" w:right="420"/>
      </w:pPr>
      <w:r w:rsidRPr="00F50728">
        <w:t xml:space="preserve">                } </w:t>
      </w:r>
    </w:p>
    <w:p w:rsidR="00267EE5" w:rsidRPr="00F50728" w:rsidRDefault="00267EE5" w:rsidP="00AC687E">
      <w:pPr>
        <w:pStyle w:val="aff9"/>
        <w:ind w:left="420" w:right="420"/>
      </w:pPr>
      <w:r w:rsidRPr="00F50728">
        <w:t xml:space="preserve">            }</w:t>
      </w:r>
    </w:p>
    <w:p w:rsidR="00935A42" w:rsidRDefault="00267EE5" w:rsidP="00B03441">
      <w:pPr>
        <w:pStyle w:val="aff9"/>
        <w:ind w:left="420" w:right="420"/>
      </w:pPr>
      <w:r w:rsidRPr="00F50728">
        <w:t xml:space="preserve">   }</w:t>
      </w:r>
    </w:p>
    <w:p w:rsidR="00935A42" w:rsidRPr="001D0805" w:rsidRDefault="00935A42" w:rsidP="00935A42">
      <w:pPr>
        <w:pStyle w:val="2"/>
        <w:numPr>
          <w:ilvl w:val="1"/>
          <w:numId w:val="1"/>
        </w:numPr>
        <w:spacing w:before="120"/>
      </w:pPr>
      <w:bookmarkStart w:id="180" w:name="_Toc513747943"/>
      <w:bookmarkStart w:id="181" w:name="_Toc516514630"/>
      <w:r>
        <w:rPr>
          <w:rFonts w:hint="eastAsia"/>
        </w:rPr>
        <w:t>系统后台代码实现与效果图</w:t>
      </w:r>
      <w:bookmarkEnd w:id="180"/>
      <w:bookmarkEnd w:id="181"/>
    </w:p>
    <w:p w:rsidR="00935A42" w:rsidRPr="004253DE" w:rsidRDefault="00935A42" w:rsidP="004253DE">
      <w:pPr>
        <w:pStyle w:val="3"/>
        <w:spacing w:before="120"/>
      </w:pPr>
      <w:bookmarkStart w:id="182" w:name="_Toc9673"/>
      <w:bookmarkStart w:id="183" w:name="_Toc513747944"/>
      <w:bookmarkStart w:id="184" w:name="_Toc516514631"/>
      <w:r w:rsidRPr="004253DE">
        <w:rPr>
          <w:rFonts w:hint="eastAsia"/>
        </w:rPr>
        <w:t>后台登录页面的实现</w:t>
      </w:r>
      <w:bookmarkEnd w:id="182"/>
      <w:bookmarkEnd w:id="183"/>
      <w:bookmarkEnd w:id="184"/>
    </w:p>
    <w:p w:rsidR="00935A42" w:rsidRDefault="00935A42" w:rsidP="00935A42">
      <w:pPr>
        <w:pStyle w:val="a5"/>
        <w:rPr>
          <w:rFonts w:asciiTheme="minorEastAsia" w:eastAsiaTheme="minorEastAsia" w:hAnsiTheme="minorEastAsia" w:cstheme="minorEastAsia"/>
        </w:rPr>
      </w:pPr>
      <w:r>
        <w:rPr>
          <w:rFonts w:asciiTheme="minorEastAsia" w:eastAsiaTheme="minorEastAsia" w:hAnsiTheme="minorEastAsia" w:cstheme="minorEastAsia" w:hint="eastAsia"/>
        </w:rPr>
        <w:t>管理员通过登录地址：</w:t>
      </w:r>
      <w:hyperlink r:id="rId60" w:history="1">
        <w:r>
          <w:rPr>
            <w:rFonts w:asciiTheme="minorEastAsia" w:eastAsiaTheme="minorEastAsia" w:hAnsiTheme="minorEastAsia" w:cstheme="minorEastAsia" w:hint="eastAsia"/>
          </w:rPr>
          <w:t>www</w:t>
        </w:r>
        <w:r w:rsidR="008336DC">
          <w:rPr>
            <w:rFonts w:asciiTheme="minorEastAsia" w:eastAsiaTheme="minorEastAsia" w:hAnsiTheme="minorEastAsia" w:cstheme="minorEastAsia" w:hint="eastAsia"/>
          </w:rPr>
          <w:t>.</w:t>
        </w:r>
        <w:r>
          <w:rPr>
            <w:rFonts w:asciiTheme="minorEastAsia" w:eastAsiaTheme="minorEastAsia" w:hAnsiTheme="minorEastAsia" w:cstheme="minorEastAsia" w:hint="eastAsia"/>
          </w:rPr>
          <w:t>juzip</w:t>
        </w:r>
        <w:r w:rsidR="008336DC">
          <w:rPr>
            <w:rFonts w:asciiTheme="minorEastAsia" w:eastAsiaTheme="minorEastAsia" w:hAnsiTheme="minorEastAsia" w:cstheme="minorEastAsia" w:hint="eastAsia"/>
          </w:rPr>
          <w:t>.</w:t>
        </w:r>
        <w:r>
          <w:rPr>
            <w:rFonts w:asciiTheme="minorEastAsia" w:eastAsiaTheme="minorEastAsia" w:hAnsiTheme="minorEastAsia" w:cstheme="minorEastAsia" w:hint="eastAsia"/>
          </w:rPr>
          <w:t>cc/index</w:t>
        </w:r>
        <w:r w:rsidR="008336DC">
          <w:rPr>
            <w:rFonts w:asciiTheme="minorEastAsia" w:eastAsiaTheme="minorEastAsia" w:hAnsiTheme="minorEastAsia" w:cstheme="minorEastAsia" w:hint="eastAsia"/>
          </w:rPr>
          <w:t>.</w:t>
        </w:r>
        <w:r>
          <w:rPr>
            <w:rFonts w:asciiTheme="minorEastAsia" w:eastAsiaTheme="minorEastAsia" w:hAnsiTheme="minorEastAsia" w:cstheme="minorEastAsia" w:hint="eastAsia"/>
          </w:rPr>
          <w:t>php/admin/login/login</w:t>
        </w:r>
        <w:r w:rsidR="008336DC">
          <w:rPr>
            <w:rFonts w:asciiTheme="minorEastAsia" w:eastAsiaTheme="minorEastAsia" w:hAnsiTheme="minorEastAsia" w:cstheme="minorEastAsia" w:hint="eastAsia"/>
          </w:rPr>
          <w:t>.</w:t>
        </w:r>
        <w:r>
          <w:rPr>
            <w:rFonts w:asciiTheme="minorEastAsia" w:eastAsiaTheme="minorEastAsia" w:hAnsiTheme="minorEastAsia" w:cstheme="minorEastAsia" w:hint="eastAsia"/>
          </w:rPr>
          <w:t>html</w:t>
        </w:r>
      </w:hyperlink>
      <w:r>
        <w:rPr>
          <w:rFonts w:asciiTheme="minorEastAsia" w:eastAsiaTheme="minorEastAsia" w:hAnsiTheme="minorEastAsia" w:cstheme="minorEastAsia" w:hint="eastAsia"/>
        </w:rPr>
        <w:t>，进入登录输入管理员账号admin，密码123，然后输入验证码进入后台页面。如图5-5所示。</w:t>
      </w:r>
    </w:p>
    <w:p w:rsidR="00935A42" w:rsidRDefault="00935A42" w:rsidP="00935A42">
      <w:pPr>
        <w:pStyle w:val="a5"/>
        <w:jc w:val="center"/>
      </w:pPr>
      <w:r>
        <w:rPr>
          <w:noProof/>
        </w:rPr>
        <w:drawing>
          <wp:inline distT="0" distB="0" distL="114300" distR="114300">
            <wp:extent cx="3873044" cy="1940944"/>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1"/>
                    <a:stretch>
                      <a:fillRect/>
                    </a:stretch>
                  </pic:blipFill>
                  <pic:spPr>
                    <a:xfrm>
                      <a:off x="0" y="0"/>
                      <a:ext cx="3892370" cy="1950629"/>
                    </a:xfrm>
                    <a:prstGeom prst="rect">
                      <a:avLst/>
                    </a:prstGeom>
                    <a:noFill/>
                    <a:ln w="9525">
                      <a:noFill/>
                    </a:ln>
                  </pic:spPr>
                </pic:pic>
              </a:graphicData>
            </a:graphic>
          </wp:inline>
        </w:drawing>
      </w:r>
    </w:p>
    <w:p w:rsidR="00935A42" w:rsidRPr="0095245A" w:rsidRDefault="00990F92" w:rsidP="00EC6EDB">
      <w:pPr>
        <w:pStyle w:val="affd"/>
      </w:pPr>
      <w:r>
        <w:rPr>
          <w:rFonts w:hint="eastAsia"/>
        </w:rPr>
        <w:t>图 5-5</w:t>
      </w:r>
      <w:r w:rsidR="00935A42">
        <w:rPr>
          <w:rFonts w:hint="eastAsia"/>
        </w:rPr>
        <w:t>后台登录</w:t>
      </w:r>
    </w:p>
    <w:p w:rsidR="00935A42" w:rsidRPr="00465CDD" w:rsidRDefault="00935A42" w:rsidP="00465CDD">
      <w:pPr>
        <w:pStyle w:val="a5"/>
      </w:pPr>
      <w:r w:rsidRPr="00465CDD">
        <w:rPr>
          <w:rFonts w:hint="eastAsia"/>
        </w:rPr>
        <w:t>在登录页面上通过</w:t>
      </w:r>
      <w:r w:rsidR="008336DC" w:rsidRPr="00465CDD">
        <w:rPr>
          <w:rFonts w:hint="eastAsia"/>
        </w:rPr>
        <w:t>Ajax</w:t>
      </w:r>
      <w:r w:rsidRPr="00465CDD">
        <w:rPr>
          <w:rFonts w:hint="eastAsia"/>
        </w:rPr>
        <w:t>将用户输入的账号名与密码，验证码发送给后台，调用数据库进行对比账号下的密码是否正确。</w:t>
      </w:r>
    </w:p>
    <w:p w:rsidR="00935A42" w:rsidRDefault="00935A42" w:rsidP="00465CDD">
      <w:pPr>
        <w:pStyle w:val="a5"/>
      </w:pPr>
      <w:r>
        <w:rPr>
          <w:rFonts w:asciiTheme="minorEastAsia" w:eastAsiaTheme="minorEastAsia" w:hAnsiTheme="minorEastAsia" w:cstheme="minorEastAsia" w:hint="eastAsia"/>
        </w:rPr>
        <w:t>由登录验证和注销组成，当用户密码验证通过时，用浏览器会话技术，将管理员登录的状态保存下来，会在浏览器中保存一个sessionID,将内容上传到服务器；注销就是将存在的登录状态清空。</w:t>
      </w:r>
    </w:p>
    <w:p w:rsidR="00935A42" w:rsidRDefault="00935A42" w:rsidP="00465CDD">
      <w:pPr>
        <w:pStyle w:val="a5"/>
      </w:pPr>
      <w:r>
        <w:rPr>
          <w:rFonts w:hint="eastAsia"/>
        </w:rPr>
        <w:t>由于所有的控制器都继承自</w:t>
      </w:r>
      <w:r w:rsidR="00111262">
        <w:rPr>
          <w:rFonts w:hint="eastAsia"/>
        </w:rPr>
        <w:t>CommonC</w:t>
      </w:r>
      <w:r>
        <w:rPr>
          <w:rFonts w:hint="eastAsia"/>
        </w:rPr>
        <w:t>ontroller控制器，在加载所有的控制器时，都会加载此控制器，在此控制器中检测当前访问的管理员是否具有登录状态，没有就跳转到login页面，已经登录的话，就跳转到</w:t>
      </w:r>
      <w:r w:rsidR="00BF7C3E">
        <w:rPr>
          <w:rFonts w:hint="eastAsia"/>
        </w:rPr>
        <w:t>图</w:t>
      </w:r>
      <w:r>
        <w:rPr>
          <w:rFonts w:hint="eastAsia"/>
        </w:rPr>
        <w:t>5-6中页面。</w:t>
      </w:r>
    </w:p>
    <w:p w:rsidR="00935A42" w:rsidRDefault="00935A42" w:rsidP="000319E2">
      <w:pPr>
        <w:ind w:firstLine="420"/>
      </w:pPr>
      <w:r>
        <w:rPr>
          <w:noProof/>
        </w:rPr>
        <w:drawing>
          <wp:inline distT="0" distB="0" distL="114300" distR="114300">
            <wp:extent cx="5510545" cy="2156604"/>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62"/>
                    <a:stretch>
                      <a:fillRect/>
                    </a:stretch>
                  </pic:blipFill>
                  <pic:spPr>
                    <a:xfrm>
                      <a:off x="0" y="0"/>
                      <a:ext cx="5533561" cy="2165612"/>
                    </a:xfrm>
                    <a:prstGeom prst="rect">
                      <a:avLst/>
                    </a:prstGeom>
                    <a:noFill/>
                    <a:ln w="9525">
                      <a:noFill/>
                    </a:ln>
                  </pic:spPr>
                </pic:pic>
              </a:graphicData>
            </a:graphic>
          </wp:inline>
        </w:drawing>
      </w:r>
    </w:p>
    <w:p w:rsidR="00935A42" w:rsidRDefault="00990F92" w:rsidP="00EC6EDB">
      <w:pPr>
        <w:pStyle w:val="affd"/>
      </w:pPr>
      <w:r>
        <w:rPr>
          <w:rFonts w:hint="eastAsia"/>
        </w:rPr>
        <w:t>图 5-6</w:t>
      </w:r>
      <w:r w:rsidR="00935A42">
        <w:rPr>
          <w:rFonts w:hint="eastAsia"/>
        </w:rPr>
        <w:t>登陆后跳转页面</w:t>
      </w:r>
    </w:p>
    <w:p w:rsidR="00935A42" w:rsidRPr="004253DE" w:rsidRDefault="00935A42" w:rsidP="004253DE">
      <w:pPr>
        <w:pStyle w:val="3"/>
        <w:spacing w:before="120"/>
      </w:pPr>
      <w:bookmarkStart w:id="185" w:name="_Toc17161"/>
      <w:bookmarkStart w:id="186" w:name="_Toc513747945"/>
      <w:bookmarkStart w:id="187" w:name="_Toc516514632"/>
      <w:r w:rsidRPr="004253DE">
        <w:rPr>
          <w:rFonts w:hint="eastAsia"/>
        </w:rPr>
        <w:lastRenderedPageBreak/>
        <w:t>网站信息管理</w:t>
      </w:r>
      <w:bookmarkEnd w:id="185"/>
      <w:bookmarkEnd w:id="186"/>
      <w:bookmarkEnd w:id="187"/>
    </w:p>
    <w:p w:rsidR="00935A42" w:rsidRDefault="00935A42" w:rsidP="00935A42">
      <w:pPr>
        <w:pStyle w:val="a5"/>
        <w:rPr>
          <w:rFonts w:hAnsi="黑体" w:cs="黑体"/>
        </w:rPr>
      </w:pPr>
      <w:r>
        <w:rPr>
          <w:rFonts w:hAnsi="黑体" w:cs="黑体" w:hint="eastAsia"/>
        </w:rPr>
        <w:t>网站基本信息用网站logo，以及网站的名称组成。在</w:t>
      </w:r>
      <w:r w:rsidR="00976BC7">
        <w:rPr>
          <w:rFonts w:hAnsi="黑体" w:cs="黑体" w:hint="eastAsia"/>
        </w:rPr>
        <w:t>WebC</w:t>
      </w:r>
      <w:r>
        <w:rPr>
          <w:rFonts w:hAnsi="黑体" w:cs="黑体" w:hint="eastAsia"/>
        </w:rPr>
        <w:t>ontroller控制器中</w:t>
      </w:r>
    </w:p>
    <w:p w:rsidR="00935A42" w:rsidRDefault="00935A42" w:rsidP="00935A42">
      <w:pPr>
        <w:pStyle w:val="a5"/>
        <w:rPr>
          <w:rFonts w:hAnsi="黑体" w:cs="黑体"/>
        </w:rPr>
      </w:pPr>
      <w:r>
        <w:rPr>
          <w:rFonts w:hAnsi="黑体" w:cs="黑体" w:hint="eastAsia"/>
        </w:rPr>
        <w:t>去调用数据库jz_web表。读取表中的数据，通过模板赋值渲染，使变量能在页面中输出。效果图如图5-7</w:t>
      </w:r>
      <w:r w:rsidR="004C1007">
        <w:rPr>
          <w:rFonts w:hAnsi="黑体" w:cs="黑体" w:hint="eastAsia"/>
        </w:rPr>
        <w:t>。</w:t>
      </w:r>
    </w:p>
    <w:p w:rsidR="00935A42" w:rsidRDefault="00935A42" w:rsidP="00935A42">
      <w:pPr>
        <w:pStyle w:val="a5"/>
      </w:pPr>
      <w:r>
        <w:rPr>
          <w:noProof/>
        </w:rPr>
        <w:drawing>
          <wp:inline distT="0" distB="0" distL="114300" distR="114300">
            <wp:extent cx="5088254" cy="3105510"/>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63"/>
                    <a:stretch>
                      <a:fillRect/>
                    </a:stretch>
                  </pic:blipFill>
                  <pic:spPr>
                    <a:xfrm>
                      <a:off x="0" y="0"/>
                      <a:ext cx="5111014" cy="3119401"/>
                    </a:xfrm>
                    <a:prstGeom prst="rect">
                      <a:avLst/>
                    </a:prstGeom>
                    <a:noFill/>
                    <a:ln w="9525">
                      <a:noFill/>
                    </a:ln>
                  </pic:spPr>
                </pic:pic>
              </a:graphicData>
            </a:graphic>
          </wp:inline>
        </w:drawing>
      </w:r>
    </w:p>
    <w:p w:rsidR="00935A42" w:rsidRDefault="00935A42" w:rsidP="00EC6EDB">
      <w:pPr>
        <w:pStyle w:val="affd"/>
      </w:pPr>
      <w:r>
        <w:rPr>
          <w:rFonts w:hint="eastAsia"/>
        </w:rPr>
        <w:t>图5-7</w:t>
      </w:r>
      <w:r w:rsidR="00990F92">
        <w:rPr>
          <w:rFonts w:hint="eastAsia"/>
        </w:rPr>
        <w:t>网站基本信息效果图</w:t>
      </w:r>
    </w:p>
    <w:p w:rsidR="00935A42" w:rsidRDefault="00935A42" w:rsidP="00935A42">
      <w:pPr>
        <w:pStyle w:val="a5"/>
        <w:rPr>
          <w:rFonts w:hAnsi="黑体" w:cs="黑体"/>
        </w:rPr>
      </w:pPr>
      <w:r>
        <w:rPr>
          <w:rFonts w:hAnsi="黑体" w:cs="黑体" w:hint="eastAsia"/>
        </w:rPr>
        <w:t>index是</w:t>
      </w:r>
      <w:r w:rsidR="00F9784B">
        <w:rPr>
          <w:rFonts w:hAnsi="黑体" w:cs="黑体" w:hint="eastAsia"/>
        </w:rPr>
        <w:t>WebC</w:t>
      </w:r>
      <w:r>
        <w:rPr>
          <w:rFonts w:hAnsi="黑体" w:cs="黑体" w:hint="eastAsia"/>
        </w:rPr>
        <w:t>ontroller控制器中的方法名，通过这个方法来查询网站的名称和logo。通过传值方式的不同，输出到页面上是通过url进入，也就是get传值，当管理员修改时，修改的值是通过post方式接收，来进行修改操作。</w:t>
      </w:r>
    </w:p>
    <w:p w:rsidR="00935A42" w:rsidRPr="00F50728" w:rsidRDefault="00935A42" w:rsidP="00713619">
      <w:pPr>
        <w:pStyle w:val="aff9"/>
        <w:ind w:left="420" w:right="420"/>
      </w:pPr>
      <w:r w:rsidRPr="00F50728">
        <w:rPr>
          <w:rFonts w:hint="eastAsia"/>
        </w:rPr>
        <w:t>public function index(){</w:t>
      </w:r>
    </w:p>
    <w:p w:rsidR="00935A42" w:rsidRDefault="00935A42" w:rsidP="00713619">
      <w:pPr>
        <w:pStyle w:val="aff9"/>
        <w:ind w:left="420" w:right="420"/>
      </w:pPr>
      <w:r w:rsidRPr="00F50728">
        <w:rPr>
          <w:rFonts w:hint="eastAsia"/>
        </w:rPr>
        <w:t xml:space="preserve">        if (IS_GET){</w:t>
      </w:r>
    </w:p>
    <w:p w:rsidR="00971A77" w:rsidRPr="00F50728" w:rsidRDefault="00971A77" w:rsidP="00713619">
      <w:pPr>
        <w:pStyle w:val="aff9"/>
        <w:ind w:left="420" w:right="420"/>
      </w:pPr>
      <w:r>
        <w:tab/>
      </w:r>
      <w:r>
        <w:tab/>
      </w:r>
      <w:r>
        <w:tab/>
        <w:t>//查询管理员的基本信息</w:t>
      </w:r>
    </w:p>
    <w:p w:rsidR="00935A42" w:rsidRPr="00F50728" w:rsidRDefault="00935A42" w:rsidP="00713619">
      <w:pPr>
        <w:pStyle w:val="aff9"/>
        <w:ind w:left="420" w:right="420"/>
      </w:pPr>
      <w:r w:rsidRPr="00F50728">
        <w:rPr>
          <w:rFonts w:hint="eastAsia"/>
        </w:rPr>
        <w:t xml:space="preserve">            $web = M('web')-&gt;where("id=1")-&gt;find();</w:t>
      </w:r>
    </w:p>
    <w:p w:rsidR="00935A42" w:rsidRPr="00F50728" w:rsidRDefault="00935A42" w:rsidP="00713619">
      <w:pPr>
        <w:pStyle w:val="aff9"/>
        <w:ind w:left="420" w:right="420"/>
      </w:pPr>
      <w:r w:rsidRPr="00F50728">
        <w:rPr>
          <w:rFonts w:hint="eastAsia"/>
        </w:rPr>
        <w:t xml:space="preserve">            $this-&gt;assign('web',$web);</w:t>
      </w:r>
    </w:p>
    <w:p w:rsidR="00935A42" w:rsidRPr="00F50728" w:rsidRDefault="00935A42" w:rsidP="00713619">
      <w:pPr>
        <w:pStyle w:val="aff9"/>
        <w:ind w:left="420" w:right="420"/>
      </w:pPr>
      <w:r w:rsidRPr="00F50728">
        <w:rPr>
          <w:rFonts w:hint="eastAsia"/>
        </w:rPr>
        <w:t xml:space="preserve">            $this-&gt;display();</w:t>
      </w:r>
    </w:p>
    <w:p w:rsidR="00935A42" w:rsidRDefault="00935A42" w:rsidP="00713619">
      <w:pPr>
        <w:pStyle w:val="aff9"/>
        <w:ind w:left="420" w:right="420"/>
      </w:pPr>
      <w:r w:rsidRPr="00F50728">
        <w:rPr>
          <w:rFonts w:hint="eastAsia"/>
        </w:rPr>
        <w:t xml:space="preserve">        }else{</w:t>
      </w:r>
    </w:p>
    <w:p w:rsidR="00B40570" w:rsidRPr="00F50728" w:rsidRDefault="00B40570" w:rsidP="00713619">
      <w:pPr>
        <w:pStyle w:val="aff9"/>
        <w:ind w:left="420" w:right="420"/>
      </w:pPr>
      <w:r>
        <w:tab/>
      </w:r>
      <w:r>
        <w:tab/>
      </w:r>
      <w:r>
        <w:tab/>
        <w:t>//介绍网站名称</w:t>
      </w:r>
    </w:p>
    <w:p w:rsidR="00935A42" w:rsidRPr="00F50728" w:rsidRDefault="00935A42" w:rsidP="00713619">
      <w:pPr>
        <w:pStyle w:val="aff9"/>
        <w:ind w:left="420" w:right="420"/>
      </w:pPr>
      <w:r w:rsidRPr="00F50728">
        <w:rPr>
          <w:rFonts w:hint="eastAsia"/>
        </w:rPr>
        <w:t xml:space="preserve">            $name = I('post</w:t>
      </w:r>
      <w:r w:rsidR="008336DC">
        <w:rPr>
          <w:rFonts w:hint="eastAsia"/>
        </w:rPr>
        <w:t>.</w:t>
      </w:r>
      <w:r w:rsidRPr="00F50728">
        <w:rPr>
          <w:rFonts w:hint="eastAsia"/>
        </w:rPr>
        <w:t>name');</w:t>
      </w:r>
    </w:p>
    <w:p w:rsidR="00935A42" w:rsidRDefault="00935A42" w:rsidP="00713619">
      <w:pPr>
        <w:pStyle w:val="aff9"/>
        <w:ind w:left="420" w:right="420"/>
      </w:pPr>
      <w:r w:rsidRPr="00F50728">
        <w:rPr>
          <w:rFonts w:hint="eastAsia"/>
        </w:rPr>
        <w:t xml:space="preserve">            $pingyi = I('post</w:t>
      </w:r>
      <w:r w:rsidR="008336DC">
        <w:rPr>
          <w:rFonts w:hint="eastAsia"/>
        </w:rPr>
        <w:t>.</w:t>
      </w:r>
      <w:r w:rsidRPr="00F50728">
        <w:rPr>
          <w:rFonts w:hint="eastAsia"/>
        </w:rPr>
        <w:t>pingyi');</w:t>
      </w:r>
    </w:p>
    <w:p w:rsidR="00D977D6" w:rsidRPr="00F50728" w:rsidRDefault="00D977D6" w:rsidP="00713619">
      <w:pPr>
        <w:pStyle w:val="aff9"/>
        <w:ind w:left="420" w:right="420"/>
      </w:pPr>
      <w:r>
        <w:tab/>
      </w:r>
      <w:r>
        <w:tab/>
      </w:r>
      <w:r>
        <w:tab/>
        <w:t>//接收</w:t>
      </w:r>
      <w:r w:rsidR="006C660F">
        <w:t>网站</w:t>
      </w:r>
      <w:r>
        <w:t>图片</w:t>
      </w:r>
    </w:p>
    <w:p w:rsidR="00935A42" w:rsidRPr="00F50728" w:rsidRDefault="00935A42" w:rsidP="00713619">
      <w:pPr>
        <w:pStyle w:val="aff9"/>
        <w:ind w:left="420" w:right="420"/>
      </w:pPr>
      <w:r w:rsidRPr="00F50728">
        <w:rPr>
          <w:rFonts w:hint="eastAsia"/>
        </w:rPr>
        <w:t xml:space="preserve">            if ($_FILES['pic']['name']==""){</w:t>
      </w:r>
    </w:p>
    <w:p w:rsidR="00935A42" w:rsidRDefault="00935A42" w:rsidP="00713619">
      <w:pPr>
        <w:pStyle w:val="aff9"/>
        <w:ind w:left="420" w:right="420"/>
      </w:pPr>
      <w:r w:rsidRPr="00F50728">
        <w:rPr>
          <w:rFonts w:hint="eastAsia"/>
        </w:rPr>
        <w:t xml:space="preserve">            }else{</w:t>
      </w:r>
    </w:p>
    <w:p w:rsidR="00AC00CF" w:rsidRPr="00F50728" w:rsidRDefault="00AC00CF" w:rsidP="00713619">
      <w:pPr>
        <w:pStyle w:val="aff9"/>
        <w:ind w:left="420" w:right="420"/>
      </w:pPr>
      <w:r>
        <w:tab/>
      </w:r>
      <w:r>
        <w:tab/>
      </w:r>
      <w:r>
        <w:tab/>
        <w:t>//网站</w:t>
      </w:r>
      <w:r>
        <w:rPr>
          <w:rFonts w:hint="eastAsia"/>
        </w:rPr>
        <w:t>logo</w:t>
      </w:r>
    </w:p>
    <w:p w:rsidR="00935A42" w:rsidRPr="00F50728" w:rsidRDefault="00935A42" w:rsidP="00713619">
      <w:pPr>
        <w:pStyle w:val="aff9"/>
        <w:ind w:left="420" w:right="420"/>
      </w:pPr>
      <w:r w:rsidRPr="00F50728">
        <w:rPr>
          <w:rFonts w:hint="eastAsia"/>
        </w:rPr>
        <w:t xml:space="preserve">                $pic = M('web')-&gt;where("id=1")-&gt;find()['logo'];</w:t>
      </w:r>
    </w:p>
    <w:p w:rsidR="00935A42" w:rsidRPr="00F50728" w:rsidRDefault="00935A42" w:rsidP="00713619">
      <w:pPr>
        <w:pStyle w:val="aff9"/>
        <w:ind w:left="420" w:right="420"/>
      </w:pPr>
      <w:r w:rsidRPr="00F50728">
        <w:rPr>
          <w:rFonts w:hint="eastAsia"/>
        </w:rPr>
        <w:t xml:space="preserve">                $data['logo'] = upload3($_FILES);</w:t>
      </w:r>
    </w:p>
    <w:p w:rsidR="00935A42" w:rsidRDefault="00935A42" w:rsidP="00713619">
      <w:pPr>
        <w:pStyle w:val="aff9"/>
        <w:ind w:left="420" w:right="420"/>
      </w:pPr>
      <w:r w:rsidRPr="00F50728">
        <w:rPr>
          <w:rFonts w:hint="eastAsia"/>
        </w:rPr>
        <w:t xml:space="preserve">            }</w:t>
      </w:r>
    </w:p>
    <w:p w:rsidR="000F2539" w:rsidRPr="00F50728" w:rsidRDefault="000F2539" w:rsidP="00713619">
      <w:pPr>
        <w:pStyle w:val="aff9"/>
        <w:ind w:left="420" w:right="420"/>
      </w:pPr>
      <w:r>
        <w:tab/>
      </w:r>
      <w:r>
        <w:tab/>
      </w:r>
      <w:r>
        <w:tab/>
        <w:t>//管理员的主键id</w:t>
      </w:r>
    </w:p>
    <w:p w:rsidR="00935A42" w:rsidRPr="00F50728" w:rsidRDefault="00935A42" w:rsidP="00713619">
      <w:pPr>
        <w:pStyle w:val="aff9"/>
        <w:ind w:left="420" w:right="420"/>
      </w:pPr>
      <w:r w:rsidRPr="00F50728">
        <w:rPr>
          <w:rFonts w:hint="eastAsia"/>
        </w:rPr>
        <w:t xml:space="preserve">            $data['id'] = 1;</w:t>
      </w:r>
    </w:p>
    <w:p w:rsidR="00935A42" w:rsidRPr="00F50728" w:rsidRDefault="00935A42" w:rsidP="00713619">
      <w:pPr>
        <w:pStyle w:val="aff9"/>
        <w:ind w:left="420" w:right="420"/>
      </w:pPr>
      <w:r w:rsidRPr="00F50728">
        <w:rPr>
          <w:rFonts w:hint="eastAsia"/>
        </w:rPr>
        <w:t xml:space="preserve">            $data['name'] = $name;</w:t>
      </w:r>
    </w:p>
    <w:p w:rsidR="00935A42" w:rsidRPr="00F50728" w:rsidRDefault="00935A42" w:rsidP="00713619">
      <w:pPr>
        <w:pStyle w:val="aff9"/>
        <w:ind w:left="420" w:right="420"/>
      </w:pPr>
      <w:r w:rsidRPr="00F50728">
        <w:rPr>
          <w:rFonts w:hint="eastAsia"/>
        </w:rPr>
        <w:t xml:space="preserve">            $data['pingyi'] = $pingyi;</w:t>
      </w:r>
    </w:p>
    <w:p w:rsidR="00B367DB" w:rsidRDefault="00935A42" w:rsidP="00713619">
      <w:pPr>
        <w:pStyle w:val="aff9"/>
        <w:ind w:left="420" w:right="420"/>
      </w:pPr>
      <w:r w:rsidRPr="00F50728">
        <w:rPr>
          <w:rFonts w:hint="eastAsia"/>
        </w:rPr>
        <w:t xml:space="preserve">            $res = M('web')-&gt;save($data);</w:t>
      </w:r>
    </w:p>
    <w:p w:rsidR="00935A42" w:rsidRPr="00293799" w:rsidRDefault="00B367DB" w:rsidP="00713619">
      <w:pPr>
        <w:pStyle w:val="aff9"/>
        <w:ind w:left="420" w:right="420"/>
      </w:pPr>
      <w:r>
        <w:rPr>
          <w:rFonts w:hint="eastAsia"/>
        </w:rPr>
        <w:t>｝</w:t>
      </w:r>
    </w:p>
    <w:p w:rsidR="00935A42" w:rsidRPr="004253DE" w:rsidRDefault="00935A42" w:rsidP="004253DE">
      <w:pPr>
        <w:pStyle w:val="3"/>
        <w:spacing w:before="120"/>
      </w:pPr>
      <w:bookmarkStart w:id="188" w:name="_Toc9852"/>
      <w:bookmarkStart w:id="189" w:name="_Toc513747946"/>
      <w:bookmarkStart w:id="190" w:name="_Toc516514633"/>
      <w:r w:rsidRPr="004253DE">
        <w:rPr>
          <w:rFonts w:hint="eastAsia"/>
        </w:rPr>
        <w:lastRenderedPageBreak/>
        <w:t>个人信息管理</w:t>
      </w:r>
      <w:bookmarkEnd w:id="188"/>
      <w:bookmarkEnd w:id="189"/>
      <w:bookmarkEnd w:id="190"/>
    </w:p>
    <w:p w:rsidR="00935A42" w:rsidRDefault="00935A42" w:rsidP="00094CB6">
      <w:pPr>
        <w:pStyle w:val="a5"/>
      </w:pPr>
      <w:r>
        <w:rPr>
          <w:rFonts w:hint="eastAsia"/>
        </w:rPr>
        <w:t>个人信息管理是用于管理员修改个人信息，用于在上一个管理员离职或者什么原因的情况下，用下一个人将信息修改成个人的信息。个人信息管理包括修改密码，在担心自己的管理员密码是否泄漏的情况下，可以去修改密码。效果图如图5-8</w:t>
      </w:r>
      <w:r w:rsidR="004C1007">
        <w:rPr>
          <w:rFonts w:hint="eastAsia"/>
        </w:rPr>
        <w:t>。</w:t>
      </w:r>
    </w:p>
    <w:p w:rsidR="00935A42" w:rsidRDefault="00935A42" w:rsidP="00935A42">
      <w:pPr>
        <w:pStyle w:val="a5"/>
      </w:pPr>
      <w:r>
        <w:rPr>
          <w:noProof/>
        </w:rPr>
        <w:drawing>
          <wp:inline distT="0" distB="0" distL="114300" distR="114300">
            <wp:extent cx="5451894" cy="347599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4"/>
                    <a:stretch>
                      <a:fillRect/>
                    </a:stretch>
                  </pic:blipFill>
                  <pic:spPr>
                    <a:xfrm>
                      <a:off x="0" y="0"/>
                      <a:ext cx="5464887" cy="3484274"/>
                    </a:xfrm>
                    <a:prstGeom prst="rect">
                      <a:avLst/>
                    </a:prstGeom>
                    <a:noFill/>
                    <a:ln w="9525">
                      <a:noFill/>
                    </a:ln>
                  </pic:spPr>
                </pic:pic>
              </a:graphicData>
            </a:graphic>
          </wp:inline>
        </w:drawing>
      </w:r>
    </w:p>
    <w:p w:rsidR="00935A42" w:rsidRDefault="00935A42" w:rsidP="00EC6EDB">
      <w:pPr>
        <w:pStyle w:val="affd"/>
      </w:pPr>
      <w:r>
        <w:rPr>
          <w:rFonts w:hint="eastAsia"/>
        </w:rPr>
        <w:t>图5-8</w:t>
      </w:r>
      <w:r w:rsidR="00990F92">
        <w:rPr>
          <w:rFonts w:hint="eastAsia"/>
        </w:rPr>
        <w:t>管理员基本信息</w:t>
      </w:r>
    </w:p>
    <w:p w:rsidR="00935A42" w:rsidRDefault="00935A42" w:rsidP="00A95A52">
      <w:pPr>
        <w:pStyle w:val="a5"/>
      </w:pPr>
      <w:r>
        <w:rPr>
          <w:rFonts w:hint="eastAsia"/>
        </w:rPr>
        <w:t>修改</w:t>
      </w:r>
      <w:r w:rsidR="00713619">
        <w:rPr>
          <w:rFonts w:hint="eastAsia"/>
        </w:rPr>
        <w:t>管理员的</w:t>
      </w:r>
      <w:r>
        <w:rPr>
          <w:rFonts w:hint="eastAsia"/>
        </w:rPr>
        <w:t>密码</w:t>
      </w:r>
      <w:r w:rsidR="00153483">
        <w:rPr>
          <w:rFonts w:hint="eastAsia"/>
        </w:rPr>
        <w:t>要进行原密码的验证和两次新密码的对比，避免因为手误将两次密码的不统一</w:t>
      </w:r>
      <w:r w:rsidR="00FA0890">
        <w:rPr>
          <w:rFonts w:hint="eastAsia"/>
        </w:rPr>
        <w:t>。</w:t>
      </w:r>
      <w:r>
        <w:rPr>
          <w:rFonts w:hint="eastAsia"/>
        </w:rPr>
        <w:t>如图5-9</w:t>
      </w:r>
      <w:r w:rsidR="004C1007">
        <w:rPr>
          <w:rFonts w:hint="eastAsia"/>
        </w:rPr>
        <w:t>所示。</w:t>
      </w:r>
    </w:p>
    <w:p w:rsidR="00935A42" w:rsidRDefault="00935A42" w:rsidP="00935A42">
      <w:pPr>
        <w:pStyle w:val="a5"/>
      </w:pPr>
      <w:r>
        <w:rPr>
          <w:noProof/>
        </w:rPr>
        <w:drawing>
          <wp:inline distT="0" distB="0" distL="114300" distR="114300">
            <wp:extent cx="5262113" cy="3018586"/>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5"/>
                    <a:stretch>
                      <a:fillRect/>
                    </a:stretch>
                  </pic:blipFill>
                  <pic:spPr>
                    <a:xfrm>
                      <a:off x="0" y="0"/>
                      <a:ext cx="5286759" cy="3032724"/>
                    </a:xfrm>
                    <a:prstGeom prst="rect">
                      <a:avLst/>
                    </a:prstGeom>
                    <a:noFill/>
                    <a:ln w="9525">
                      <a:noFill/>
                    </a:ln>
                  </pic:spPr>
                </pic:pic>
              </a:graphicData>
            </a:graphic>
          </wp:inline>
        </w:drawing>
      </w:r>
    </w:p>
    <w:p w:rsidR="00935A42" w:rsidRDefault="00935A42" w:rsidP="00EC6EDB">
      <w:pPr>
        <w:pStyle w:val="affd"/>
      </w:pPr>
      <w:r>
        <w:rPr>
          <w:rFonts w:hint="eastAsia"/>
        </w:rPr>
        <w:t>图5-9</w:t>
      </w:r>
      <w:r w:rsidR="00C83E2D">
        <w:rPr>
          <w:rFonts w:hint="eastAsia"/>
        </w:rPr>
        <w:t>管理员修改密码</w:t>
      </w:r>
    </w:p>
    <w:p w:rsidR="00935A42" w:rsidRDefault="00935A42" w:rsidP="00935A42">
      <w:pPr>
        <w:pStyle w:val="a5"/>
      </w:pPr>
      <w:r>
        <w:rPr>
          <w:rFonts w:hint="eastAsia"/>
        </w:rPr>
        <w:lastRenderedPageBreak/>
        <w:t>index方法是</w:t>
      </w:r>
      <w:r w:rsidR="00FE7654">
        <w:rPr>
          <w:rFonts w:hint="eastAsia"/>
        </w:rPr>
        <w:t>AdminC</w:t>
      </w:r>
      <w:r>
        <w:rPr>
          <w:rFonts w:hint="eastAsia"/>
        </w:rPr>
        <w:t>ontroller控制器的中的将个人信息输出的方法，change方法是同一控制器下的修改密码的方法，需要输入原密码，和两次新密码，避免管理员的误操作。</w:t>
      </w:r>
    </w:p>
    <w:p w:rsidR="00935A42" w:rsidRPr="008D43BD" w:rsidRDefault="00935A42" w:rsidP="001B644A">
      <w:pPr>
        <w:pStyle w:val="aff9"/>
        <w:ind w:left="420" w:right="420"/>
      </w:pPr>
      <w:r w:rsidRPr="008D43BD">
        <w:rPr>
          <w:rFonts w:hint="eastAsia"/>
        </w:rPr>
        <w:t>public function index(){</w:t>
      </w:r>
    </w:p>
    <w:p w:rsidR="00935A42" w:rsidRPr="008D43BD" w:rsidRDefault="00935A42" w:rsidP="001B644A">
      <w:pPr>
        <w:pStyle w:val="aff9"/>
        <w:ind w:left="420" w:right="420"/>
      </w:pPr>
      <w:r w:rsidRPr="008D43BD">
        <w:rPr>
          <w:rFonts w:hint="eastAsia"/>
        </w:rPr>
        <w:t xml:space="preserve">        if (IS_GET){</w:t>
      </w:r>
    </w:p>
    <w:p w:rsidR="00935A42" w:rsidRPr="008D43BD" w:rsidRDefault="00935A42" w:rsidP="001B644A">
      <w:pPr>
        <w:pStyle w:val="aff9"/>
        <w:ind w:left="420" w:right="420"/>
      </w:pPr>
      <w:r w:rsidRPr="008D43BD">
        <w:rPr>
          <w:rFonts w:hint="eastAsia"/>
        </w:rPr>
        <w:t xml:space="preserve">            $this-&gt;display();</w:t>
      </w:r>
    </w:p>
    <w:p w:rsidR="00935A42" w:rsidRDefault="00935A42" w:rsidP="001B644A">
      <w:pPr>
        <w:pStyle w:val="aff9"/>
        <w:ind w:left="420" w:right="420"/>
      </w:pPr>
      <w:r w:rsidRPr="008D43BD">
        <w:rPr>
          <w:rFonts w:hint="eastAsia"/>
        </w:rPr>
        <w:t xml:space="preserve">        }else{</w:t>
      </w:r>
    </w:p>
    <w:p w:rsidR="00F53497" w:rsidRPr="008D43BD" w:rsidRDefault="00F53497" w:rsidP="00F53497">
      <w:pPr>
        <w:pStyle w:val="aff9"/>
        <w:ind w:left="420" w:right="420" w:firstLineChars="600" w:firstLine="1080"/>
      </w:pPr>
      <w:r w:rsidRPr="008D43BD">
        <w:rPr>
          <w:rFonts w:hint="eastAsia"/>
        </w:rPr>
        <w:t>//账号</w:t>
      </w:r>
    </w:p>
    <w:p w:rsidR="00935A42" w:rsidRDefault="00935A42" w:rsidP="001B644A">
      <w:pPr>
        <w:pStyle w:val="aff9"/>
        <w:ind w:left="420" w:right="420"/>
      </w:pPr>
      <w:r w:rsidRPr="008D43BD">
        <w:rPr>
          <w:rFonts w:hint="eastAsia"/>
        </w:rPr>
        <w:t xml:space="preserve">            $u_name = I('post</w:t>
      </w:r>
      <w:r w:rsidR="008336DC">
        <w:rPr>
          <w:rFonts w:hint="eastAsia"/>
        </w:rPr>
        <w:t>.</w:t>
      </w:r>
      <w:r w:rsidRPr="008D43BD">
        <w:rPr>
          <w:rFonts w:hint="eastAsia"/>
        </w:rPr>
        <w:t xml:space="preserve">u_name'); </w:t>
      </w:r>
    </w:p>
    <w:p w:rsidR="00F53497" w:rsidRPr="008D43BD" w:rsidRDefault="00F53497" w:rsidP="001B644A">
      <w:pPr>
        <w:pStyle w:val="aff9"/>
        <w:ind w:left="420" w:right="420"/>
      </w:pPr>
      <w:r>
        <w:tab/>
      </w:r>
      <w:r>
        <w:tab/>
        <w:t xml:space="preserve">  </w:t>
      </w:r>
      <w:r w:rsidRPr="008D43BD">
        <w:rPr>
          <w:rFonts w:hint="eastAsia"/>
        </w:rPr>
        <w:t xml:space="preserve"> //姓名</w:t>
      </w:r>
    </w:p>
    <w:p w:rsidR="00935A42" w:rsidRDefault="00935A42" w:rsidP="001B644A">
      <w:pPr>
        <w:pStyle w:val="aff9"/>
        <w:ind w:left="420" w:right="420"/>
      </w:pPr>
      <w:r w:rsidRPr="008D43BD">
        <w:rPr>
          <w:rFonts w:hint="eastAsia"/>
        </w:rPr>
        <w:t xml:space="preserve">            $n_name = I('post</w:t>
      </w:r>
      <w:r w:rsidR="008336DC">
        <w:rPr>
          <w:rFonts w:hint="eastAsia"/>
        </w:rPr>
        <w:t>.</w:t>
      </w:r>
      <w:r w:rsidRPr="008D43BD">
        <w:rPr>
          <w:rFonts w:hint="eastAsia"/>
        </w:rPr>
        <w:t>n_name');</w:t>
      </w:r>
      <w:r w:rsidR="00F53497" w:rsidRPr="008D43BD">
        <w:t xml:space="preserve"> </w:t>
      </w:r>
    </w:p>
    <w:p w:rsidR="00F53497" w:rsidRPr="008D43BD" w:rsidRDefault="00F53497" w:rsidP="00F53497">
      <w:pPr>
        <w:pStyle w:val="aff9"/>
        <w:ind w:left="420" w:right="420" w:firstLineChars="600" w:firstLine="1080"/>
      </w:pPr>
      <w:r w:rsidRPr="008D43BD">
        <w:rPr>
          <w:rFonts w:hint="eastAsia"/>
        </w:rPr>
        <w:t>//性别</w:t>
      </w:r>
    </w:p>
    <w:p w:rsidR="008226EC" w:rsidRDefault="00935A42" w:rsidP="001B644A">
      <w:pPr>
        <w:pStyle w:val="aff9"/>
        <w:ind w:left="420" w:right="420"/>
      </w:pPr>
      <w:r w:rsidRPr="008D43BD">
        <w:rPr>
          <w:rFonts w:hint="eastAsia"/>
        </w:rPr>
        <w:t xml:space="preserve">            $sex = I('post</w:t>
      </w:r>
      <w:r w:rsidR="008336DC">
        <w:rPr>
          <w:rFonts w:hint="eastAsia"/>
        </w:rPr>
        <w:t>.</w:t>
      </w:r>
      <w:r w:rsidRPr="008D43BD">
        <w:rPr>
          <w:rFonts w:hint="eastAsia"/>
        </w:rPr>
        <w:t xml:space="preserve">sex');  </w:t>
      </w:r>
    </w:p>
    <w:p w:rsidR="00935A42" w:rsidRPr="008D43BD" w:rsidRDefault="008226EC" w:rsidP="001B644A">
      <w:pPr>
        <w:pStyle w:val="aff9"/>
        <w:ind w:left="420" w:right="420"/>
      </w:pPr>
      <w:r>
        <w:tab/>
      </w:r>
      <w:r>
        <w:tab/>
        <w:t xml:space="preserve">   </w:t>
      </w:r>
      <w:r w:rsidRPr="008D43BD">
        <w:rPr>
          <w:rFonts w:hint="eastAsia"/>
        </w:rPr>
        <w:t>//邮箱</w:t>
      </w:r>
      <w:r w:rsidR="00935A42" w:rsidRPr="008D43BD">
        <w:rPr>
          <w:rFonts w:hint="eastAsia"/>
        </w:rPr>
        <w:t xml:space="preserve">     </w:t>
      </w:r>
    </w:p>
    <w:p w:rsidR="008226EC" w:rsidRDefault="00935A42" w:rsidP="001B644A">
      <w:pPr>
        <w:pStyle w:val="aff9"/>
        <w:ind w:left="420" w:right="420"/>
      </w:pPr>
      <w:r w:rsidRPr="008D43BD">
        <w:rPr>
          <w:rFonts w:hint="eastAsia"/>
        </w:rPr>
        <w:t xml:space="preserve">            $email = I('post</w:t>
      </w:r>
      <w:r w:rsidR="008336DC">
        <w:rPr>
          <w:rFonts w:hint="eastAsia"/>
        </w:rPr>
        <w:t>.</w:t>
      </w:r>
      <w:r w:rsidRPr="008D43BD">
        <w:rPr>
          <w:rFonts w:hint="eastAsia"/>
        </w:rPr>
        <w:t>email');</w:t>
      </w:r>
    </w:p>
    <w:p w:rsidR="00935A42" w:rsidRPr="008D43BD" w:rsidRDefault="008226EC" w:rsidP="001B644A">
      <w:pPr>
        <w:pStyle w:val="aff9"/>
        <w:ind w:left="420" w:right="420"/>
      </w:pPr>
      <w:r>
        <w:tab/>
        <w:t xml:space="preserve">       </w:t>
      </w:r>
      <w:r w:rsidRPr="008D43BD">
        <w:rPr>
          <w:rFonts w:hint="eastAsia"/>
        </w:rPr>
        <w:t xml:space="preserve"> //电话</w:t>
      </w:r>
      <w:r w:rsidR="00935A42" w:rsidRPr="008D43BD">
        <w:rPr>
          <w:rFonts w:hint="eastAsia"/>
        </w:rPr>
        <w:t xml:space="preserve">   </w:t>
      </w:r>
    </w:p>
    <w:p w:rsidR="00935A42" w:rsidRPr="008D43BD" w:rsidRDefault="00935A42" w:rsidP="001B644A">
      <w:pPr>
        <w:pStyle w:val="aff9"/>
        <w:ind w:left="420" w:right="420"/>
      </w:pPr>
      <w:r w:rsidRPr="008D43BD">
        <w:rPr>
          <w:rFonts w:hint="eastAsia"/>
        </w:rPr>
        <w:t xml:space="preserve">            $tel = I('post</w:t>
      </w:r>
      <w:r w:rsidR="008336DC">
        <w:rPr>
          <w:rFonts w:hint="eastAsia"/>
        </w:rPr>
        <w:t>.</w:t>
      </w:r>
      <w:r w:rsidRPr="008D43BD">
        <w:rPr>
          <w:rFonts w:hint="eastAsia"/>
        </w:rPr>
        <w:t xml:space="preserve">tel');     </w:t>
      </w:r>
    </w:p>
    <w:p w:rsidR="00935A42" w:rsidRPr="008D43BD" w:rsidRDefault="00935A42" w:rsidP="001B644A">
      <w:pPr>
        <w:pStyle w:val="aff9"/>
        <w:ind w:left="420" w:right="420"/>
      </w:pPr>
      <w:r w:rsidRPr="008D43BD">
        <w:rPr>
          <w:rFonts w:hint="eastAsia"/>
        </w:rPr>
        <w:t xml:space="preserve">            $data['id'] = 1;</w:t>
      </w:r>
    </w:p>
    <w:p w:rsidR="00935A42" w:rsidRPr="008D43BD" w:rsidRDefault="00935A42" w:rsidP="001B644A">
      <w:pPr>
        <w:pStyle w:val="aff9"/>
        <w:ind w:left="420" w:right="420"/>
      </w:pPr>
      <w:r w:rsidRPr="008D43BD">
        <w:rPr>
          <w:rFonts w:hint="eastAsia"/>
        </w:rPr>
        <w:t xml:space="preserve">            $data['u_name'] = $u_name;</w:t>
      </w:r>
    </w:p>
    <w:p w:rsidR="00935A42" w:rsidRPr="008D43BD" w:rsidRDefault="00935A42" w:rsidP="001B644A">
      <w:pPr>
        <w:pStyle w:val="aff9"/>
        <w:ind w:left="420" w:right="420"/>
      </w:pPr>
      <w:r w:rsidRPr="008D43BD">
        <w:rPr>
          <w:rFonts w:hint="eastAsia"/>
        </w:rPr>
        <w:t xml:space="preserve">            $data['n_name'] = $n_name;</w:t>
      </w:r>
    </w:p>
    <w:p w:rsidR="00935A42" w:rsidRPr="008D43BD" w:rsidRDefault="00935A42" w:rsidP="001B644A">
      <w:pPr>
        <w:pStyle w:val="aff9"/>
        <w:ind w:left="420" w:right="420"/>
      </w:pPr>
      <w:r w:rsidRPr="008D43BD">
        <w:rPr>
          <w:rFonts w:hint="eastAsia"/>
        </w:rPr>
        <w:t xml:space="preserve">            $data['sex'] = $sex;</w:t>
      </w:r>
    </w:p>
    <w:p w:rsidR="00935A42" w:rsidRPr="008D43BD" w:rsidRDefault="00935A42" w:rsidP="001B644A">
      <w:pPr>
        <w:pStyle w:val="aff9"/>
        <w:ind w:left="420" w:right="420"/>
      </w:pPr>
      <w:r w:rsidRPr="008D43BD">
        <w:rPr>
          <w:rFonts w:hint="eastAsia"/>
        </w:rPr>
        <w:t xml:space="preserve">            $data['email'] = $email;</w:t>
      </w:r>
    </w:p>
    <w:p w:rsidR="00935A42" w:rsidRPr="008D43BD" w:rsidRDefault="00935A42" w:rsidP="001B644A">
      <w:pPr>
        <w:pStyle w:val="aff9"/>
        <w:ind w:left="420" w:right="420"/>
      </w:pPr>
      <w:r w:rsidRPr="008D43BD">
        <w:rPr>
          <w:rFonts w:hint="eastAsia"/>
        </w:rPr>
        <w:t xml:space="preserve">            $data['tel'] = $tel;</w:t>
      </w:r>
    </w:p>
    <w:p w:rsidR="00935A42" w:rsidRPr="008D43BD" w:rsidRDefault="00935A42" w:rsidP="001B644A">
      <w:pPr>
        <w:pStyle w:val="aff9"/>
        <w:ind w:left="420" w:right="420"/>
      </w:pPr>
      <w:r w:rsidRPr="008D43BD">
        <w:rPr>
          <w:rFonts w:hint="eastAsia"/>
        </w:rPr>
        <w:t xml:space="preserve">            $res = M('admin')-&gt;save($data);</w:t>
      </w:r>
    </w:p>
    <w:p w:rsidR="00935A42" w:rsidRPr="008D43BD" w:rsidRDefault="00935A42" w:rsidP="001B644A">
      <w:pPr>
        <w:pStyle w:val="aff9"/>
        <w:ind w:left="420" w:right="420"/>
      </w:pPr>
      <w:r w:rsidRPr="008D43BD">
        <w:rPr>
          <w:rFonts w:hint="eastAsia"/>
        </w:rPr>
        <w:t xml:space="preserve">        }</w:t>
      </w:r>
    </w:p>
    <w:p w:rsidR="00935A42" w:rsidRPr="009331AF" w:rsidRDefault="00935A42" w:rsidP="001B644A">
      <w:pPr>
        <w:pStyle w:val="aff9"/>
        <w:ind w:left="420" w:right="420"/>
      </w:pPr>
      <w:r w:rsidRPr="008D43BD">
        <w:rPr>
          <w:rFonts w:hint="eastAsia"/>
        </w:rPr>
        <w:t xml:space="preserve">   }</w:t>
      </w:r>
    </w:p>
    <w:p w:rsidR="00935A42" w:rsidRPr="004253DE" w:rsidRDefault="00935A42" w:rsidP="004253DE">
      <w:pPr>
        <w:pStyle w:val="3"/>
        <w:spacing w:before="120"/>
      </w:pPr>
      <w:bookmarkStart w:id="191" w:name="_Toc32188"/>
      <w:bookmarkStart w:id="192" w:name="_Toc513747947"/>
      <w:bookmarkStart w:id="193" w:name="_Toc516514634"/>
      <w:r w:rsidRPr="004253DE">
        <w:rPr>
          <w:rFonts w:hint="eastAsia"/>
        </w:rPr>
        <w:t>关于我们</w:t>
      </w:r>
      <w:bookmarkEnd w:id="191"/>
      <w:bookmarkEnd w:id="192"/>
      <w:bookmarkEnd w:id="193"/>
    </w:p>
    <w:p w:rsidR="00935A42" w:rsidRDefault="00935A42" w:rsidP="00935A42">
      <w:pPr>
        <w:pStyle w:val="a5"/>
      </w:pPr>
      <w:r>
        <w:rPr>
          <w:rFonts w:hint="eastAsia"/>
        </w:rPr>
        <w:t>关于我们有公司简介和联系我们构成：</w:t>
      </w:r>
    </w:p>
    <w:p w:rsidR="00935A42" w:rsidRDefault="00935A42" w:rsidP="00465CDD">
      <w:pPr>
        <w:pStyle w:val="a5"/>
      </w:pPr>
      <w:r>
        <w:rPr>
          <w:rFonts w:hint="eastAsia"/>
        </w:rPr>
        <w:t>公司简介：是管理员添加修改的，用来介绍公司的大概情况，因为考虑到放在前端页面上时没有了排版样式,所有采用了百度编辑器（富文本编辑器），可以保留管理员添加时的排版格式。</w:t>
      </w:r>
      <w:r w:rsidR="00CA5A51">
        <w:rPr>
          <w:rFonts w:hint="eastAsia"/>
        </w:rPr>
        <w:t>这样的换管理员就可以自己进行排版修改较为好看的公司介绍</w:t>
      </w:r>
      <w:r w:rsidR="007A54CA">
        <w:rPr>
          <w:rFonts w:hint="eastAsia"/>
        </w:rPr>
        <w:t>。</w:t>
      </w:r>
      <w:r>
        <w:rPr>
          <w:rFonts w:hint="eastAsia"/>
        </w:rPr>
        <w:t>效果图如图5-10</w:t>
      </w:r>
      <w:r w:rsidR="004C1007">
        <w:rPr>
          <w:rFonts w:hint="eastAsia"/>
        </w:rPr>
        <w:t>所示。</w:t>
      </w:r>
    </w:p>
    <w:p w:rsidR="00935A42" w:rsidRDefault="00935A42" w:rsidP="00935A42">
      <w:pPr>
        <w:pStyle w:val="a5"/>
        <w:ind w:firstLineChars="374" w:firstLine="898"/>
      </w:pPr>
      <w:r>
        <w:rPr>
          <w:noProof/>
        </w:rPr>
        <w:drawing>
          <wp:inline distT="0" distB="0" distL="114300" distR="114300">
            <wp:extent cx="4446270" cy="2076450"/>
            <wp:effectExtent l="0" t="0" r="1143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6"/>
                    <a:stretch>
                      <a:fillRect/>
                    </a:stretch>
                  </pic:blipFill>
                  <pic:spPr>
                    <a:xfrm>
                      <a:off x="0" y="0"/>
                      <a:ext cx="4446270" cy="2076450"/>
                    </a:xfrm>
                    <a:prstGeom prst="rect">
                      <a:avLst/>
                    </a:prstGeom>
                    <a:noFill/>
                    <a:ln w="9525">
                      <a:noFill/>
                    </a:ln>
                  </pic:spPr>
                </pic:pic>
              </a:graphicData>
            </a:graphic>
          </wp:inline>
        </w:drawing>
      </w:r>
    </w:p>
    <w:p w:rsidR="00935A42" w:rsidRDefault="00935A42" w:rsidP="00465CDD">
      <w:pPr>
        <w:pStyle w:val="affd"/>
      </w:pPr>
      <w:r>
        <w:rPr>
          <w:rFonts w:hint="eastAsia"/>
        </w:rPr>
        <w:t>图5-10</w:t>
      </w:r>
      <w:r w:rsidR="005C77CE">
        <w:rPr>
          <w:rFonts w:hint="eastAsia"/>
        </w:rPr>
        <w:t>关于我们效果图</w:t>
      </w:r>
    </w:p>
    <w:p w:rsidR="00935A42" w:rsidRDefault="00935A42" w:rsidP="00465CDD">
      <w:pPr>
        <w:pStyle w:val="a5"/>
      </w:pPr>
      <w:r>
        <w:rPr>
          <w:rFonts w:hint="eastAsia"/>
        </w:rPr>
        <w:t>jj方法是</w:t>
      </w:r>
      <w:r w:rsidR="00923464">
        <w:rPr>
          <w:rFonts w:hint="eastAsia"/>
        </w:rPr>
        <w:t>AboutC</w:t>
      </w:r>
      <w:r>
        <w:rPr>
          <w:rFonts w:hint="eastAsia"/>
        </w:rPr>
        <w:t>ontroller控制器中的显示并能修改简介内容的方法。</w:t>
      </w:r>
    </w:p>
    <w:p w:rsidR="00935A42" w:rsidRPr="00012BFB" w:rsidRDefault="00935A42" w:rsidP="004E0E7C">
      <w:pPr>
        <w:pStyle w:val="aff9"/>
        <w:ind w:left="420" w:right="420"/>
      </w:pPr>
      <w:r w:rsidRPr="00012BFB">
        <w:rPr>
          <w:rFonts w:hint="eastAsia"/>
        </w:rPr>
        <w:t>public function jj(){</w:t>
      </w:r>
    </w:p>
    <w:p w:rsidR="00935A42" w:rsidRPr="00012BFB" w:rsidRDefault="00935A42" w:rsidP="004E0E7C">
      <w:pPr>
        <w:pStyle w:val="aff9"/>
        <w:ind w:left="420" w:right="420"/>
      </w:pPr>
      <w:r w:rsidRPr="00012BFB">
        <w:rPr>
          <w:rFonts w:hint="eastAsia"/>
        </w:rPr>
        <w:t xml:space="preserve">        if (IS_GET){</w:t>
      </w:r>
    </w:p>
    <w:p w:rsidR="00935A42" w:rsidRPr="00012BFB" w:rsidRDefault="00935A42" w:rsidP="004E0E7C">
      <w:pPr>
        <w:pStyle w:val="aff9"/>
        <w:ind w:left="420" w:right="420"/>
      </w:pPr>
      <w:r w:rsidRPr="00012BFB">
        <w:rPr>
          <w:rFonts w:hint="eastAsia"/>
        </w:rPr>
        <w:lastRenderedPageBreak/>
        <w:t xml:space="preserve">            $jj = M('jj')-&gt;find();</w:t>
      </w:r>
    </w:p>
    <w:p w:rsidR="00935A42" w:rsidRPr="00012BFB" w:rsidRDefault="00935A42" w:rsidP="004E0E7C">
      <w:pPr>
        <w:pStyle w:val="aff9"/>
        <w:ind w:left="420" w:right="420"/>
      </w:pPr>
      <w:r w:rsidRPr="00012BFB">
        <w:rPr>
          <w:rFonts w:hint="eastAsia"/>
        </w:rPr>
        <w:t xml:space="preserve">            $this-&gt;assign('jj',$jj);</w:t>
      </w:r>
    </w:p>
    <w:p w:rsidR="00935A42" w:rsidRPr="00012BFB" w:rsidRDefault="00935A42" w:rsidP="004E0E7C">
      <w:pPr>
        <w:pStyle w:val="aff9"/>
        <w:ind w:left="420" w:right="420"/>
      </w:pPr>
      <w:r w:rsidRPr="00012BFB">
        <w:rPr>
          <w:rFonts w:hint="eastAsia"/>
        </w:rPr>
        <w:t xml:space="preserve">            $this-&gt;display();</w:t>
      </w:r>
    </w:p>
    <w:p w:rsidR="00935A42" w:rsidRPr="00012BFB" w:rsidRDefault="00935A42" w:rsidP="004E0E7C">
      <w:pPr>
        <w:pStyle w:val="aff9"/>
        <w:ind w:left="420" w:right="420"/>
      </w:pPr>
      <w:r w:rsidRPr="00012BFB">
        <w:rPr>
          <w:rFonts w:hint="eastAsia"/>
        </w:rPr>
        <w:t xml:space="preserve">        }else{</w:t>
      </w:r>
    </w:p>
    <w:p w:rsidR="00935A42" w:rsidRPr="00012BFB" w:rsidRDefault="00935A42" w:rsidP="004E0E7C">
      <w:pPr>
        <w:pStyle w:val="aff9"/>
        <w:ind w:left="420" w:right="420"/>
      </w:pPr>
      <w:r w:rsidRPr="00012BFB">
        <w:rPr>
          <w:rFonts w:hint="eastAsia"/>
        </w:rPr>
        <w:t xml:space="preserve">            $jj = $_POST['jj'];</w:t>
      </w:r>
    </w:p>
    <w:p w:rsidR="00935A42" w:rsidRPr="00012BFB" w:rsidRDefault="00935A42" w:rsidP="004E0E7C">
      <w:pPr>
        <w:pStyle w:val="aff9"/>
        <w:ind w:left="420" w:right="420"/>
      </w:pPr>
      <w:r w:rsidRPr="00012BFB">
        <w:rPr>
          <w:rFonts w:hint="eastAsia"/>
        </w:rPr>
        <w:t xml:space="preserve">            if ($jj==''){</w:t>
      </w:r>
    </w:p>
    <w:p w:rsidR="00935A42" w:rsidRPr="00012BFB" w:rsidRDefault="00935A42" w:rsidP="004E0E7C">
      <w:pPr>
        <w:pStyle w:val="aff9"/>
        <w:ind w:left="420" w:right="420"/>
      </w:pPr>
      <w:r w:rsidRPr="00012BFB">
        <w:rPr>
          <w:rFonts w:hint="eastAsia"/>
        </w:rPr>
        <w:t xml:space="preserve">                die("&lt;script&gt;alert('内容不能为空');window</w:t>
      </w:r>
      <w:r w:rsidR="008336DC">
        <w:rPr>
          <w:rFonts w:hint="eastAsia"/>
        </w:rPr>
        <w:t>.</w:t>
      </w:r>
      <w:r w:rsidR="008336DC" w:rsidRPr="00012BFB">
        <w:t>H</w:t>
      </w:r>
      <w:r w:rsidRPr="00012BFB">
        <w:rPr>
          <w:rFonts w:hint="eastAsia"/>
        </w:rPr>
        <w:t>istory</w:t>
      </w:r>
      <w:r w:rsidR="008336DC">
        <w:rPr>
          <w:rFonts w:hint="eastAsia"/>
        </w:rPr>
        <w:t>.</w:t>
      </w:r>
      <w:r w:rsidRPr="00012BFB">
        <w:rPr>
          <w:rFonts w:hint="eastAsia"/>
        </w:rPr>
        <w:t>back();&lt;/script&gt;");</w:t>
      </w:r>
    </w:p>
    <w:p w:rsidR="00935A42" w:rsidRPr="00012BFB" w:rsidRDefault="00935A42" w:rsidP="004E0E7C">
      <w:pPr>
        <w:pStyle w:val="aff9"/>
        <w:ind w:left="420" w:right="420"/>
      </w:pPr>
      <w:r w:rsidRPr="00012BFB">
        <w:rPr>
          <w:rFonts w:hint="eastAsia"/>
        </w:rPr>
        <w:t xml:space="preserve">            }</w:t>
      </w:r>
    </w:p>
    <w:p w:rsidR="00935A42" w:rsidRPr="00012BFB" w:rsidRDefault="00935A42" w:rsidP="004E0E7C">
      <w:pPr>
        <w:pStyle w:val="aff9"/>
        <w:ind w:left="420" w:right="420"/>
      </w:pPr>
      <w:r w:rsidRPr="00012BFB">
        <w:rPr>
          <w:rFonts w:hint="eastAsia"/>
        </w:rPr>
        <w:t xml:space="preserve">            $data['id'] = I('post</w:t>
      </w:r>
      <w:r w:rsidR="008336DC">
        <w:rPr>
          <w:rFonts w:hint="eastAsia"/>
        </w:rPr>
        <w:t>.</w:t>
      </w:r>
      <w:r w:rsidRPr="00012BFB">
        <w:rPr>
          <w:rFonts w:hint="eastAsia"/>
        </w:rPr>
        <w:t>id');</w:t>
      </w:r>
    </w:p>
    <w:p w:rsidR="00935A42" w:rsidRPr="00012BFB" w:rsidRDefault="00935A42" w:rsidP="004E0E7C">
      <w:pPr>
        <w:pStyle w:val="aff9"/>
        <w:ind w:left="420" w:right="420"/>
      </w:pPr>
      <w:r w:rsidRPr="00012BFB">
        <w:rPr>
          <w:rFonts w:hint="eastAsia"/>
        </w:rPr>
        <w:t xml:space="preserve">            $data['jj'] = $jj;</w:t>
      </w:r>
    </w:p>
    <w:p w:rsidR="00935A42" w:rsidRPr="00A72C93" w:rsidRDefault="00935A42" w:rsidP="004E0E7C">
      <w:pPr>
        <w:pStyle w:val="aff9"/>
        <w:ind w:left="420" w:right="420"/>
      </w:pPr>
      <w:r w:rsidRPr="00012BFB">
        <w:rPr>
          <w:rFonts w:hint="eastAsia"/>
        </w:rPr>
        <w:t xml:space="preserve">            $res = M('jj')-&gt;save($data);</w:t>
      </w:r>
    </w:p>
    <w:p w:rsidR="00935A42" w:rsidRPr="00012BFB" w:rsidRDefault="00935A42" w:rsidP="004E0E7C">
      <w:pPr>
        <w:pStyle w:val="aff9"/>
        <w:ind w:left="420" w:right="420"/>
      </w:pPr>
      <w:r w:rsidRPr="00012BFB">
        <w:rPr>
          <w:rFonts w:hint="eastAsia"/>
        </w:rPr>
        <w:t xml:space="preserve">        }</w:t>
      </w:r>
    </w:p>
    <w:p w:rsidR="00935A42" w:rsidRDefault="00935A42" w:rsidP="00D76366">
      <w:pPr>
        <w:pStyle w:val="aff9"/>
        <w:ind w:left="420" w:right="420"/>
      </w:pPr>
      <w:r w:rsidRPr="00012BFB">
        <w:rPr>
          <w:rFonts w:hint="eastAsia"/>
        </w:rPr>
        <w:t>}</w:t>
      </w:r>
    </w:p>
    <w:p w:rsidR="00935A42" w:rsidRDefault="00935A42" w:rsidP="00C8308C">
      <w:pPr>
        <w:pStyle w:val="a5"/>
      </w:pPr>
      <w:r>
        <w:rPr>
          <w:rFonts w:hint="eastAsia"/>
        </w:rPr>
        <w:t>contact方法是</w:t>
      </w:r>
      <w:r w:rsidR="00552A2D">
        <w:rPr>
          <w:rFonts w:hint="eastAsia"/>
        </w:rPr>
        <w:t>AboutC</w:t>
      </w:r>
      <w:r>
        <w:rPr>
          <w:rFonts w:hint="eastAsia"/>
        </w:rPr>
        <w:t>ontroller,中用来展示联系我们的，平台的联系方式的方法。效果图如图5-11所示</w:t>
      </w:r>
      <w:r w:rsidR="004C1007">
        <w:rPr>
          <w:rFonts w:hint="eastAsia"/>
        </w:rPr>
        <w:t>。</w:t>
      </w:r>
    </w:p>
    <w:p w:rsidR="00935A42" w:rsidRDefault="00935A42" w:rsidP="00935A42">
      <w:pPr>
        <w:pStyle w:val="a5"/>
        <w:ind w:firstLineChars="0" w:firstLine="0"/>
        <w:jc w:val="center"/>
      </w:pPr>
      <w:r>
        <w:rPr>
          <w:noProof/>
        </w:rPr>
        <w:drawing>
          <wp:inline distT="0" distB="0" distL="114300" distR="114300">
            <wp:extent cx="5182272" cy="2424022"/>
            <wp:effectExtent l="0" t="0" r="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7"/>
                    <a:stretch>
                      <a:fillRect/>
                    </a:stretch>
                  </pic:blipFill>
                  <pic:spPr>
                    <a:xfrm>
                      <a:off x="0" y="0"/>
                      <a:ext cx="5207157" cy="2435662"/>
                    </a:xfrm>
                    <a:prstGeom prst="rect">
                      <a:avLst/>
                    </a:prstGeom>
                    <a:noFill/>
                    <a:ln w="9525">
                      <a:noFill/>
                    </a:ln>
                  </pic:spPr>
                </pic:pic>
              </a:graphicData>
            </a:graphic>
          </wp:inline>
        </w:drawing>
      </w:r>
    </w:p>
    <w:p w:rsidR="00935A42" w:rsidRDefault="00935A42" w:rsidP="00294D08">
      <w:pPr>
        <w:pStyle w:val="affd"/>
      </w:pPr>
      <w:r>
        <w:rPr>
          <w:rFonts w:hint="eastAsia"/>
        </w:rPr>
        <w:t>图5-11</w:t>
      </w:r>
      <w:r w:rsidR="005C77CE">
        <w:rPr>
          <w:rFonts w:hint="eastAsia"/>
        </w:rPr>
        <w:t>联系我们</w:t>
      </w:r>
      <w:r w:rsidR="005C39E8">
        <w:rPr>
          <w:rFonts w:hint="eastAsia"/>
        </w:rPr>
        <w:t>的</w:t>
      </w:r>
      <w:r w:rsidR="005C77CE">
        <w:rPr>
          <w:rFonts w:hint="eastAsia"/>
        </w:rPr>
        <w:t>修改效果图</w:t>
      </w:r>
    </w:p>
    <w:p w:rsidR="00935A42" w:rsidRPr="00012BFB" w:rsidRDefault="00935A42" w:rsidP="004E0E7C">
      <w:pPr>
        <w:pStyle w:val="aff9"/>
        <w:ind w:left="420" w:right="420"/>
      </w:pPr>
      <w:r w:rsidRPr="00012BFB">
        <w:rPr>
          <w:rFonts w:hint="eastAsia"/>
        </w:rPr>
        <w:t>public function contact(){</w:t>
      </w:r>
    </w:p>
    <w:p w:rsidR="00935A42" w:rsidRPr="00012BFB" w:rsidRDefault="00935A42" w:rsidP="004E0E7C">
      <w:pPr>
        <w:pStyle w:val="aff9"/>
        <w:ind w:left="420" w:right="420"/>
      </w:pPr>
      <w:r w:rsidRPr="00012BFB">
        <w:rPr>
          <w:rFonts w:hint="eastAsia"/>
        </w:rPr>
        <w:t xml:space="preserve">        if (IS_GET){</w:t>
      </w:r>
    </w:p>
    <w:p w:rsidR="00935A42" w:rsidRPr="00012BFB" w:rsidRDefault="00935A42" w:rsidP="004E0E7C">
      <w:pPr>
        <w:pStyle w:val="aff9"/>
        <w:ind w:left="420" w:right="420"/>
      </w:pPr>
      <w:r w:rsidRPr="00012BFB">
        <w:rPr>
          <w:rFonts w:hint="eastAsia"/>
        </w:rPr>
        <w:t xml:space="preserve">            $contact = M("contact")-&gt;find();</w:t>
      </w:r>
    </w:p>
    <w:p w:rsidR="00935A42" w:rsidRPr="00012BFB" w:rsidRDefault="00935A42" w:rsidP="004E0E7C">
      <w:pPr>
        <w:pStyle w:val="aff9"/>
        <w:ind w:left="420" w:right="420"/>
      </w:pPr>
      <w:r w:rsidRPr="00012BFB">
        <w:rPr>
          <w:rFonts w:hint="eastAsia"/>
        </w:rPr>
        <w:t xml:space="preserve">            $this-&gt;assign("contact",$contact);</w:t>
      </w:r>
    </w:p>
    <w:p w:rsidR="00935A42" w:rsidRPr="00012BFB" w:rsidRDefault="00935A42" w:rsidP="004E0E7C">
      <w:pPr>
        <w:pStyle w:val="aff9"/>
        <w:ind w:left="420" w:right="420"/>
      </w:pPr>
      <w:r w:rsidRPr="00012BFB">
        <w:rPr>
          <w:rFonts w:hint="eastAsia"/>
        </w:rPr>
        <w:t xml:space="preserve">            $this-&gt;display();</w:t>
      </w:r>
    </w:p>
    <w:p w:rsidR="00935A42" w:rsidRPr="00012BFB" w:rsidRDefault="00935A42" w:rsidP="004E0E7C">
      <w:pPr>
        <w:pStyle w:val="aff9"/>
        <w:ind w:left="420" w:right="420"/>
      </w:pPr>
      <w:r w:rsidRPr="00012BFB">
        <w:rPr>
          <w:rFonts w:hint="eastAsia"/>
        </w:rPr>
        <w:t xml:space="preserve">        }else{</w:t>
      </w:r>
    </w:p>
    <w:p w:rsidR="00935A42" w:rsidRPr="00012BFB" w:rsidRDefault="00935A42" w:rsidP="004E0E7C">
      <w:pPr>
        <w:pStyle w:val="aff9"/>
        <w:ind w:left="420" w:right="420"/>
      </w:pPr>
      <w:r w:rsidRPr="00012BFB">
        <w:rPr>
          <w:rFonts w:hint="eastAsia"/>
        </w:rPr>
        <w:t xml:space="preserve">            $data['tel']=$_POST['tel'];</w:t>
      </w:r>
    </w:p>
    <w:p w:rsidR="00935A42" w:rsidRPr="00012BFB" w:rsidRDefault="00935A42" w:rsidP="004E0E7C">
      <w:pPr>
        <w:pStyle w:val="aff9"/>
        <w:ind w:left="420" w:right="420"/>
      </w:pPr>
      <w:r w:rsidRPr="00012BFB">
        <w:rPr>
          <w:rFonts w:hint="eastAsia"/>
        </w:rPr>
        <w:t xml:space="preserve">            $data['email']=$_POST['email'];</w:t>
      </w:r>
    </w:p>
    <w:p w:rsidR="00935A42" w:rsidRPr="00012BFB" w:rsidRDefault="00935A42" w:rsidP="004E0E7C">
      <w:pPr>
        <w:pStyle w:val="aff9"/>
        <w:ind w:left="420" w:right="420"/>
      </w:pPr>
      <w:r w:rsidRPr="00012BFB">
        <w:rPr>
          <w:rFonts w:hint="eastAsia"/>
        </w:rPr>
        <w:t xml:space="preserve">            $data['yb']=$_POST['yb'];</w:t>
      </w:r>
    </w:p>
    <w:p w:rsidR="00935A42" w:rsidRPr="00012BFB" w:rsidRDefault="00935A42" w:rsidP="004E0E7C">
      <w:pPr>
        <w:pStyle w:val="aff9"/>
        <w:ind w:left="420" w:right="420"/>
      </w:pPr>
      <w:r w:rsidRPr="00012BFB">
        <w:rPr>
          <w:rFonts w:hint="eastAsia"/>
        </w:rPr>
        <w:t xml:space="preserve">            $data['address']=$_POST['address'];</w:t>
      </w:r>
    </w:p>
    <w:p w:rsidR="00935A42" w:rsidRPr="00012BFB" w:rsidRDefault="00935A42" w:rsidP="004E0E7C">
      <w:pPr>
        <w:pStyle w:val="aff9"/>
        <w:ind w:left="420" w:right="420"/>
      </w:pPr>
      <w:r w:rsidRPr="00012BFB">
        <w:rPr>
          <w:rFonts w:hint="eastAsia"/>
        </w:rPr>
        <w:t xml:space="preserve">            $id = $_POST['id'];</w:t>
      </w:r>
    </w:p>
    <w:p w:rsidR="00935A42" w:rsidRPr="00012BFB" w:rsidRDefault="00935A42" w:rsidP="004E0E7C">
      <w:pPr>
        <w:pStyle w:val="aff9"/>
        <w:ind w:left="420" w:right="420"/>
      </w:pPr>
      <w:r w:rsidRPr="00012BFB">
        <w:rPr>
          <w:rFonts w:hint="eastAsia"/>
        </w:rPr>
        <w:t>M("contact")-&gt;where("id={$id}")-&gt;save($data)</w:t>
      </w:r>
    </w:p>
    <w:p w:rsidR="00935A42" w:rsidRPr="00012BFB" w:rsidRDefault="00935A42" w:rsidP="004E0E7C">
      <w:pPr>
        <w:pStyle w:val="aff9"/>
        <w:ind w:left="420" w:right="420"/>
      </w:pPr>
      <w:r w:rsidRPr="00012BFB">
        <w:rPr>
          <w:rFonts w:hint="eastAsia"/>
        </w:rPr>
        <w:t xml:space="preserve">        }</w:t>
      </w:r>
    </w:p>
    <w:p w:rsidR="00935A42" w:rsidRPr="00012BFB" w:rsidRDefault="00935A42" w:rsidP="004E0E7C">
      <w:pPr>
        <w:pStyle w:val="aff9"/>
        <w:ind w:left="420" w:right="420"/>
      </w:pPr>
      <w:r w:rsidRPr="00012BFB">
        <w:rPr>
          <w:rFonts w:hint="eastAsia"/>
        </w:rPr>
        <w:tab/>
        <w:t>}</w:t>
      </w:r>
    </w:p>
    <w:p w:rsidR="00935A42" w:rsidRPr="004253DE" w:rsidRDefault="00935A42" w:rsidP="004253DE">
      <w:pPr>
        <w:pStyle w:val="3"/>
        <w:spacing w:before="120"/>
      </w:pPr>
      <w:bookmarkStart w:id="194" w:name="_Toc6568"/>
      <w:bookmarkStart w:id="195" w:name="_Toc513747948"/>
      <w:bookmarkStart w:id="196" w:name="_Toc516514635"/>
      <w:r w:rsidRPr="004253DE">
        <w:rPr>
          <w:rFonts w:hint="eastAsia"/>
        </w:rPr>
        <w:t>申请上架管理</w:t>
      </w:r>
      <w:bookmarkEnd w:id="194"/>
      <w:bookmarkEnd w:id="195"/>
      <w:bookmarkEnd w:id="196"/>
    </w:p>
    <w:p w:rsidR="00935A42" w:rsidRPr="009F3624" w:rsidRDefault="00935A42" w:rsidP="00C8308C">
      <w:pPr>
        <w:pStyle w:val="a5"/>
      </w:pPr>
      <w:r w:rsidRPr="009F3624">
        <w:rPr>
          <w:rFonts w:hint="eastAsia"/>
        </w:rPr>
        <w:t>申请上架管理是有用户（房东）在前台页面填写的房子基本信息，提交到goods表中，在后台以列表的形式进行展示通过管理员核对信息后通过审核，就能够在前台被其他的用户所看到。审核列表的效果图如图5-12</w:t>
      </w:r>
      <w:r w:rsidR="004C1007">
        <w:rPr>
          <w:rFonts w:hint="eastAsia"/>
        </w:rPr>
        <w:t>所示</w:t>
      </w:r>
      <w:r w:rsidRPr="009F3624">
        <w:rPr>
          <w:rFonts w:hint="eastAsia"/>
        </w:rPr>
        <w:t>（测试数据较少）</w:t>
      </w:r>
      <w:r w:rsidR="004C1007">
        <w:rPr>
          <w:rFonts w:hint="eastAsia"/>
        </w:rPr>
        <w:t>。</w:t>
      </w:r>
    </w:p>
    <w:p w:rsidR="00935A42" w:rsidRDefault="00935A42" w:rsidP="00935A42">
      <w:pPr>
        <w:pStyle w:val="a5"/>
        <w:jc w:val="center"/>
      </w:pPr>
      <w:r>
        <w:rPr>
          <w:noProof/>
        </w:rPr>
        <w:lastRenderedPageBreak/>
        <w:drawing>
          <wp:inline distT="0" distB="0" distL="114300" distR="114300">
            <wp:extent cx="5339715" cy="1293962"/>
            <wp:effectExtent l="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68"/>
                    <a:stretch>
                      <a:fillRect/>
                    </a:stretch>
                  </pic:blipFill>
                  <pic:spPr>
                    <a:xfrm>
                      <a:off x="0" y="0"/>
                      <a:ext cx="5382937" cy="1304436"/>
                    </a:xfrm>
                    <a:prstGeom prst="rect">
                      <a:avLst/>
                    </a:prstGeom>
                    <a:noFill/>
                    <a:ln w="9525">
                      <a:noFill/>
                    </a:ln>
                  </pic:spPr>
                </pic:pic>
              </a:graphicData>
            </a:graphic>
          </wp:inline>
        </w:drawing>
      </w:r>
    </w:p>
    <w:p w:rsidR="00935A42" w:rsidRDefault="00935A42" w:rsidP="00EC6EDB">
      <w:pPr>
        <w:pStyle w:val="affd"/>
      </w:pPr>
      <w:r>
        <w:rPr>
          <w:rFonts w:hint="eastAsia"/>
        </w:rPr>
        <w:t>图5-12</w:t>
      </w:r>
      <w:r w:rsidR="005C77CE">
        <w:rPr>
          <w:rFonts w:hint="eastAsia"/>
        </w:rPr>
        <w:t>申请上架管理列表图</w:t>
      </w:r>
    </w:p>
    <w:p w:rsidR="00935A42" w:rsidRPr="00C8308C" w:rsidRDefault="00C8308C" w:rsidP="006C67C8">
      <w:pPr>
        <w:pStyle w:val="a5"/>
      </w:pPr>
      <w:r w:rsidRPr="00C8308C">
        <w:rPr>
          <w:rFonts w:hint="eastAsia"/>
        </w:rPr>
        <w:t>此</w:t>
      </w:r>
      <w:r w:rsidR="004E0E7C" w:rsidRPr="00C8308C">
        <w:t>I</w:t>
      </w:r>
      <w:r w:rsidR="004E0E7C" w:rsidRPr="00C8308C">
        <w:rPr>
          <w:rFonts w:hint="eastAsia"/>
        </w:rPr>
        <w:t>ndex方法是查询用户刚刚发布的房源信息</w:t>
      </w:r>
      <w:r w:rsidR="00881693" w:rsidRPr="00C8308C">
        <w:rPr>
          <w:rFonts w:hint="eastAsia"/>
        </w:rPr>
        <w:t>，将用户的发布信息以表格的形式输出出来一边管理员进行审核，给予通过或者不通过</w:t>
      </w:r>
      <w:r w:rsidR="00482424" w:rsidRPr="00C8308C">
        <w:rPr>
          <w:rFonts w:hint="eastAsia"/>
        </w:rPr>
        <w:t>的决定</w:t>
      </w:r>
      <w:r w:rsidR="00881693" w:rsidRPr="00C8308C">
        <w:rPr>
          <w:rFonts w:hint="eastAsia"/>
        </w:rPr>
        <w:t>。</w:t>
      </w:r>
      <w:r w:rsidR="00834942" w:rsidRPr="00C8308C">
        <w:rPr>
          <w:rFonts w:hint="eastAsia"/>
        </w:rPr>
        <w:t>具体是通过查看</w:t>
      </w:r>
      <w:r w:rsidR="00D73089" w:rsidRPr="00C8308C">
        <w:rPr>
          <w:rFonts w:hint="eastAsia"/>
        </w:rPr>
        <w:t>房源的状态字段的值来判断。</w:t>
      </w:r>
    </w:p>
    <w:p w:rsidR="00935A42" w:rsidRPr="00012BFB" w:rsidRDefault="00935A42" w:rsidP="004E0E7C">
      <w:pPr>
        <w:pStyle w:val="aff9"/>
        <w:ind w:left="420" w:right="420"/>
      </w:pPr>
      <w:r w:rsidRPr="00012BFB">
        <w:rPr>
          <w:rFonts w:hint="eastAsia"/>
        </w:rPr>
        <w:t>public function index(){</w:t>
      </w:r>
    </w:p>
    <w:p w:rsidR="00935A42" w:rsidRPr="00012BFB" w:rsidRDefault="00935A42" w:rsidP="004E0E7C">
      <w:pPr>
        <w:pStyle w:val="aff9"/>
        <w:ind w:left="420" w:right="420"/>
      </w:pPr>
      <w:r w:rsidRPr="00012BFB">
        <w:rPr>
          <w:rFonts w:hint="eastAsia"/>
        </w:rPr>
        <w:t xml:space="preserve">        $tot = M("goods")-&gt;where("status=0")-&gt;Count();</w:t>
      </w:r>
    </w:p>
    <w:p w:rsidR="00935A42" w:rsidRPr="00012BFB" w:rsidRDefault="00935A42" w:rsidP="004E0E7C">
      <w:pPr>
        <w:pStyle w:val="aff9"/>
        <w:ind w:left="420" w:right="420"/>
      </w:pPr>
      <w:r w:rsidRPr="00012BFB">
        <w:rPr>
          <w:rFonts w:hint="eastAsia"/>
        </w:rPr>
        <w:t xml:space="preserve">        $page = getPage($tot,10);</w:t>
      </w:r>
    </w:p>
    <w:p w:rsidR="00935A42" w:rsidRPr="00012BFB" w:rsidRDefault="00935A42" w:rsidP="004E0E7C">
      <w:pPr>
        <w:pStyle w:val="aff9"/>
        <w:ind w:left="420" w:right="420"/>
      </w:pPr>
      <w:r w:rsidRPr="00012BFB">
        <w:rPr>
          <w:rFonts w:hint="eastAsia"/>
        </w:rPr>
        <w:t xml:space="preserve">        $shengqing=M('goods')-&gt;order('fb_time desc')-&gt;limit($page-&gt;firstRow,$page-&gt;listRows)-&gt;where("status=0")-&gt;select();</w:t>
      </w:r>
    </w:p>
    <w:p w:rsidR="00935A42" w:rsidRPr="00012BFB" w:rsidRDefault="00935A42" w:rsidP="004E0E7C">
      <w:pPr>
        <w:pStyle w:val="aff9"/>
        <w:ind w:left="420" w:right="420"/>
      </w:pPr>
      <w:r w:rsidRPr="00012BFB">
        <w:rPr>
          <w:rFonts w:hint="eastAsia"/>
        </w:rPr>
        <w:t xml:space="preserve">        foreach ($shengqing as $k=&gt;$v){</w:t>
      </w:r>
    </w:p>
    <w:p w:rsidR="00935A42" w:rsidRPr="00012BFB" w:rsidRDefault="00935A42" w:rsidP="004E0E7C">
      <w:pPr>
        <w:pStyle w:val="aff9"/>
        <w:ind w:left="420" w:right="420"/>
      </w:pPr>
      <w:r w:rsidRPr="00012BFB">
        <w:rPr>
          <w:rFonts w:hint="eastAsia"/>
        </w:rPr>
        <w:t xml:space="preserve">            $shengqing[$k]['u_name'] = M('user')-&gt;where("id={$v['user_id']}")-&gt;getField('username');</w:t>
      </w:r>
    </w:p>
    <w:p w:rsidR="00935A42" w:rsidRPr="00012BFB" w:rsidRDefault="00935A42" w:rsidP="004E0E7C">
      <w:pPr>
        <w:pStyle w:val="aff9"/>
        <w:ind w:left="420" w:right="420"/>
      </w:pPr>
      <w:r w:rsidRPr="00012BFB">
        <w:rPr>
          <w:rFonts w:hint="eastAsia"/>
        </w:rPr>
        <w:t xml:space="preserve">            $shengqing[$k]['zs_name'] = M('user')-&gt;where("id={$v['user_id']}")-&gt;getField('zs_name');</w:t>
      </w:r>
    </w:p>
    <w:p w:rsidR="00935A42" w:rsidRPr="00012BFB" w:rsidRDefault="00935A42" w:rsidP="004E0E7C">
      <w:pPr>
        <w:pStyle w:val="aff9"/>
        <w:ind w:left="420" w:right="420"/>
      </w:pPr>
      <w:r w:rsidRPr="00012BFB">
        <w:rPr>
          <w:rFonts w:hint="eastAsia"/>
        </w:rPr>
        <w:t xml:space="preserve">        }</w:t>
      </w:r>
    </w:p>
    <w:p w:rsidR="00935A42" w:rsidRPr="00012BFB" w:rsidRDefault="00935A42" w:rsidP="004E0E7C">
      <w:pPr>
        <w:pStyle w:val="aff9"/>
        <w:ind w:left="420" w:right="420"/>
      </w:pPr>
      <w:r w:rsidRPr="00012BFB">
        <w:rPr>
          <w:rFonts w:hint="eastAsia"/>
        </w:rPr>
        <w:t xml:space="preserve">        $this-&gt;assign('shengqing',$shengqing);</w:t>
      </w:r>
    </w:p>
    <w:p w:rsidR="00935A42" w:rsidRPr="00012BFB" w:rsidRDefault="00935A42" w:rsidP="004E0E7C">
      <w:pPr>
        <w:pStyle w:val="aff9"/>
        <w:ind w:left="420" w:right="420"/>
      </w:pPr>
      <w:r w:rsidRPr="00012BFB">
        <w:rPr>
          <w:rFonts w:hint="eastAsia"/>
        </w:rPr>
        <w:t xml:space="preserve">        $this-&gt;assign('page',$page-&gt;show());</w:t>
      </w:r>
    </w:p>
    <w:p w:rsidR="00935A42" w:rsidRPr="00012BFB" w:rsidRDefault="00935A42" w:rsidP="004E0E7C">
      <w:pPr>
        <w:pStyle w:val="aff9"/>
        <w:ind w:left="420" w:right="420"/>
      </w:pPr>
      <w:r w:rsidRPr="00012BFB">
        <w:rPr>
          <w:rFonts w:hint="eastAsia"/>
        </w:rPr>
        <w:tab/>
      </w:r>
      <w:r w:rsidRPr="00012BFB">
        <w:rPr>
          <w:rFonts w:hint="eastAsia"/>
        </w:rPr>
        <w:tab/>
        <w:t>$this-&gt;display();</w:t>
      </w:r>
    </w:p>
    <w:p w:rsidR="00935A42" w:rsidRPr="00012BFB" w:rsidRDefault="00935A42" w:rsidP="004E0E7C">
      <w:pPr>
        <w:pStyle w:val="aff9"/>
        <w:ind w:left="420" w:right="420"/>
      </w:pPr>
      <w:r w:rsidRPr="00012BFB">
        <w:rPr>
          <w:rFonts w:hint="eastAsia"/>
        </w:rPr>
        <w:tab/>
        <w:t>}</w:t>
      </w:r>
    </w:p>
    <w:p w:rsidR="00935A42" w:rsidRPr="004253DE" w:rsidRDefault="00935A42" w:rsidP="004253DE">
      <w:pPr>
        <w:pStyle w:val="3"/>
        <w:spacing w:before="120"/>
      </w:pPr>
      <w:bookmarkStart w:id="197" w:name="_Toc11665"/>
      <w:bookmarkStart w:id="198" w:name="_Toc513747949"/>
      <w:bookmarkStart w:id="199" w:name="_Toc516514636"/>
      <w:r w:rsidRPr="004253DE">
        <w:rPr>
          <w:rFonts w:hint="eastAsia"/>
        </w:rPr>
        <w:t>房源管理</w:t>
      </w:r>
      <w:bookmarkEnd w:id="197"/>
      <w:bookmarkEnd w:id="198"/>
      <w:bookmarkEnd w:id="199"/>
    </w:p>
    <w:p w:rsidR="00935A42" w:rsidRDefault="00935A42" w:rsidP="00935A42">
      <w:pPr>
        <w:pStyle w:val="a5"/>
      </w:pPr>
      <w:r>
        <w:rPr>
          <w:rFonts w:hint="eastAsia"/>
        </w:rPr>
        <w:t>房源管理，是对有没有审核过的，发布的全部信息进行管理。平台对已上架的房屋也拥有管理的权利，避免由于客观的原因，使不合格的出现在平台上。该列表也包括了房子的删除，详情，修改上架状态等。</w:t>
      </w:r>
      <w:r w:rsidR="002B2AF8">
        <w:rPr>
          <w:rFonts w:hint="eastAsia"/>
        </w:rPr>
        <w:t>通过</w:t>
      </w:r>
      <w:r w:rsidR="008336DC" w:rsidRPr="008336DC">
        <w:rPr>
          <w:rFonts w:hint="eastAsia"/>
        </w:rPr>
        <w:t>Ajax</w:t>
      </w:r>
      <w:r w:rsidR="002B2AF8">
        <w:rPr>
          <w:rFonts w:hint="eastAsia"/>
        </w:rPr>
        <w:t>将商品的</w:t>
      </w:r>
      <w:r w:rsidR="002B2AF8">
        <w:t>ID传递给后台，执行修改方法，改变房屋的状态达到管理的目的。</w:t>
      </w:r>
    </w:p>
    <w:p w:rsidR="00935A42" w:rsidRDefault="00935A42" w:rsidP="00935A42">
      <w:pPr>
        <w:pStyle w:val="a5"/>
      </w:pPr>
      <w:r>
        <w:rPr>
          <w:rFonts w:hint="eastAsia"/>
        </w:rPr>
        <w:t>效果图如图5-13</w:t>
      </w:r>
      <w:r w:rsidR="004C1007">
        <w:rPr>
          <w:rFonts w:hint="eastAsia"/>
        </w:rPr>
        <w:t>所示。</w:t>
      </w:r>
    </w:p>
    <w:p w:rsidR="00935A42" w:rsidRDefault="00935A42" w:rsidP="00935A42">
      <w:pPr>
        <w:pStyle w:val="a5"/>
      </w:pPr>
      <w:r>
        <w:rPr>
          <w:noProof/>
        </w:rPr>
        <w:drawing>
          <wp:inline distT="0" distB="0" distL="114300" distR="114300">
            <wp:extent cx="5003321" cy="1502903"/>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9"/>
                    <a:stretch>
                      <a:fillRect/>
                    </a:stretch>
                  </pic:blipFill>
                  <pic:spPr>
                    <a:xfrm>
                      <a:off x="0" y="0"/>
                      <a:ext cx="5010281" cy="1504994"/>
                    </a:xfrm>
                    <a:prstGeom prst="rect">
                      <a:avLst/>
                    </a:prstGeom>
                    <a:noFill/>
                    <a:ln w="9525">
                      <a:noFill/>
                    </a:ln>
                  </pic:spPr>
                </pic:pic>
              </a:graphicData>
            </a:graphic>
          </wp:inline>
        </w:drawing>
      </w:r>
    </w:p>
    <w:p w:rsidR="00935A42" w:rsidRDefault="00935A42" w:rsidP="00EC6EDB">
      <w:pPr>
        <w:pStyle w:val="affd"/>
      </w:pPr>
      <w:r>
        <w:rPr>
          <w:rFonts w:hint="eastAsia"/>
        </w:rPr>
        <w:t>图5-13</w:t>
      </w:r>
      <w:r w:rsidR="00C603F6">
        <w:rPr>
          <w:rFonts w:hint="eastAsia"/>
        </w:rPr>
        <w:t xml:space="preserve"> </w:t>
      </w:r>
      <w:r w:rsidR="000C3D33">
        <w:rPr>
          <w:rFonts w:hint="eastAsia"/>
        </w:rPr>
        <w:t>房源管理效果图</w:t>
      </w:r>
    </w:p>
    <w:p w:rsidR="00935A42" w:rsidRPr="00AC3B0D" w:rsidRDefault="00935A42" w:rsidP="00A95A6B">
      <w:pPr>
        <w:pStyle w:val="aff9"/>
        <w:ind w:left="420" w:right="420"/>
      </w:pPr>
      <w:r w:rsidRPr="00AC3B0D">
        <w:rPr>
          <w:rFonts w:hint="eastAsia"/>
        </w:rPr>
        <w:t>public function index(){</w:t>
      </w:r>
    </w:p>
    <w:p w:rsidR="00935A42" w:rsidRPr="00AC3B0D" w:rsidRDefault="00935A42" w:rsidP="00A95A6B">
      <w:pPr>
        <w:pStyle w:val="aff9"/>
        <w:ind w:left="420" w:right="420"/>
      </w:pPr>
      <w:r w:rsidRPr="00AC3B0D">
        <w:rPr>
          <w:rFonts w:hint="eastAsia"/>
        </w:rPr>
        <w:t xml:space="preserve">        $tot = M("goods")-&gt;Count();</w:t>
      </w:r>
    </w:p>
    <w:p w:rsidR="00935A42" w:rsidRPr="00AC3B0D" w:rsidRDefault="00935A42" w:rsidP="00A95A6B">
      <w:pPr>
        <w:pStyle w:val="aff9"/>
        <w:ind w:left="420" w:right="420"/>
      </w:pPr>
      <w:r w:rsidRPr="00AC3B0D">
        <w:rPr>
          <w:rFonts w:hint="eastAsia"/>
        </w:rPr>
        <w:t xml:space="preserve">        $page = getPage($tot,10);</w:t>
      </w:r>
    </w:p>
    <w:p w:rsidR="00935A42" w:rsidRPr="00AC3B0D" w:rsidRDefault="00935A42" w:rsidP="00A95A6B">
      <w:pPr>
        <w:pStyle w:val="aff9"/>
        <w:ind w:left="420" w:right="420"/>
      </w:pPr>
      <w:r w:rsidRPr="00AC3B0D">
        <w:rPr>
          <w:rFonts w:hint="eastAsia"/>
        </w:rPr>
        <w:t xml:space="preserve">        $shengqing = M('goods')-&gt;order('fb_time desc')-&gt;limit($page-&gt;firstRow,$page-&gt;listRows)-&gt;select();</w:t>
      </w:r>
    </w:p>
    <w:p w:rsidR="00935A42" w:rsidRPr="00AC3B0D" w:rsidRDefault="00935A42" w:rsidP="00A95A6B">
      <w:pPr>
        <w:pStyle w:val="aff9"/>
        <w:ind w:left="420" w:right="420"/>
      </w:pPr>
      <w:r w:rsidRPr="00AC3B0D">
        <w:rPr>
          <w:rFonts w:hint="eastAsia"/>
        </w:rPr>
        <w:t xml:space="preserve">        foreach ($shengqing as $k=&gt;$v){</w:t>
      </w:r>
    </w:p>
    <w:p w:rsidR="00935A42" w:rsidRPr="00AC3B0D" w:rsidRDefault="00935A42" w:rsidP="00A95A6B">
      <w:pPr>
        <w:pStyle w:val="aff9"/>
        <w:ind w:left="420" w:right="420"/>
      </w:pPr>
      <w:r w:rsidRPr="00AC3B0D">
        <w:rPr>
          <w:rFonts w:hint="eastAsia"/>
        </w:rPr>
        <w:lastRenderedPageBreak/>
        <w:t xml:space="preserve">            $shengqing[$k]['u_name'] = M('user')-&gt;where("id={$v['user_id']}")-&gt;getField('username');</w:t>
      </w:r>
    </w:p>
    <w:p w:rsidR="00935A42" w:rsidRPr="00AC3B0D" w:rsidRDefault="00935A42" w:rsidP="00A95A6B">
      <w:pPr>
        <w:pStyle w:val="aff9"/>
        <w:ind w:left="420" w:right="420"/>
      </w:pPr>
      <w:r w:rsidRPr="00AC3B0D">
        <w:rPr>
          <w:rFonts w:hint="eastAsia"/>
        </w:rPr>
        <w:t xml:space="preserve">            $shengqing[$k]['zs_name'] = M('user')-&gt;where("id={$v['user_id']}")-&gt;getField('zs_name');</w:t>
      </w:r>
    </w:p>
    <w:p w:rsidR="00935A42" w:rsidRPr="00AC3B0D" w:rsidRDefault="00935A42" w:rsidP="00A95A6B">
      <w:pPr>
        <w:pStyle w:val="aff9"/>
        <w:ind w:left="420" w:right="420"/>
      </w:pPr>
      <w:r w:rsidRPr="00AC3B0D">
        <w:rPr>
          <w:rFonts w:hint="eastAsia"/>
        </w:rPr>
        <w:t xml:space="preserve">        }</w:t>
      </w:r>
    </w:p>
    <w:p w:rsidR="00935A42" w:rsidRPr="00AC3B0D" w:rsidRDefault="00935A42" w:rsidP="00A95A6B">
      <w:pPr>
        <w:pStyle w:val="aff9"/>
        <w:ind w:left="420" w:right="420"/>
      </w:pPr>
      <w:r w:rsidRPr="00AC3B0D">
        <w:rPr>
          <w:rFonts w:hint="eastAsia"/>
        </w:rPr>
        <w:t xml:space="preserve">        $this-&gt;assign('shengqing',$shengqing);</w:t>
      </w:r>
    </w:p>
    <w:p w:rsidR="00935A42" w:rsidRPr="00AC3B0D" w:rsidRDefault="00935A42" w:rsidP="00A95A6B">
      <w:pPr>
        <w:pStyle w:val="aff9"/>
        <w:ind w:left="420" w:right="420"/>
      </w:pPr>
      <w:r w:rsidRPr="00AC3B0D">
        <w:rPr>
          <w:rFonts w:hint="eastAsia"/>
        </w:rPr>
        <w:t xml:space="preserve">        $this-&gt;assign('page',$page-&gt;show());</w:t>
      </w:r>
    </w:p>
    <w:p w:rsidR="00935A42" w:rsidRPr="00AC3B0D" w:rsidRDefault="00935A42" w:rsidP="00A95A6B">
      <w:pPr>
        <w:pStyle w:val="aff9"/>
        <w:ind w:left="420" w:right="420"/>
      </w:pPr>
      <w:r w:rsidRPr="00AC3B0D">
        <w:rPr>
          <w:rFonts w:hint="eastAsia"/>
        </w:rPr>
        <w:t xml:space="preserve">        //dump($shengqing);die;</w:t>
      </w:r>
    </w:p>
    <w:p w:rsidR="00935A42" w:rsidRPr="00AC3B0D" w:rsidRDefault="00935A42" w:rsidP="00A95A6B">
      <w:pPr>
        <w:pStyle w:val="aff9"/>
        <w:ind w:left="420" w:right="420"/>
      </w:pPr>
      <w:r w:rsidRPr="00AC3B0D">
        <w:rPr>
          <w:rFonts w:hint="eastAsia"/>
        </w:rPr>
        <w:t xml:space="preserve">        $this-&gt;display();</w:t>
      </w:r>
    </w:p>
    <w:p w:rsidR="00935A42" w:rsidRPr="00AC3B0D" w:rsidRDefault="00935A42" w:rsidP="00A95A6B">
      <w:pPr>
        <w:pStyle w:val="aff9"/>
        <w:ind w:left="420" w:right="420"/>
      </w:pPr>
      <w:r w:rsidRPr="00AC3B0D">
        <w:rPr>
          <w:rFonts w:hint="eastAsia"/>
        </w:rPr>
        <w:t xml:space="preserve">    }</w:t>
      </w:r>
    </w:p>
    <w:p w:rsidR="00935A42" w:rsidRPr="004253DE" w:rsidRDefault="00935A42" w:rsidP="004253DE">
      <w:pPr>
        <w:pStyle w:val="3"/>
        <w:spacing w:before="120"/>
      </w:pPr>
      <w:bookmarkStart w:id="200" w:name="_Toc5308"/>
      <w:bookmarkStart w:id="201" w:name="_Toc513747950"/>
      <w:bookmarkStart w:id="202" w:name="_Toc516514637"/>
      <w:r w:rsidRPr="004253DE">
        <w:rPr>
          <w:rFonts w:hint="eastAsia"/>
        </w:rPr>
        <w:t>会员管理</w:t>
      </w:r>
      <w:bookmarkEnd w:id="200"/>
      <w:bookmarkEnd w:id="201"/>
      <w:bookmarkEnd w:id="202"/>
    </w:p>
    <w:p w:rsidR="00935A42" w:rsidRDefault="00935A42" w:rsidP="00935A42">
      <w:pPr>
        <w:pStyle w:val="a5"/>
      </w:pPr>
      <w:r>
        <w:rPr>
          <w:rFonts w:hint="eastAsia"/>
        </w:rPr>
        <w:t>会员管理是对已注册用户的一个统一管理，让平台对用户的群体，年龄等有一个大的把握，为以后平台的发展方向有一个明显的把控；也是在用户遇到不能解决的困难时，从后台给予一定的帮助。</w:t>
      </w:r>
    </w:p>
    <w:p w:rsidR="00935A42" w:rsidRDefault="00935A42" w:rsidP="00935A42">
      <w:pPr>
        <w:pStyle w:val="a5"/>
      </w:pPr>
      <w:r>
        <w:rPr>
          <w:rFonts w:hint="eastAsia"/>
        </w:rPr>
        <w:t>会员的增加，可以在前台注册页面出现问题的时候，在客服的帮助下，帮用户成功的注册一个账号，是非常的有必要的。修改等功能也是有着相同的用处，在某些功能出现问题的时候，给予会员帮助。</w:t>
      </w:r>
    </w:p>
    <w:p w:rsidR="00935A42" w:rsidRDefault="00935A42" w:rsidP="00935A42">
      <w:pPr>
        <w:pStyle w:val="a5"/>
      </w:pPr>
      <w:r>
        <w:rPr>
          <w:rFonts w:hint="eastAsia"/>
        </w:rPr>
        <w:t>用户的列表效果图如图5-14</w:t>
      </w:r>
      <w:r w:rsidR="004C1007">
        <w:rPr>
          <w:rFonts w:hint="eastAsia"/>
        </w:rPr>
        <w:t>所示。</w:t>
      </w:r>
    </w:p>
    <w:p w:rsidR="00935A42" w:rsidRDefault="00935A42" w:rsidP="00935A42">
      <w:pPr>
        <w:pStyle w:val="a5"/>
      </w:pPr>
      <w:r>
        <w:rPr>
          <w:noProof/>
        </w:rPr>
        <w:drawing>
          <wp:inline distT="0" distB="0" distL="114300" distR="114300">
            <wp:extent cx="5183089" cy="2001329"/>
            <wp:effectExtent l="0" t="0" r="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70"/>
                    <a:stretch>
                      <a:fillRect/>
                    </a:stretch>
                  </pic:blipFill>
                  <pic:spPr>
                    <a:xfrm>
                      <a:off x="0" y="0"/>
                      <a:ext cx="5213588" cy="2013106"/>
                    </a:xfrm>
                    <a:prstGeom prst="rect">
                      <a:avLst/>
                    </a:prstGeom>
                    <a:noFill/>
                    <a:ln w="9525">
                      <a:noFill/>
                    </a:ln>
                  </pic:spPr>
                </pic:pic>
              </a:graphicData>
            </a:graphic>
          </wp:inline>
        </w:drawing>
      </w:r>
    </w:p>
    <w:p w:rsidR="00935A42" w:rsidRDefault="00935A42" w:rsidP="006C67C8">
      <w:pPr>
        <w:pStyle w:val="affd"/>
      </w:pPr>
      <w:r>
        <w:rPr>
          <w:rFonts w:hint="eastAsia"/>
        </w:rPr>
        <w:t>图5-14</w:t>
      </w:r>
      <w:r w:rsidR="00BD09A7">
        <w:rPr>
          <w:rFonts w:hint="eastAsia"/>
        </w:rPr>
        <w:t>用户列表</w:t>
      </w:r>
    </w:p>
    <w:p w:rsidR="00935A42" w:rsidRPr="00AC3B0D" w:rsidRDefault="00935A42" w:rsidP="00A95A6B">
      <w:pPr>
        <w:pStyle w:val="aff9"/>
        <w:ind w:left="420" w:right="420"/>
      </w:pPr>
      <w:r w:rsidRPr="00AC3B0D">
        <w:rPr>
          <w:rFonts w:hint="eastAsia"/>
        </w:rPr>
        <w:t>public function user_add()</w:t>
      </w:r>
    </w:p>
    <w:p w:rsidR="00935A42" w:rsidRPr="00AC3B0D" w:rsidRDefault="00935A42" w:rsidP="00A95A6B">
      <w:pPr>
        <w:pStyle w:val="aff9"/>
        <w:ind w:left="420" w:right="420"/>
      </w:pPr>
      <w:r w:rsidRPr="00AC3B0D">
        <w:rPr>
          <w:rFonts w:hint="eastAsia"/>
        </w:rPr>
        <w:t xml:space="preserve">    {</w:t>
      </w:r>
    </w:p>
    <w:p w:rsidR="00935A42" w:rsidRPr="00AC3B0D" w:rsidRDefault="00935A42" w:rsidP="00A95A6B">
      <w:pPr>
        <w:pStyle w:val="aff9"/>
        <w:ind w:left="420" w:right="420"/>
      </w:pPr>
      <w:r w:rsidRPr="00AC3B0D">
        <w:rPr>
          <w:rFonts w:hint="eastAsia"/>
        </w:rPr>
        <w:t xml:space="preserve">        if(IS_GET){</w:t>
      </w:r>
    </w:p>
    <w:p w:rsidR="00935A42" w:rsidRPr="00AC3B0D" w:rsidRDefault="00935A42" w:rsidP="00A95A6B">
      <w:pPr>
        <w:pStyle w:val="aff9"/>
        <w:ind w:left="420" w:right="420"/>
      </w:pPr>
      <w:r w:rsidRPr="00AC3B0D">
        <w:rPr>
          <w:rFonts w:hint="eastAsia"/>
        </w:rPr>
        <w:t xml:space="preserve">        $this-&gt;display(); </w:t>
      </w:r>
    </w:p>
    <w:p w:rsidR="00935A42" w:rsidRPr="00AC3B0D" w:rsidRDefault="00935A42" w:rsidP="00A95A6B">
      <w:pPr>
        <w:pStyle w:val="aff9"/>
        <w:ind w:left="420" w:right="420"/>
      </w:pPr>
      <w:r w:rsidRPr="00AC3B0D">
        <w:rPr>
          <w:rFonts w:hint="eastAsia"/>
        </w:rPr>
        <w:t xml:space="preserve">        }else{</w:t>
      </w:r>
    </w:p>
    <w:p w:rsidR="00935A42" w:rsidRPr="00AC3B0D" w:rsidRDefault="00935A42" w:rsidP="00A95A6B">
      <w:pPr>
        <w:pStyle w:val="aff9"/>
        <w:ind w:left="420" w:right="420"/>
      </w:pPr>
      <w:r w:rsidRPr="00AC3B0D">
        <w:rPr>
          <w:rFonts w:hint="eastAsia"/>
        </w:rPr>
        <w:t xml:space="preserve">            $model = M('User');</w:t>
      </w:r>
    </w:p>
    <w:p w:rsidR="00935A42" w:rsidRPr="00AC3B0D" w:rsidRDefault="00935A42" w:rsidP="00A95A6B">
      <w:pPr>
        <w:pStyle w:val="aff9"/>
        <w:ind w:left="420" w:right="420"/>
      </w:pPr>
      <w:r w:rsidRPr="00AC3B0D">
        <w:rPr>
          <w:rFonts w:hint="eastAsia"/>
        </w:rPr>
        <w:t xml:space="preserve">            $data['nicheng'] = I('post</w:t>
      </w:r>
      <w:r w:rsidR="008336DC">
        <w:rPr>
          <w:rFonts w:hint="eastAsia"/>
        </w:rPr>
        <w:t>.</w:t>
      </w:r>
      <w:r w:rsidRPr="00AC3B0D">
        <w:rPr>
          <w:rFonts w:hint="eastAsia"/>
        </w:rPr>
        <w:t>nicheng');     //昵称为空时，生成随机数</w:t>
      </w:r>
    </w:p>
    <w:p w:rsidR="00935A42" w:rsidRPr="00AC3B0D" w:rsidRDefault="00935A42" w:rsidP="00A95A6B">
      <w:pPr>
        <w:pStyle w:val="aff9"/>
        <w:ind w:left="420" w:right="420"/>
      </w:pPr>
      <w:r w:rsidRPr="00AC3B0D">
        <w:rPr>
          <w:rFonts w:hint="eastAsia"/>
        </w:rPr>
        <w:t xml:space="preserve">            if($data['nicheng']==''){</w:t>
      </w:r>
    </w:p>
    <w:p w:rsidR="00935A42" w:rsidRPr="00AC3B0D" w:rsidRDefault="00935A42" w:rsidP="00A95A6B">
      <w:pPr>
        <w:pStyle w:val="aff9"/>
        <w:ind w:left="420" w:right="420"/>
      </w:pPr>
      <w:r w:rsidRPr="00AC3B0D">
        <w:rPr>
          <w:rFonts w:hint="eastAsia"/>
        </w:rPr>
        <w:t xml:space="preserve">                $data['nicheng'] = '橘子'</w:t>
      </w:r>
      <w:r w:rsidR="008336DC">
        <w:rPr>
          <w:rFonts w:hint="eastAsia"/>
        </w:rPr>
        <w:t>.</w:t>
      </w:r>
      <w:r w:rsidRPr="00AC3B0D">
        <w:rPr>
          <w:rFonts w:hint="eastAsia"/>
        </w:rPr>
        <w:t>$data['username'];</w:t>
      </w:r>
    </w:p>
    <w:p w:rsidR="00935A42" w:rsidRPr="00AC3B0D" w:rsidRDefault="00935A42" w:rsidP="00A95A6B">
      <w:pPr>
        <w:pStyle w:val="aff9"/>
        <w:ind w:left="420" w:right="420"/>
      </w:pPr>
      <w:r w:rsidRPr="00AC3B0D">
        <w:rPr>
          <w:rFonts w:hint="eastAsia"/>
        </w:rPr>
        <w:t xml:space="preserve">            }</w:t>
      </w:r>
    </w:p>
    <w:p w:rsidR="00935A42" w:rsidRPr="00AC3B0D" w:rsidRDefault="00935A42" w:rsidP="00A95A6B">
      <w:pPr>
        <w:pStyle w:val="aff9"/>
        <w:ind w:left="420" w:right="420"/>
      </w:pPr>
      <w:r w:rsidRPr="00AC3B0D">
        <w:rPr>
          <w:rFonts w:hint="eastAsia"/>
        </w:rPr>
        <w:t xml:space="preserve">            $password  = I('post</w:t>
      </w:r>
      <w:r w:rsidR="003A39ED">
        <w:rPr>
          <w:rFonts w:hint="eastAsia"/>
        </w:rPr>
        <w:t>。</w:t>
      </w:r>
      <w:r w:rsidRPr="00AC3B0D">
        <w:rPr>
          <w:rFonts w:hint="eastAsia"/>
        </w:rPr>
        <w:t>password');</w:t>
      </w:r>
    </w:p>
    <w:p w:rsidR="00935A42" w:rsidRPr="00AC3B0D" w:rsidRDefault="00935A42" w:rsidP="00A95A6B">
      <w:pPr>
        <w:pStyle w:val="aff9"/>
        <w:ind w:left="420" w:right="420"/>
      </w:pPr>
      <w:r w:rsidRPr="00AC3B0D">
        <w:rPr>
          <w:rFonts w:hint="eastAsia"/>
        </w:rPr>
        <w:t xml:space="preserve">            $data['password'] = $password;//密码</w:t>
      </w:r>
    </w:p>
    <w:p w:rsidR="00935A42" w:rsidRPr="00AC3B0D" w:rsidRDefault="00935A42" w:rsidP="00A95A6B">
      <w:pPr>
        <w:pStyle w:val="aff9"/>
        <w:ind w:left="420" w:right="420"/>
      </w:pPr>
      <w:r w:rsidRPr="00AC3B0D">
        <w:rPr>
          <w:rFonts w:hint="eastAsia"/>
        </w:rPr>
        <w:t xml:space="preserve">            if ($_FILES['pic']['name']==''){ //没有添加头像</w:t>
      </w:r>
    </w:p>
    <w:p w:rsidR="00935A42" w:rsidRPr="00AC3B0D" w:rsidRDefault="00935A42" w:rsidP="00A95A6B">
      <w:pPr>
        <w:pStyle w:val="aff9"/>
        <w:ind w:left="420" w:right="420"/>
      </w:pPr>
      <w:r w:rsidRPr="00AC3B0D">
        <w:rPr>
          <w:rFonts w:hint="eastAsia"/>
        </w:rPr>
        <w:t xml:space="preserve">            }else{ //添加头像</w:t>
      </w:r>
    </w:p>
    <w:p w:rsidR="00935A42" w:rsidRPr="00AC3B0D" w:rsidRDefault="00935A42" w:rsidP="00A95A6B">
      <w:pPr>
        <w:pStyle w:val="aff9"/>
        <w:ind w:left="420" w:right="420"/>
      </w:pPr>
      <w:r w:rsidRPr="00AC3B0D">
        <w:rPr>
          <w:rFonts w:hint="eastAsia"/>
        </w:rPr>
        <w:t xml:space="preserve">                $data['pic'] = upload2($_FILES);</w:t>
      </w:r>
    </w:p>
    <w:p w:rsidR="00935A42" w:rsidRPr="00AC3B0D" w:rsidRDefault="00935A42" w:rsidP="00A95A6B">
      <w:pPr>
        <w:pStyle w:val="aff9"/>
        <w:ind w:left="420" w:right="420"/>
      </w:pPr>
      <w:r w:rsidRPr="00AC3B0D">
        <w:rPr>
          <w:rFonts w:hint="eastAsia"/>
        </w:rPr>
        <w:t xml:space="preserve">            }</w:t>
      </w:r>
    </w:p>
    <w:p w:rsidR="00935A42" w:rsidRPr="00AC3B0D" w:rsidRDefault="00935A42" w:rsidP="00A95A6B">
      <w:pPr>
        <w:pStyle w:val="aff9"/>
        <w:ind w:left="420" w:right="420"/>
      </w:pPr>
      <w:r w:rsidRPr="00AC3B0D">
        <w:rPr>
          <w:rFonts w:hint="eastAsia"/>
        </w:rPr>
        <w:t xml:space="preserve">            $data['time'] = time();</w:t>
      </w:r>
    </w:p>
    <w:p w:rsidR="00935A42" w:rsidRPr="00AC3B0D" w:rsidRDefault="00935A42" w:rsidP="00A95A6B">
      <w:pPr>
        <w:pStyle w:val="aff9"/>
        <w:ind w:left="420" w:right="420"/>
      </w:pPr>
      <w:r w:rsidRPr="00AC3B0D">
        <w:rPr>
          <w:rFonts w:hint="eastAsia"/>
        </w:rPr>
        <w:t xml:space="preserve">            $data['zs_name'] = I('post</w:t>
      </w:r>
      <w:r w:rsidR="008336DC">
        <w:rPr>
          <w:rFonts w:hint="eastAsia"/>
        </w:rPr>
        <w:t>.</w:t>
      </w:r>
      <w:r w:rsidRPr="00AC3B0D">
        <w:rPr>
          <w:rFonts w:hint="eastAsia"/>
        </w:rPr>
        <w:t>zs_name');</w:t>
      </w:r>
    </w:p>
    <w:p w:rsidR="00935A42" w:rsidRDefault="00935A42" w:rsidP="000319E2">
      <w:pPr>
        <w:pStyle w:val="aff9"/>
        <w:ind w:left="420" w:right="420"/>
      </w:pPr>
      <w:r w:rsidRPr="00AC3B0D">
        <w:rPr>
          <w:rFonts w:hint="eastAsia"/>
        </w:rPr>
        <w:t xml:space="preserve">            $res = $model-&gt;add($data);</w:t>
      </w:r>
    </w:p>
    <w:p w:rsidR="00935A42" w:rsidRPr="004253DE" w:rsidRDefault="00935A42" w:rsidP="004253DE">
      <w:pPr>
        <w:pStyle w:val="3"/>
        <w:spacing w:before="120"/>
      </w:pPr>
      <w:bookmarkStart w:id="203" w:name="_Toc10421"/>
      <w:bookmarkStart w:id="204" w:name="_Toc513747951"/>
      <w:bookmarkStart w:id="205" w:name="_Toc516514638"/>
      <w:r w:rsidRPr="004253DE">
        <w:rPr>
          <w:rFonts w:hint="eastAsia"/>
        </w:rPr>
        <w:lastRenderedPageBreak/>
        <w:t>订单管理</w:t>
      </w:r>
      <w:bookmarkEnd w:id="203"/>
      <w:bookmarkEnd w:id="204"/>
      <w:bookmarkEnd w:id="205"/>
    </w:p>
    <w:p w:rsidR="00935A42" w:rsidRDefault="00935A42" w:rsidP="00157438">
      <w:pPr>
        <w:pStyle w:val="a5"/>
      </w:pPr>
      <w:r>
        <w:rPr>
          <w:rFonts w:hint="eastAsia"/>
        </w:rPr>
        <w:t>是平台一个非常重要的东西，既能看见最近平台的盈利情况，还能看主要的消费群体是哪一部分人，是一个非常重要的指标。订单的列表index</w:t>
      </w:r>
      <w:r w:rsidR="00094CB6">
        <w:rPr>
          <w:rFonts w:hint="eastAsia"/>
        </w:rPr>
        <w:t>方法是查询已经生成的订单</w:t>
      </w:r>
      <w:r w:rsidR="00A737BA">
        <w:rPr>
          <w:rFonts w:hint="eastAsia"/>
        </w:rPr>
        <w:t>，</w:t>
      </w:r>
      <w:r w:rsidR="009E79EC">
        <w:rPr>
          <w:rFonts w:hint="eastAsia"/>
        </w:rPr>
        <w:t>里面包含所有的订单包括</w:t>
      </w:r>
      <w:r w:rsidR="002D5234">
        <w:rPr>
          <w:rFonts w:hint="eastAsia"/>
        </w:rPr>
        <w:t>未支付</w:t>
      </w:r>
      <w:r w:rsidR="00700BA0">
        <w:rPr>
          <w:rFonts w:hint="eastAsia"/>
        </w:rPr>
        <w:t>和</w:t>
      </w:r>
      <w:r w:rsidR="009E79EC">
        <w:rPr>
          <w:rFonts w:hint="eastAsia"/>
        </w:rPr>
        <w:t>已支付的订单</w:t>
      </w:r>
      <w:r w:rsidR="00EC20A3">
        <w:rPr>
          <w:rFonts w:hint="eastAsia"/>
        </w:rPr>
        <w:t>。</w:t>
      </w:r>
      <w:r>
        <w:rPr>
          <w:rFonts w:hint="eastAsia"/>
        </w:rPr>
        <w:t>订单详情edit</w:t>
      </w:r>
      <w:r w:rsidR="00761518">
        <w:rPr>
          <w:rFonts w:hint="eastAsia"/>
        </w:rPr>
        <w:t>是查看订单的详细情况包括下订单的用户的信息，房东的信息，租房的时间等。</w:t>
      </w:r>
      <w:r>
        <w:rPr>
          <w:rFonts w:hint="eastAsia"/>
        </w:rPr>
        <w:t>以及删除del</w:t>
      </w:r>
      <w:r w:rsidR="00DE7746">
        <w:rPr>
          <w:rFonts w:hint="eastAsia"/>
        </w:rPr>
        <w:t>方法是为了给数据库减轻压力，避免数据库的垃圾数据过多定期删除一些垃圾数据对服务器的稳定性有很大的提升</w:t>
      </w:r>
      <w:r w:rsidR="003A39ED">
        <w:rPr>
          <w:rFonts w:hint="eastAsia"/>
        </w:rPr>
        <w:t>。</w:t>
      </w:r>
      <w:r>
        <w:rPr>
          <w:rFonts w:hint="eastAsia"/>
        </w:rPr>
        <w:t>订单列表如图5-15</w:t>
      </w:r>
      <w:r w:rsidR="004C1007">
        <w:rPr>
          <w:rFonts w:hint="eastAsia"/>
        </w:rPr>
        <w:t>所示。</w:t>
      </w:r>
    </w:p>
    <w:p w:rsidR="00935A42" w:rsidRDefault="00935A42" w:rsidP="00935A42">
      <w:pPr>
        <w:pStyle w:val="a5"/>
      </w:pPr>
      <w:r>
        <w:rPr>
          <w:noProof/>
        </w:rPr>
        <w:drawing>
          <wp:inline distT="0" distB="0" distL="114300" distR="114300">
            <wp:extent cx="4974312" cy="2631057"/>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71"/>
                    <a:stretch>
                      <a:fillRect/>
                    </a:stretch>
                  </pic:blipFill>
                  <pic:spPr>
                    <a:xfrm>
                      <a:off x="0" y="0"/>
                      <a:ext cx="5003065" cy="2646265"/>
                    </a:xfrm>
                    <a:prstGeom prst="rect">
                      <a:avLst/>
                    </a:prstGeom>
                    <a:noFill/>
                    <a:ln w="9525">
                      <a:noFill/>
                    </a:ln>
                  </pic:spPr>
                </pic:pic>
              </a:graphicData>
            </a:graphic>
          </wp:inline>
        </w:drawing>
      </w:r>
    </w:p>
    <w:p w:rsidR="00935A42" w:rsidRDefault="00935A42" w:rsidP="006C67C8">
      <w:pPr>
        <w:pStyle w:val="affd"/>
      </w:pPr>
      <w:r>
        <w:rPr>
          <w:rFonts w:hint="eastAsia"/>
        </w:rPr>
        <w:t>图5-15</w:t>
      </w:r>
      <w:r w:rsidR="00BD09A7">
        <w:rPr>
          <w:rFonts w:hint="eastAsia"/>
        </w:rPr>
        <w:t>订单列表</w:t>
      </w:r>
    </w:p>
    <w:p w:rsidR="00935A42" w:rsidRPr="00F50728" w:rsidRDefault="00935A42" w:rsidP="00F02C24">
      <w:pPr>
        <w:pStyle w:val="aff9"/>
        <w:ind w:left="420" w:right="420"/>
      </w:pPr>
      <w:r w:rsidRPr="00F50728">
        <w:rPr>
          <w:rFonts w:hint="eastAsia"/>
        </w:rPr>
        <w:t xml:space="preserve"> public function index(){</w:t>
      </w:r>
    </w:p>
    <w:p w:rsidR="00935A42" w:rsidRPr="00F50728" w:rsidRDefault="00935A42" w:rsidP="00F02C24">
      <w:pPr>
        <w:pStyle w:val="aff9"/>
        <w:ind w:left="420" w:right="420"/>
      </w:pPr>
      <w:r w:rsidRPr="00F50728">
        <w:rPr>
          <w:rFonts w:hint="eastAsia"/>
        </w:rPr>
        <w:t xml:space="preserve">        $tot = M("order")-&gt;Count();</w:t>
      </w:r>
    </w:p>
    <w:p w:rsidR="00935A42" w:rsidRPr="00F50728" w:rsidRDefault="00935A42" w:rsidP="00F02C24">
      <w:pPr>
        <w:pStyle w:val="aff9"/>
        <w:ind w:left="420" w:right="420"/>
      </w:pPr>
      <w:r w:rsidRPr="00F50728">
        <w:rPr>
          <w:rFonts w:hint="eastAsia"/>
        </w:rPr>
        <w:t xml:space="preserve">        $page = getPage($tot,10);</w:t>
      </w:r>
    </w:p>
    <w:p w:rsidR="00935A42" w:rsidRPr="00F50728" w:rsidRDefault="00935A42" w:rsidP="00F02C24">
      <w:pPr>
        <w:pStyle w:val="aff9"/>
        <w:ind w:left="420" w:right="420"/>
      </w:pPr>
      <w:r w:rsidRPr="00F50728">
        <w:rPr>
          <w:rFonts w:hint="eastAsia"/>
        </w:rPr>
        <w:t xml:space="preserve">        $order = M('order')-&gt;order('c_time desc')-&gt;limit($page-&gt;firstRow,$page-&gt;listRows)-&gt;select();</w:t>
      </w:r>
    </w:p>
    <w:p w:rsidR="00F1178A" w:rsidRDefault="00935A42" w:rsidP="00F02C24">
      <w:pPr>
        <w:pStyle w:val="aff9"/>
        <w:ind w:left="420" w:right="420"/>
      </w:pPr>
      <w:r w:rsidRPr="00F50728">
        <w:rPr>
          <w:rFonts w:hint="eastAsia"/>
        </w:rPr>
        <w:t xml:space="preserve">        //$shengqing = M('goods')-&gt;order('fb_time desc')</w:t>
      </w:r>
    </w:p>
    <w:p w:rsidR="00935A42" w:rsidRPr="00F50728" w:rsidRDefault="00935A42" w:rsidP="00F02C24">
      <w:pPr>
        <w:pStyle w:val="aff9"/>
        <w:ind w:left="420" w:right="420"/>
      </w:pPr>
      <w:r w:rsidRPr="00F50728">
        <w:rPr>
          <w:rFonts w:hint="eastAsia"/>
        </w:rPr>
        <w:t>-&gt;where("status=0")-&gt;select();</w:t>
      </w:r>
    </w:p>
    <w:p w:rsidR="00935A42" w:rsidRPr="00F50728" w:rsidRDefault="00935A42" w:rsidP="00F02C24">
      <w:pPr>
        <w:pStyle w:val="aff9"/>
        <w:ind w:left="420" w:right="420"/>
      </w:pPr>
      <w:r w:rsidRPr="00F50728">
        <w:rPr>
          <w:rFonts w:hint="eastAsia"/>
        </w:rPr>
        <w:t xml:space="preserve">        $i = 0;</w:t>
      </w:r>
    </w:p>
    <w:p w:rsidR="00935A42" w:rsidRPr="00F50728" w:rsidRDefault="00935A42" w:rsidP="00F02C24">
      <w:pPr>
        <w:pStyle w:val="aff9"/>
        <w:ind w:left="420" w:right="420"/>
      </w:pPr>
      <w:r w:rsidRPr="00F50728">
        <w:rPr>
          <w:rFonts w:hint="eastAsia"/>
        </w:rPr>
        <w:t xml:space="preserve">        foreach ($order as $k=&gt;$v){</w:t>
      </w:r>
    </w:p>
    <w:p w:rsidR="00935A42" w:rsidRPr="00F50728" w:rsidRDefault="00094CB6" w:rsidP="00F02C24">
      <w:pPr>
        <w:pStyle w:val="aff9"/>
        <w:ind w:left="420" w:right="420"/>
      </w:pPr>
      <w:r>
        <w:rPr>
          <w:rFonts w:hint="eastAsia"/>
        </w:rPr>
        <w:t xml:space="preserve">        </w:t>
      </w:r>
      <w:r w:rsidR="00935A42">
        <w:rPr>
          <w:rFonts w:hint="eastAsia"/>
        </w:rPr>
        <w:t>$order[$k]['u_name']=</w:t>
      </w:r>
      <w:r w:rsidR="00935A42" w:rsidRPr="00F50728">
        <w:rPr>
          <w:rFonts w:hint="eastAsia"/>
        </w:rPr>
        <w:t>M('user')-&gt;where("id={$v['user_id']}")-&gt;getField('username');</w:t>
      </w:r>
    </w:p>
    <w:p w:rsidR="00935A42" w:rsidRPr="00F50728" w:rsidRDefault="00935A42" w:rsidP="00F02C24">
      <w:pPr>
        <w:pStyle w:val="aff9"/>
        <w:ind w:left="420" w:right="420"/>
      </w:pPr>
      <w:r>
        <w:rPr>
          <w:rFonts w:hint="eastAsia"/>
        </w:rPr>
        <w:t>$order[$k]['zs_name']=</w:t>
      </w:r>
      <w:r w:rsidRPr="00F50728">
        <w:rPr>
          <w:rFonts w:hint="eastAsia"/>
        </w:rPr>
        <w:t>M('user')-&gt;where("id={$v['user_id']}")-&gt;getField('zs_name');</w:t>
      </w:r>
    </w:p>
    <w:p w:rsidR="00935A42" w:rsidRPr="00F50728" w:rsidRDefault="00935A42" w:rsidP="00F02C24">
      <w:pPr>
        <w:pStyle w:val="aff9"/>
        <w:ind w:left="420" w:right="420"/>
      </w:pPr>
      <w:r>
        <w:rPr>
          <w:rFonts w:hint="eastAsia"/>
        </w:rPr>
        <w:t>$order[$k]['fu_name']=</w:t>
      </w:r>
      <w:r w:rsidRPr="00F50728">
        <w:rPr>
          <w:rFonts w:hint="eastAsia"/>
        </w:rPr>
        <w:t>M('user')-&gt;where("id={$v['fangd_id']}")-&gt;getField('username');</w:t>
      </w:r>
    </w:p>
    <w:p w:rsidR="00F1178A" w:rsidRDefault="00935A42" w:rsidP="00F02C24">
      <w:pPr>
        <w:pStyle w:val="aff9"/>
        <w:ind w:left="420" w:right="420"/>
      </w:pPr>
      <w:r>
        <w:rPr>
          <w:rFonts w:hint="eastAsia"/>
        </w:rPr>
        <w:t>$order[$k]['fzs_name']=</w:t>
      </w:r>
      <w:r w:rsidRPr="00F50728">
        <w:rPr>
          <w:rFonts w:hint="eastAsia"/>
        </w:rPr>
        <w:t>M('user')-&gt;where("id={$v['fangd_id']}")</w:t>
      </w:r>
    </w:p>
    <w:p w:rsidR="00935A42" w:rsidRPr="00F50728" w:rsidRDefault="00935A42" w:rsidP="00F02C24">
      <w:pPr>
        <w:pStyle w:val="aff9"/>
        <w:ind w:left="420" w:right="420"/>
      </w:pPr>
      <w:r w:rsidRPr="00F50728">
        <w:rPr>
          <w:rFonts w:hint="eastAsia"/>
        </w:rPr>
        <w:t>-&gt;getField('zs_name');</w:t>
      </w:r>
    </w:p>
    <w:p w:rsidR="00935A42" w:rsidRPr="00F50728" w:rsidRDefault="00935A42" w:rsidP="00F02C24">
      <w:pPr>
        <w:pStyle w:val="aff9"/>
        <w:ind w:left="420" w:right="420"/>
      </w:pPr>
      <w:r w:rsidRPr="00F50728">
        <w:rPr>
          <w:rFonts w:hint="eastAsia"/>
        </w:rPr>
        <w:t xml:space="preserve">            $order[$k]['i'] = $i;</w:t>
      </w:r>
    </w:p>
    <w:p w:rsidR="00935A42" w:rsidRPr="00F50728" w:rsidRDefault="00935A42" w:rsidP="00F02C24">
      <w:pPr>
        <w:pStyle w:val="aff9"/>
        <w:ind w:left="420" w:right="420"/>
      </w:pPr>
      <w:r w:rsidRPr="00F50728">
        <w:rPr>
          <w:rFonts w:hint="eastAsia"/>
        </w:rPr>
        <w:t xml:space="preserve">            $order[$k]['diqu_id'] = M('diqu')-&gt;where("id={$v['diqu_id']}")-&gt;getField('diqu');</w:t>
      </w:r>
    </w:p>
    <w:p w:rsidR="00935A42" w:rsidRPr="00F50728" w:rsidRDefault="00935A42" w:rsidP="00F02C24">
      <w:pPr>
        <w:pStyle w:val="aff9"/>
        <w:ind w:left="420" w:right="420"/>
      </w:pPr>
      <w:r>
        <w:rPr>
          <w:rFonts w:hint="eastAsia"/>
        </w:rPr>
        <w:t xml:space="preserve"> $order[$k]['cate_id']=</w:t>
      </w:r>
      <w:r w:rsidRPr="00F50728">
        <w:rPr>
          <w:rFonts w:hint="eastAsia"/>
        </w:rPr>
        <w:t>M('cate')-&gt;where("id={$v['cate_id']}")-&gt;getField('cate_name');</w:t>
      </w:r>
    </w:p>
    <w:p w:rsidR="00935A42" w:rsidRPr="00F50728" w:rsidRDefault="00935A42" w:rsidP="00F1178A">
      <w:pPr>
        <w:pStyle w:val="aff9"/>
        <w:ind w:left="420" w:right="420"/>
      </w:pPr>
      <w:r w:rsidRPr="00F50728">
        <w:rPr>
          <w:rFonts w:hint="eastAsia"/>
        </w:rPr>
        <w:t xml:space="preserve">        }</w:t>
      </w:r>
    </w:p>
    <w:p w:rsidR="00935A42" w:rsidRPr="003F3656" w:rsidRDefault="00935A42" w:rsidP="00F02C24">
      <w:pPr>
        <w:pStyle w:val="aff9"/>
        <w:ind w:left="420" w:right="420"/>
      </w:pPr>
      <w:r w:rsidRPr="00F50728">
        <w:rPr>
          <w:rFonts w:hint="eastAsia"/>
        </w:rPr>
        <w:tab/>
        <w:t>}</w:t>
      </w:r>
    </w:p>
    <w:p w:rsidR="00935A42" w:rsidRPr="004253DE" w:rsidRDefault="00935A42" w:rsidP="004253DE">
      <w:pPr>
        <w:pStyle w:val="3"/>
        <w:spacing w:before="120"/>
      </w:pPr>
      <w:bookmarkStart w:id="206" w:name="_Toc25417"/>
      <w:bookmarkStart w:id="207" w:name="_Toc513747952"/>
      <w:bookmarkStart w:id="208" w:name="_Toc516514639"/>
      <w:r w:rsidRPr="004253DE">
        <w:rPr>
          <w:rFonts w:hint="eastAsia"/>
        </w:rPr>
        <w:t>评论管理</w:t>
      </w:r>
      <w:bookmarkEnd w:id="206"/>
      <w:bookmarkEnd w:id="207"/>
      <w:bookmarkEnd w:id="208"/>
    </w:p>
    <w:p w:rsidR="00935A42" w:rsidRDefault="002C3F82" w:rsidP="00F1178A">
      <w:pPr>
        <w:pStyle w:val="a5"/>
      </w:pPr>
      <w:r>
        <w:rPr>
          <w:rFonts w:hint="eastAsia"/>
        </w:rPr>
        <w:t>对用户的评论进行管理，避免言论过激的用户对其他用户和平台造成比较大的</w:t>
      </w:r>
      <w:r w:rsidR="00935A42">
        <w:rPr>
          <w:rFonts w:hint="eastAsia"/>
        </w:rPr>
        <w:t>影响，也是为了对服务</w:t>
      </w:r>
      <w:r w:rsidR="00FB6AED">
        <w:rPr>
          <w:rFonts w:hint="eastAsia"/>
        </w:rPr>
        <w:t>器压力的缓解，管理员可以清除部分时间过早的评论，释放服务器</w:t>
      </w:r>
      <w:r w:rsidR="00FB6AED">
        <w:rPr>
          <w:rFonts w:hint="eastAsia"/>
        </w:rPr>
        <w:lastRenderedPageBreak/>
        <w:t>空间，</w:t>
      </w:r>
      <w:r w:rsidR="00613B88">
        <w:rPr>
          <w:rFonts w:hint="eastAsia"/>
        </w:rPr>
        <w:t>为网站更好的发展和使用提供更好的环境，是其他用户的体验更加的完美</w:t>
      </w:r>
      <w:r w:rsidR="00F03023">
        <w:rPr>
          <w:rFonts w:hint="eastAsia"/>
        </w:rPr>
        <w:t>。</w:t>
      </w:r>
      <w:r w:rsidR="00935A42">
        <w:rPr>
          <w:rFonts w:hint="eastAsia"/>
        </w:rPr>
        <w:t>评论</w:t>
      </w:r>
      <w:r w:rsidR="00294D08">
        <w:rPr>
          <w:rFonts w:hint="eastAsia"/>
        </w:rPr>
        <w:t>管理</w:t>
      </w:r>
      <w:r w:rsidR="00935A42">
        <w:rPr>
          <w:rFonts w:hint="eastAsia"/>
        </w:rPr>
        <w:t>列表如</w:t>
      </w:r>
      <w:r w:rsidR="00294D08">
        <w:rPr>
          <w:rFonts w:hint="eastAsia"/>
        </w:rPr>
        <w:t>下</w:t>
      </w:r>
      <w:r w:rsidR="00935A42">
        <w:rPr>
          <w:rFonts w:hint="eastAsia"/>
        </w:rPr>
        <w:t>图5-16</w:t>
      </w:r>
      <w:r w:rsidR="004C1007">
        <w:rPr>
          <w:rFonts w:hint="eastAsia"/>
        </w:rPr>
        <w:t>所示。</w:t>
      </w:r>
    </w:p>
    <w:p w:rsidR="00935A42" w:rsidRDefault="00935A42" w:rsidP="000319E2">
      <w:pPr>
        <w:pStyle w:val="affe"/>
      </w:pPr>
      <w:r>
        <w:rPr>
          <w:noProof/>
        </w:rPr>
        <w:drawing>
          <wp:inline distT="0" distB="0" distL="114300" distR="114300">
            <wp:extent cx="5528303" cy="3260785"/>
            <wp:effectExtent l="0" t="0" r="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72"/>
                    <a:stretch>
                      <a:fillRect/>
                    </a:stretch>
                  </pic:blipFill>
                  <pic:spPr>
                    <a:xfrm>
                      <a:off x="0" y="0"/>
                      <a:ext cx="5560625" cy="3279849"/>
                    </a:xfrm>
                    <a:prstGeom prst="rect">
                      <a:avLst/>
                    </a:prstGeom>
                    <a:noFill/>
                    <a:ln w="9525">
                      <a:noFill/>
                    </a:ln>
                  </pic:spPr>
                </pic:pic>
              </a:graphicData>
            </a:graphic>
          </wp:inline>
        </w:drawing>
      </w:r>
    </w:p>
    <w:p w:rsidR="00935A42" w:rsidRDefault="00935A42" w:rsidP="00EC6EDB">
      <w:pPr>
        <w:pStyle w:val="affd"/>
      </w:pPr>
      <w:r>
        <w:rPr>
          <w:rFonts w:hint="eastAsia"/>
        </w:rPr>
        <w:t>图5-16</w:t>
      </w:r>
      <w:r w:rsidR="000F368B">
        <w:rPr>
          <w:rFonts w:hint="eastAsia"/>
        </w:rPr>
        <w:t xml:space="preserve"> 评论管理列表</w:t>
      </w:r>
    </w:p>
    <w:p w:rsidR="0041392D" w:rsidRPr="0041392D" w:rsidRDefault="0041392D" w:rsidP="0041392D">
      <w:pPr>
        <w:pStyle w:val="a5"/>
      </w:pPr>
      <w:r>
        <w:rPr>
          <w:rFonts w:hint="eastAsia"/>
        </w:rPr>
        <w:t>评论管理是在显示上采用了</w:t>
      </w:r>
      <w:r w:rsidR="008336DC" w:rsidRPr="008336DC">
        <w:rPr>
          <w:rFonts w:hint="eastAsia"/>
        </w:rPr>
        <w:t>Ajax</w:t>
      </w:r>
      <w:r>
        <w:rPr>
          <w:rFonts w:hint="eastAsia"/>
        </w:rPr>
        <w:t>技术，通过传递评论在数据库的主键id，进行执行方法修改对应评论的状态来进行显示或者不显示的管理目的。</w:t>
      </w:r>
      <w:r w:rsidR="000A4F53">
        <w:rPr>
          <w:rFonts w:hint="eastAsia"/>
        </w:rPr>
        <w:t>查询上采用了</w:t>
      </w:r>
      <w:r w:rsidR="00DD4967" w:rsidRPr="00DD4967">
        <w:t>ThinkPHP</w:t>
      </w:r>
      <w:r w:rsidR="000A4F53">
        <w:rPr>
          <w:rFonts w:hint="eastAsia"/>
        </w:rPr>
        <w:t>的内置分页类（page）来进行分页。</w:t>
      </w:r>
    </w:p>
    <w:p w:rsidR="00935A42" w:rsidRDefault="00935A42" w:rsidP="00F02C24">
      <w:pPr>
        <w:pStyle w:val="aff9"/>
        <w:ind w:left="420" w:right="420"/>
      </w:pPr>
      <w:r w:rsidRPr="00F50728">
        <w:rPr>
          <w:rFonts w:hint="eastAsia"/>
        </w:rPr>
        <w:t>public function index(){</w:t>
      </w:r>
    </w:p>
    <w:p w:rsidR="00067F01" w:rsidRPr="00F50728" w:rsidRDefault="00067F01" w:rsidP="00F02C24">
      <w:pPr>
        <w:pStyle w:val="aff9"/>
        <w:ind w:left="420" w:right="420"/>
      </w:pPr>
      <w:r>
        <w:tab/>
      </w:r>
      <w:r>
        <w:tab/>
        <w:t>//实例化分页类</w:t>
      </w:r>
    </w:p>
    <w:p w:rsidR="00935A42" w:rsidRPr="00F50728" w:rsidRDefault="00935A42" w:rsidP="00F02C24">
      <w:pPr>
        <w:pStyle w:val="aff9"/>
        <w:ind w:left="420" w:right="420"/>
      </w:pPr>
      <w:r w:rsidRPr="00F50728">
        <w:rPr>
          <w:rFonts w:hint="eastAsia"/>
        </w:rPr>
        <w:t xml:space="preserve">        $tot = M("comment")-&gt;Count();</w:t>
      </w:r>
    </w:p>
    <w:p w:rsidR="00935A42" w:rsidRPr="00F50728" w:rsidRDefault="00935A42" w:rsidP="00F02C24">
      <w:pPr>
        <w:pStyle w:val="aff9"/>
        <w:ind w:left="420" w:right="420"/>
      </w:pPr>
      <w:r w:rsidRPr="00F50728">
        <w:rPr>
          <w:rFonts w:hint="eastAsia"/>
        </w:rPr>
        <w:t xml:space="preserve">        $page = getPage($tot,8);</w:t>
      </w:r>
    </w:p>
    <w:p w:rsidR="00935A42" w:rsidRPr="00F50728" w:rsidRDefault="00935A42" w:rsidP="00F02C24">
      <w:pPr>
        <w:pStyle w:val="aff9"/>
        <w:ind w:left="420" w:right="420"/>
      </w:pPr>
      <w:r w:rsidRPr="00F50728">
        <w:rPr>
          <w:rFonts w:hint="eastAsia"/>
        </w:rPr>
        <w:t xml:space="preserve">        $comment=M('comment')-&gt;order('pl_time desc')-&gt;limit($page-&gt;firstRow,$page-&gt;listRows)-&gt;select();</w:t>
      </w:r>
    </w:p>
    <w:p w:rsidR="00935A42" w:rsidRPr="00F50728" w:rsidRDefault="00850617" w:rsidP="00F02C24">
      <w:pPr>
        <w:pStyle w:val="aff9"/>
        <w:ind w:left="420" w:right="420"/>
      </w:pPr>
      <w:r>
        <w:tab/>
      </w:r>
      <w:r>
        <w:tab/>
        <w:t>//对评论的数组进行组装</w:t>
      </w:r>
    </w:p>
    <w:p w:rsidR="00935A42" w:rsidRPr="00F50728" w:rsidRDefault="00935A42" w:rsidP="00F02C24">
      <w:pPr>
        <w:pStyle w:val="aff9"/>
        <w:ind w:left="420" w:right="420"/>
      </w:pPr>
      <w:r w:rsidRPr="00F50728">
        <w:rPr>
          <w:rFonts w:hint="eastAsia"/>
        </w:rPr>
        <w:t xml:space="preserve">        foreach ($comment as $k =&gt; $v) {</w:t>
      </w:r>
    </w:p>
    <w:p w:rsidR="00935A42" w:rsidRPr="00F50728" w:rsidRDefault="00935A42" w:rsidP="00F02C24">
      <w:pPr>
        <w:pStyle w:val="aff9"/>
        <w:ind w:left="420" w:right="420"/>
      </w:pPr>
      <w:r w:rsidRPr="00F50728">
        <w:rPr>
          <w:rFonts w:hint="eastAsia"/>
        </w:rPr>
        <w:t xml:space="preserve">            $comment[$k]['pl_cainame'] = M('goods')-&gt;where("id={$v['goods_id']}")-&gt;getField('id');</w:t>
      </w:r>
    </w:p>
    <w:p w:rsidR="00935A42" w:rsidRDefault="00935A42" w:rsidP="00F02C24">
      <w:pPr>
        <w:pStyle w:val="aff9"/>
        <w:ind w:left="420" w:right="420"/>
      </w:pPr>
      <w:r w:rsidRPr="00F50728">
        <w:rPr>
          <w:rFonts w:hint="eastAsia"/>
        </w:rPr>
        <w:t xml:space="preserve">        }</w:t>
      </w:r>
    </w:p>
    <w:p w:rsidR="00CE4C57" w:rsidRPr="00F50728" w:rsidRDefault="00CE4C57" w:rsidP="00F02C24">
      <w:pPr>
        <w:pStyle w:val="aff9"/>
        <w:ind w:left="420" w:right="420"/>
      </w:pPr>
      <w:r>
        <w:tab/>
      </w:r>
      <w:r>
        <w:tab/>
        <w:t>//对页面进行赋值输出</w:t>
      </w:r>
    </w:p>
    <w:p w:rsidR="00935A42" w:rsidRPr="00F50728" w:rsidRDefault="00935A42" w:rsidP="00F02C24">
      <w:pPr>
        <w:pStyle w:val="aff9"/>
        <w:ind w:left="420" w:right="420"/>
      </w:pPr>
      <w:r w:rsidRPr="00F50728">
        <w:rPr>
          <w:rFonts w:hint="eastAsia"/>
        </w:rPr>
        <w:t xml:space="preserve">        $this-&gt;assign('comment',$comment);</w:t>
      </w:r>
    </w:p>
    <w:p w:rsidR="00935A42" w:rsidRPr="00F50728" w:rsidRDefault="00935A42" w:rsidP="00F02C24">
      <w:pPr>
        <w:pStyle w:val="aff9"/>
        <w:ind w:left="420" w:right="420"/>
      </w:pPr>
      <w:r w:rsidRPr="00F50728">
        <w:rPr>
          <w:rFonts w:hint="eastAsia"/>
        </w:rPr>
        <w:t xml:space="preserve">        $this-&gt;assign('page',$page-&gt;show());</w:t>
      </w:r>
    </w:p>
    <w:p w:rsidR="00935A42" w:rsidRPr="00F50728" w:rsidRDefault="00935A42" w:rsidP="00F02C24">
      <w:pPr>
        <w:pStyle w:val="aff9"/>
        <w:ind w:left="420" w:right="420"/>
      </w:pPr>
      <w:r w:rsidRPr="00F50728">
        <w:rPr>
          <w:rFonts w:hint="eastAsia"/>
        </w:rPr>
        <w:t xml:space="preserve">        $this-&gt;display();</w:t>
      </w:r>
    </w:p>
    <w:p w:rsidR="00935A42" w:rsidRPr="00EA4C3B" w:rsidRDefault="00935A42" w:rsidP="00F02C24">
      <w:pPr>
        <w:pStyle w:val="aff9"/>
        <w:ind w:left="420" w:right="420"/>
      </w:pPr>
      <w:r w:rsidRPr="00F50728">
        <w:rPr>
          <w:rFonts w:hint="eastAsia"/>
        </w:rPr>
        <w:t xml:space="preserve">    }</w:t>
      </w:r>
    </w:p>
    <w:p w:rsidR="00935A42" w:rsidRPr="004253DE" w:rsidRDefault="00935A42" w:rsidP="004253DE">
      <w:pPr>
        <w:pStyle w:val="3"/>
        <w:spacing w:before="120"/>
      </w:pPr>
      <w:bookmarkStart w:id="209" w:name="_Toc17804"/>
      <w:bookmarkStart w:id="210" w:name="_Toc513747953"/>
      <w:bookmarkStart w:id="211" w:name="_Toc516514640"/>
      <w:r w:rsidRPr="004253DE">
        <w:rPr>
          <w:rFonts w:hint="eastAsia"/>
        </w:rPr>
        <w:t>地区分类管理</w:t>
      </w:r>
      <w:bookmarkEnd w:id="209"/>
      <w:bookmarkEnd w:id="210"/>
      <w:bookmarkEnd w:id="211"/>
    </w:p>
    <w:p w:rsidR="00935A42" w:rsidRDefault="00935A42" w:rsidP="00935A42">
      <w:pPr>
        <w:pStyle w:val="a5"/>
      </w:pPr>
      <w:r>
        <w:rPr>
          <w:rFonts w:hint="eastAsia"/>
        </w:rPr>
        <w:t>地区分类管理，地区是数据库中的基础表，不能删除，只能修改地名，分类能够添加和修改。</w:t>
      </w:r>
      <w:r w:rsidR="00522B9E">
        <w:rPr>
          <w:rFonts w:hint="eastAsia"/>
        </w:rPr>
        <w:t>地区一般是不会变动，信阳市的县级目前就只有那几个固定的县级。像息县，罗山，潢川，光山等地。</w:t>
      </w:r>
      <w:r w:rsidR="004A3F5B">
        <w:rPr>
          <w:rFonts w:hint="eastAsia"/>
        </w:rPr>
        <w:t>但是考虑到意外的发生，</w:t>
      </w:r>
      <w:r w:rsidR="00CD3A6C">
        <w:rPr>
          <w:rFonts w:hint="eastAsia"/>
        </w:rPr>
        <w:t>所以保留了编辑功能。</w:t>
      </w:r>
      <w:r w:rsidR="00F61083">
        <w:t>d_index方法是通过查询地区表来进行输出到页面</w:t>
      </w:r>
      <w:r w:rsidR="003B5E00">
        <w:t>表格中。先</w:t>
      </w:r>
      <w:r w:rsidR="00777399">
        <w:t>查询到的是一个二维数组</w:t>
      </w:r>
      <w:r w:rsidR="00EF10FE">
        <w:t>，并进行排序</w:t>
      </w:r>
      <w:r w:rsidR="00EF10FE">
        <w:lastRenderedPageBreak/>
        <w:t>处理</w:t>
      </w:r>
      <w:r w:rsidR="001B7764">
        <w:t>。</w:t>
      </w:r>
      <w:r w:rsidR="003B5E00">
        <w:t>然后对页面变量进行赋值输出，在页面上进行循环遍历</w:t>
      </w:r>
      <w:r w:rsidR="00A42F5F">
        <w:t>。</w:t>
      </w:r>
      <w:r>
        <w:rPr>
          <w:rFonts w:hint="eastAsia"/>
        </w:rPr>
        <w:t>地区列表的效果图如图5-17所示</w:t>
      </w:r>
      <w:r w:rsidR="004C1007">
        <w:rPr>
          <w:rFonts w:hint="eastAsia"/>
        </w:rPr>
        <w:t>。</w:t>
      </w:r>
    </w:p>
    <w:p w:rsidR="00935A42" w:rsidRDefault="00935A42" w:rsidP="00935A42">
      <w:pPr>
        <w:pStyle w:val="a5"/>
      </w:pPr>
      <w:r>
        <w:rPr>
          <w:noProof/>
        </w:rPr>
        <w:drawing>
          <wp:inline distT="0" distB="0" distL="114300" distR="114300">
            <wp:extent cx="5011420" cy="2510287"/>
            <wp:effectExtent l="0" t="0" r="0" b="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73"/>
                    <a:stretch>
                      <a:fillRect/>
                    </a:stretch>
                  </pic:blipFill>
                  <pic:spPr>
                    <a:xfrm>
                      <a:off x="0" y="0"/>
                      <a:ext cx="5025779" cy="2517479"/>
                    </a:xfrm>
                    <a:prstGeom prst="rect">
                      <a:avLst/>
                    </a:prstGeom>
                    <a:noFill/>
                    <a:ln w="9525">
                      <a:noFill/>
                    </a:ln>
                  </pic:spPr>
                </pic:pic>
              </a:graphicData>
            </a:graphic>
          </wp:inline>
        </w:drawing>
      </w:r>
    </w:p>
    <w:p w:rsidR="00935A42" w:rsidRDefault="00935A42" w:rsidP="00EC6EDB">
      <w:pPr>
        <w:pStyle w:val="affd"/>
      </w:pPr>
      <w:r>
        <w:rPr>
          <w:rFonts w:hint="eastAsia"/>
        </w:rPr>
        <w:t>图5-17</w:t>
      </w:r>
      <w:r w:rsidR="000F368B">
        <w:rPr>
          <w:rFonts w:hint="eastAsia"/>
        </w:rPr>
        <w:t xml:space="preserve"> 地区分类</w:t>
      </w:r>
    </w:p>
    <w:p w:rsidR="00935A42" w:rsidRPr="00F50728" w:rsidRDefault="00935A42" w:rsidP="007D2D37">
      <w:pPr>
        <w:pStyle w:val="aff9"/>
        <w:ind w:left="420" w:right="420"/>
      </w:pPr>
      <w:r w:rsidRPr="00F50728">
        <w:rPr>
          <w:rFonts w:hint="eastAsia"/>
        </w:rPr>
        <w:t>public function d_index(){</w:t>
      </w:r>
    </w:p>
    <w:p w:rsidR="00935A42" w:rsidRPr="00F50728" w:rsidRDefault="00935A42" w:rsidP="007D2D37">
      <w:pPr>
        <w:pStyle w:val="aff9"/>
        <w:ind w:left="420" w:right="420"/>
      </w:pPr>
      <w:r w:rsidRPr="00F50728">
        <w:rPr>
          <w:rFonts w:hint="eastAsia"/>
        </w:rPr>
        <w:t xml:space="preserve">        $diqu = M('diqu')-&gt;select();</w:t>
      </w:r>
    </w:p>
    <w:p w:rsidR="00935A42" w:rsidRPr="00F50728" w:rsidRDefault="00935A42" w:rsidP="007D2D37">
      <w:pPr>
        <w:pStyle w:val="aff9"/>
        <w:ind w:left="420" w:right="420"/>
      </w:pPr>
      <w:r w:rsidRPr="00F50728">
        <w:rPr>
          <w:rFonts w:hint="eastAsia"/>
        </w:rPr>
        <w:t xml:space="preserve">        $this-&gt;assign('diqu',$diqu);</w:t>
      </w:r>
    </w:p>
    <w:p w:rsidR="00935A42" w:rsidRPr="00F50728" w:rsidRDefault="00935A42" w:rsidP="007D2D37">
      <w:pPr>
        <w:pStyle w:val="aff9"/>
        <w:ind w:left="420" w:right="420"/>
      </w:pPr>
      <w:r w:rsidRPr="00F50728">
        <w:rPr>
          <w:rFonts w:hint="eastAsia"/>
        </w:rPr>
        <w:t xml:space="preserve">        $this-&gt;display();</w:t>
      </w:r>
    </w:p>
    <w:p w:rsidR="00935A42" w:rsidRPr="00F50728" w:rsidRDefault="00935A42" w:rsidP="007D2D37">
      <w:pPr>
        <w:pStyle w:val="aff9"/>
        <w:ind w:left="420" w:right="420"/>
      </w:pPr>
      <w:r w:rsidRPr="00F50728">
        <w:rPr>
          <w:rFonts w:hint="eastAsia"/>
        </w:rPr>
        <w:tab/>
        <w:t>}</w:t>
      </w:r>
    </w:p>
    <w:p w:rsidR="00935A42" w:rsidRDefault="00935A42" w:rsidP="00935A42">
      <w:pPr>
        <w:pStyle w:val="1"/>
        <w:numPr>
          <w:ilvl w:val="0"/>
          <w:numId w:val="1"/>
        </w:numPr>
        <w:spacing w:before="240" w:after="120"/>
      </w:pPr>
      <w:bookmarkStart w:id="212" w:name="_Toc25502"/>
      <w:bookmarkStart w:id="213" w:name="_Toc513747954"/>
      <w:bookmarkStart w:id="214" w:name="_Toc516514641"/>
      <w:r>
        <w:rPr>
          <w:rFonts w:hint="eastAsia"/>
        </w:rPr>
        <w:t>测试</w:t>
      </w:r>
      <w:bookmarkEnd w:id="212"/>
      <w:bookmarkEnd w:id="213"/>
      <w:bookmarkEnd w:id="214"/>
    </w:p>
    <w:p w:rsidR="00935A42" w:rsidRDefault="00935A42" w:rsidP="00935A42">
      <w:pPr>
        <w:pStyle w:val="2"/>
        <w:numPr>
          <w:ilvl w:val="1"/>
          <w:numId w:val="1"/>
        </w:numPr>
        <w:spacing w:before="120"/>
        <w:rPr>
          <w:szCs w:val="21"/>
        </w:rPr>
      </w:pPr>
      <w:bookmarkStart w:id="215" w:name="_Toc22339"/>
      <w:bookmarkStart w:id="216" w:name="_Toc513747955"/>
      <w:bookmarkStart w:id="217" w:name="_Toc516514642"/>
      <w:r>
        <w:rPr>
          <w:rFonts w:hint="eastAsia"/>
          <w:szCs w:val="21"/>
        </w:rPr>
        <w:t>测试概述</w:t>
      </w:r>
      <w:bookmarkEnd w:id="215"/>
      <w:bookmarkEnd w:id="216"/>
      <w:bookmarkEnd w:id="217"/>
    </w:p>
    <w:p w:rsidR="00935A42" w:rsidRDefault="00935A42" w:rsidP="00935A42">
      <w:pPr>
        <w:pStyle w:val="a5"/>
      </w:pPr>
      <w:r>
        <w:rPr>
          <w:rFonts w:hint="eastAsia"/>
          <w:szCs w:val="21"/>
        </w:rPr>
        <w:t>测试是为了</w:t>
      </w:r>
      <w:r w:rsidR="00EF2895">
        <w:rPr>
          <w:rFonts w:hint="eastAsia"/>
          <w:szCs w:val="21"/>
        </w:rPr>
        <w:t>发现我们在开发的过程中不曾发现的问题，为项目的完成进行质量评估</w:t>
      </w:r>
      <w:r w:rsidR="00AF723C">
        <w:rPr>
          <w:rFonts w:hint="eastAsia"/>
          <w:szCs w:val="21"/>
        </w:rPr>
        <w:t>。</w:t>
      </w:r>
      <w:r w:rsidR="004C60AC">
        <w:rPr>
          <w:rFonts w:hint="eastAsia"/>
          <w:szCs w:val="21"/>
        </w:rPr>
        <w:t>让我们开发的产品被更多的用户所了解和使用。</w:t>
      </w:r>
      <w:r>
        <w:rPr>
          <w:rFonts w:hint="eastAsia"/>
          <w:szCs w:val="21"/>
        </w:rPr>
        <w:t>避免在客户收到项目时出现大量没有考虑到的问题。将已有的功能按照要求全部执行一遍，来进行测试。</w:t>
      </w:r>
    </w:p>
    <w:p w:rsidR="00935A42" w:rsidRDefault="00935A42" w:rsidP="00935A42">
      <w:pPr>
        <w:pStyle w:val="2"/>
        <w:numPr>
          <w:ilvl w:val="1"/>
          <w:numId w:val="1"/>
        </w:numPr>
        <w:spacing w:before="120"/>
      </w:pPr>
      <w:bookmarkStart w:id="218" w:name="_Toc32116"/>
      <w:bookmarkStart w:id="219" w:name="_Toc513747956"/>
      <w:bookmarkStart w:id="220" w:name="_Toc516514643"/>
      <w:r>
        <w:rPr>
          <w:rFonts w:hint="eastAsia"/>
        </w:rPr>
        <w:t>测试目的</w:t>
      </w:r>
      <w:bookmarkEnd w:id="218"/>
      <w:bookmarkEnd w:id="219"/>
      <w:bookmarkEnd w:id="220"/>
    </w:p>
    <w:p w:rsidR="00935A42" w:rsidRDefault="00935A42" w:rsidP="00935A42">
      <w:pPr>
        <w:pStyle w:val="a5"/>
      </w:pPr>
      <w:r>
        <w:rPr>
          <w:rFonts w:hint="eastAsia"/>
        </w:rPr>
        <w:t>通过测试来确保前后台页面的完整性，避免出现死链接，</w:t>
      </w:r>
      <w:r w:rsidR="00CD5627">
        <w:rPr>
          <w:rFonts w:hint="eastAsia"/>
        </w:rPr>
        <w:t>不能点击的连接。避免在功能实现上出现不可控的问题，给用户以及商家带来不可估量的损失。</w:t>
      </w:r>
      <w:r w:rsidR="00C013E6">
        <w:rPr>
          <w:rFonts w:hint="eastAsia"/>
        </w:rPr>
        <w:t>避免出现由于客观原因出现的漏掉的功能模块以及有问题的模块。检查页面对不同浏览器的兼容性问题，避免出现页面的布局混乱。</w:t>
      </w:r>
      <w:r w:rsidR="00862E5C">
        <w:rPr>
          <w:rFonts w:hint="eastAsia"/>
        </w:rPr>
        <w:t>有些</w:t>
      </w:r>
      <w:r>
        <w:rPr>
          <w:rFonts w:hint="eastAsia"/>
        </w:rPr>
        <w:t>操作无法按照预定</w:t>
      </w:r>
      <w:r w:rsidR="005669CA">
        <w:rPr>
          <w:rFonts w:hint="eastAsia"/>
        </w:rPr>
        <w:t>功能设想去</w:t>
      </w:r>
      <w:r w:rsidR="00247DDC">
        <w:rPr>
          <w:rFonts w:hint="eastAsia"/>
        </w:rPr>
        <w:t>方向执行，出现未知的错误</w:t>
      </w:r>
      <w:r>
        <w:rPr>
          <w:rFonts w:hint="eastAsia"/>
        </w:rPr>
        <w:t>。</w:t>
      </w:r>
      <w:r w:rsidR="00CB23F3">
        <w:rPr>
          <w:rFonts w:hint="eastAsia"/>
        </w:rPr>
        <w:t>测试对所有的项目都是非常的重要，内测人员也要全面的去尝试和检查。</w:t>
      </w:r>
      <w:r w:rsidR="005021A5">
        <w:rPr>
          <w:rFonts w:hint="eastAsia"/>
        </w:rPr>
        <w:t>为开发人员的后期修改提供较大的帮助。也为我们的的一些不好的开发习惯的纠正。让我们以后的开发更加的得心应手。</w:t>
      </w:r>
    </w:p>
    <w:p w:rsidR="00935A42" w:rsidRDefault="00935A42" w:rsidP="00935A42">
      <w:pPr>
        <w:pStyle w:val="2"/>
        <w:numPr>
          <w:ilvl w:val="1"/>
          <w:numId w:val="1"/>
        </w:numPr>
        <w:spacing w:before="120"/>
      </w:pPr>
      <w:bookmarkStart w:id="221" w:name="_Toc1908"/>
      <w:bookmarkStart w:id="222" w:name="_Toc513747957"/>
      <w:bookmarkStart w:id="223" w:name="_Toc516514644"/>
      <w:r>
        <w:t>测试</w:t>
      </w:r>
      <w:r>
        <w:rPr>
          <w:rFonts w:hint="eastAsia"/>
        </w:rPr>
        <w:t>用例</w:t>
      </w:r>
      <w:bookmarkEnd w:id="221"/>
      <w:bookmarkEnd w:id="222"/>
      <w:bookmarkEnd w:id="223"/>
    </w:p>
    <w:p w:rsidR="00935A42" w:rsidRPr="00935A42" w:rsidRDefault="00935A42" w:rsidP="00935A42">
      <w:pPr>
        <w:pStyle w:val="3"/>
        <w:spacing w:before="120"/>
      </w:pPr>
      <w:bookmarkStart w:id="224" w:name="_Toc13291"/>
      <w:bookmarkStart w:id="225" w:name="_Toc513747958"/>
      <w:bookmarkStart w:id="226" w:name="_Toc516514645"/>
      <w:r w:rsidRPr="00935A42">
        <w:rPr>
          <w:rFonts w:hint="eastAsia"/>
        </w:rPr>
        <w:t>前台测试</w:t>
      </w:r>
      <w:bookmarkEnd w:id="224"/>
      <w:bookmarkEnd w:id="225"/>
      <w:bookmarkEnd w:id="226"/>
    </w:p>
    <w:p w:rsidR="00935A42" w:rsidRDefault="00935A42" w:rsidP="00594253">
      <w:pPr>
        <w:pStyle w:val="a5"/>
      </w:pPr>
      <w:r>
        <w:t>用户进入首页,导航栏所有按钮显示正常</w:t>
      </w:r>
      <w:r w:rsidR="00594253">
        <w:rPr>
          <w:rFonts w:hint="eastAsia"/>
        </w:rPr>
        <w:t>，</w:t>
      </w:r>
      <w:r w:rsidR="006C67C8">
        <w:t>如</w:t>
      </w:r>
      <w:r w:rsidR="00594253">
        <w:t>表</w:t>
      </w:r>
      <w:r w:rsidR="00594253">
        <w:rPr>
          <w:rFonts w:hint="eastAsia"/>
        </w:rPr>
        <w:t>6-1所示</w:t>
      </w:r>
      <w:r w:rsidR="001D5AC7">
        <w:rPr>
          <w:rFonts w:hint="eastAsia"/>
        </w:rPr>
        <w:t>。</w:t>
      </w:r>
    </w:p>
    <w:p w:rsidR="00935A42" w:rsidRPr="00C22C8D" w:rsidRDefault="00935A42" w:rsidP="00935A42">
      <w:pPr>
        <w:pStyle w:val="affd"/>
      </w:pPr>
      <w:r>
        <w:rPr>
          <w:rFonts w:hint="eastAsia"/>
        </w:rPr>
        <w:lastRenderedPageBreak/>
        <w:t>表6-1 首页</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pPr>
            <w:r>
              <w:rPr>
                <w:rFonts w:hint="eastAsia"/>
              </w:rPr>
              <w:t>显示网址首页及其按钮正常设</w:t>
            </w:r>
          </w:p>
        </w:tc>
      </w:tr>
      <w:tr w:rsidR="00935A42" w:rsidTr="00C01F07">
        <w:trPr>
          <w:trHeight w:val="567"/>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pPr>
            <w:r>
              <w:t>前台首页模块</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pPr>
            <w:r>
              <w:rPr>
                <w:rFonts w:hint="eastAsia"/>
              </w:rPr>
              <w:t>验证主页是否可以正常打开，轮播图是否可以正常切换，主页的页面布局是否可以正常显示。</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pPr>
            <w:r>
              <w:rPr>
                <w:rFonts w:hint="eastAsia"/>
              </w:rPr>
              <w:t>用户知道网站地址并进入网站</w:t>
            </w:r>
          </w:p>
        </w:tc>
      </w:tr>
      <w:tr w:rsidR="00935A42" w:rsidTr="00C01F07">
        <w:trPr>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FTC-001</w:t>
            </w:r>
          </w:p>
        </w:tc>
        <w:tc>
          <w:tcPr>
            <w:tcW w:w="2733" w:type="dxa"/>
          </w:tcPr>
          <w:p w:rsidR="00935A42" w:rsidRDefault="00935A42" w:rsidP="00C01F07">
            <w:pPr>
              <w:pStyle w:val="aff8"/>
            </w:pPr>
            <w:r>
              <w:rPr>
                <w:rFonts w:hint="eastAsia"/>
              </w:rPr>
              <w:t>输入租房网站地址</w:t>
            </w:r>
          </w:p>
        </w:tc>
        <w:tc>
          <w:tcPr>
            <w:tcW w:w="2735" w:type="dxa"/>
          </w:tcPr>
          <w:p w:rsidR="00935A42" w:rsidRDefault="00935A42" w:rsidP="00EA2C0C">
            <w:pPr>
              <w:pStyle w:val="aff8"/>
            </w:pPr>
            <w:r>
              <w:rPr>
                <w:rFonts w:hint="eastAsia"/>
              </w:rPr>
              <w:t>主页显示正常</w:t>
            </w:r>
          </w:p>
        </w:tc>
        <w:tc>
          <w:tcPr>
            <w:tcW w:w="2736" w:type="dxa"/>
          </w:tcPr>
          <w:p w:rsidR="00935A42" w:rsidRDefault="00935A42" w:rsidP="00EA2C0C">
            <w:pPr>
              <w:pStyle w:val="aff8"/>
            </w:pPr>
            <w:r>
              <w:rPr>
                <w:rFonts w:hint="eastAsia"/>
              </w:rPr>
              <w:t>主页显示正常</w:t>
            </w:r>
          </w:p>
        </w:tc>
      </w:tr>
    </w:tbl>
    <w:p w:rsidR="00935A42" w:rsidRDefault="00935A42" w:rsidP="00594253">
      <w:pPr>
        <w:pStyle w:val="a5"/>
      </w:pPr>
      <w:r>
        <w:t>点击租房显示其他用户发布的房屋信息</w:t>
      </w:r>
      <w:r w:rsidR="00594253">
        <w:t>测试用例</w:t>
      </w:r>
      <w:r w:rsidR="00594253">
        <w:rPr>
          <w:rFonts w:hint="eastAsia"/>
        </w:rPr>
        <w:t>，</w:t>
      </w:r>
      <w:r w:rsidR="006C67C8">
        <w:t>如</w:t>
      </w:r>
      <w:r w:rsidR="00594253">
        <w:t>表</w:t>
      </w:r>
      <w:r w:rsidR="00594253">
        <w:rPr>
          <w:rFonts w:hint="eastAsia"/>
        </w:rPr>
        <w:t>6-2所示</w:t>
      </w:r>
      <w:r w:rsidR="001D5AC7">
        <w:rPr>
          <w:rFonts w:hint="eastAsia"/>
        </w:rPr>
        <w:t>。</w:t>
      </w:r>
    </w:p>
    <w:p w:rsidR="00935A42" w:rsidRPr="00524AB7" w:rsidRDefault="00935A42" w:rsidP="00935A42">
      <w:pPr>
        <w:pStyle w:val="affd"/>
      </w:pPr>
      <w:r>
        <w:rPr>
          <w:rFonts w:hint="eastAsia"/>
        </w:rPr>
        <w:t>表6-2房屋信息显示</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正常显示其他用户发布的租房信息</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房屋信息列表</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验证租房列表页是否正常显示,能否查看房屋详细信息</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rPr>
                <w:rFonts w:hint="eastAsia"/>
              </w:rPr>
              <w:t>用户知道网站地址并进入网站</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FTC-001</w:t>
            </w:r>
          </w:p>
        </w:tc>
        <w:tc>
          <w:tcPr>
            <w:tcW w:w="2733" w:type="dxa"/>
          </w:tcPr>
          <w:p w:rsidR="00935A42" w:rsidRDefault="00935A42" w:rsidP="00C01F07">
            <w:pPr>
              <w:pStyle w:val="aff8"/>
              <w:ind w:firstLine="480"/>
            </w:pPr>
            <w:r>
              <w:rPr>
                <w:rFonts w:hint="eastAsia"/>
              </w:rPr>
              <w:t>输入租房网站地址,点击租房</w:t>
            </w:r>
          </w:p>
        </w:tc>
        <w:tc>
          <w:tcPr>
            <w:tcW w:w="2735" w:type="dxa"/>
          </w:tcPr>
          <w:p w:rsidR="00935A42" w:rsidRDefault="00935A42" w:rsidP="00C01F07">
            <w:pPr>
              <w:pStyle w:val="aff8"/>
              <w:ind w:firstLine="480"/>
            </w:pPr>
            <w:r>
              <w:rPr>
                <w:rFonts w:hint="eastAsia"/>
              </w:rPr>
              <w:t>列表显示正常,能进入看见房屋详细信息</w:t>
            </w:r>
          </w:p>
        </w:tc>
        <w:tc>
          <w:tcPr>
            <w:tcW w:w="2736" w:type="dxa"/>
          </w:tcPr>
          <w:p w:rsidR="00935A42" w:rsidRDefault="00935A42" w:rsidP="00C01F07">
            <w:pPr>
              <w:pStyle w:val="aff8"/>
              <w:ind w:firstLine="480"/>
            </w:pPr>
            <w:r>
              <w:rPr>
                <w:rFonts w:hint="eastAsia"/>
              </w:rPr>
              <w:t>列表显示正常,能进入看见房屋详细信息</w:t>
            </w:r>
          </w:p>
        </w:tc>
      </w:tr>
    </w:tbl>
    <w:p w:rsidR="00935A42" w:rsidRDefault="00935A42" w:rsidP="00594253">
      <w:pPr>
        <w:pStyle w:val="a5"/>
      </w:pPr>
      <w:r>
        <w:t>房东租房,发布房租信息</w:t>
      </w:r>
      <w:r w:rsidR="00594253">
        <w:t>测试用例</w:t>
      </w:r>
      <w:r w:rsidR="00594253">
        <w:rPr>
          <w:rFonts w:hint="eastAsia"/>
        </w:rPr>
        <w:t>，</w:t>
      </w:r>
      <w:r w:rsidR="006C67C8">
        <w:t>如</w:t>
      </w:r>
      <w:r w:rsidR="00594253">
        <w:t>表</w:t>
      </w:r>
      <w:r w:rsidR="00594253">
        <w:rPr>
          <w:rFonts w:hint="eastAsia"/>
        </w:rPr>
        <w:t>6-3所示</w:t>
      </w:r>
      <w:r w:rsidR="001D5AC7">
        <w:rPr>
          <w:rFonts w:hint="eastAsia"/>
        </w:rPr>
        <w:t>。</w:t>
      </w:r>
    </w:p>
    <w:p w:rsidR="00935A42" w:rsidRDefault="00935A42" w:rsidP="00935A42">
      <w:pPr>
        <w:pStyle w:val="affd"/>
      </w:pPr>
      <w:r>
        <w:rPr>
          <w:rFonts w:hint="eastAsia"/>
        </w:rPr>
        <w:t>表6-3 发布房屋</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能够发布房屋信息,并在后台管理员在待审核房源能够查看到</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房东用户发布房屋</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验证能否正常发布房屋信息,并能够被管理员看到</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rPr>
                <w:rFonts w:hint="eastAsia"/>
              </w:rPr>
              <w:t>用户知道网站地址并进入网站,进入会员中心,点发布租房按钮</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FTC-001</w:t>
            </w:r>
          </w:p>
        </w:tc>
        <w:tc>
          <w:tcPr>
            <w:tcW w:w="2733" w:type="dxa"/>
          </w:tcPr>
          <w:p w:rsidR="00935A42" w:rsidRDefault="00935A42" w:rsidP="00C01F07">
            <w:pPr>
              <w:pStyle w:val="aff8"/>
              <w:ind w:firstLine="480"/>
            </w:pPr>
            <w:r>
              <w:rPr>
                <w:rFonts w:hint="eastAsia"/>
              </w:rPr>
              <w:t>输入租房网站地址,点击会员中心,发布租房</w:t>
            </w:r>
          </w:p>
        </w:tc>
        <w:tc>
          <w:tcPr>
            <w:tcW w:w="2735" w:type="dxa"/>
          </w:tcPr>
          <w:p w:rsidR="00935A42" w:rsidRDefault="00935A42" w:rsidP="00C01F07">
            <w:pPr>
              <w:pStyle w:val="aff8"/>
              <w:ind w:firstLine="480"/>
            </w:pPr>
            <w:r>
              <w:rPr>
                <w:rFonts w:hint="eastAsia"/>
              </w:rPr>
              <w:t>能够正常发布房屋信息,并被管理员审核</w:t>
            </w:r>
          </w:p>
        </w:tc>
        <w:tc>
          <w:tcPr>
            <w:tcW w:w="2736" w:type="dxa"/>
          </w:tcPr>
          <w:p w:rsidR="00935A42" w:rsidRDefault="00935A42" w:rsidP="00C01F07">
            <w:pPr>
              <w:pStyle w:val="aff8"/>
              <w:ind w:firstLine="480"/>
            </w:pPr>
            <w:r>
              <w:rPr>
                <w:rFonts w:hint="eastAsia"/>
              </w:rPr>
              <w:t>发布成功,且后台管理员能在待审核看到发布信息</w:t>
            </w:r>
          </w:p>
        </w:tc>
      </w:tr>
    </w:tbl>
    <w:p w:rsidR="00935A42" w:rsidRPr="00935A42" w:rsidRDefault="00935A42" w:rsidP="00935A42">
      <w:pPr>
        <w:pStyle w:val="3"/>
        <w:spacing w:before="120"/>
      </w:pPr>
      <w:bookmarkStart w:id="227" w:name="_Toc513747959"/>
      <w:bookmarkStart w:id="228" w:name="_Toc516514646"/>
      <w:r w:rsidRPr="00935A42">
        <w:t>后台测试</w:t>
      </w:r>
      <w:bookmarkEnd w:id="227"/>
      <w:bookmarkEnd w:id="228"/>
    </w:p>
    <w:p w:rsidR="00935A42" w:rsidRDefault="00935A42" w:rsidP="00594253">
      <w:pPr>
        <w:pStyle w:val="a5"/>
      </w:pPr>
      <w:r>
        <w:t>网站信息管理</w:t>
      </w:r>
      <w:r w:rsidR="007F1521">
        <w:t>包括网址名称，网址LOGO等</w:t>
      </w:r>
      <w:r>
        <w:t>,个人信息管理</w:t>
      </w:r>
      <w:r w:rsidR="00EA2C0C">
        <w:t>包括姓名，联系方式</w:t>
      </w:r>
      <w:r w:rsidR="007F1521">
        <w:t>等</w:t>
      </w:r>
      <w:r w:rsidR="006C67C8">
        <w:t>测试用例如</w:t>
      </w:r>
      <w:r w:rsidR="00594253">
        <w:t>表</w:t>
      </w:r>
      <w:r w:rsidR="00594253">
        <w:rPr>
          <w:rFonts w:hint="eastAsia"/>
        </w:rPr>
        <w:t>6-4所示</w:t>
      </w:r>
      <w:r w:rsidR="001D5AC7">
        <w:rPr>
          <w:rFonts w:hint="eastAsia"/>
        </w:rPr>
        <w:t>。</w:t>
      </w:r>
    </w:p>
    <w:p w:rsidR="00935A42" w:rsidRPr="00F914A1" w:rsidRDefault="00935A42" w:rsidP="006E164D">
      <w:pPr>
        <w:pStyle w:val="affd"/>
      </w:pPr>
      <w:r>
        <w:rPr>
          <w:rFonts w:hint="eastAsia"/>
        </w:rPr>
        <w:t>表6-4 网站基本信息</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对网址基本信息管理,管理员个人信息管理,公司简介管理</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网址信息管理,个人信息管理,关于我们</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验证能否正常修改网站信息,管理员信息,关于我们信息</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t>管理员进入后台</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zb-001</w:t>
            </w:r>
          </w:p>
        </w:tc>
        <w:tc>
          <w:tcPr>
            <w:tcW w:w="2733" w:type="dxa"/>
          </w:tcPr>
          <w:p w:rsidR="00935A42" w:rsidRDefault="00935A42" w:rsidP="00C01F07">
            <w:pPr>
              <w:pStyle w:val="aff8"/>
              <w:ind w:firstLine="480"/>
            </w:pPr>
            <w:r>
              <w:rPr>
                <w:rFonts w:hint="eastAsia"/>
              </w:rPr>
              <w:t>编辑网站信息,个人信息,关于我们</w:t>
            </w:r>
          </w:p>
        </w:tc>
        <w:tc>
          <w:tcPr>
            <w:tcW w:w="2735" w:type="dxa"/>
          </w:tcPr>
          <w:p w:rsidR="00935A42" w:rsidRDefault="00935A42" w:rsidP="00C01F07">
            <w:pPr>
              <w:pStyle w:val="aff8"/>
              <w:ind w:firstLine="480"/>
            </w:pPr>
            <w:r>
              <w:rPr>
                <w:rFonts w:hint="eastAsia"/>
              </w:rPr>
              <w:t>能够正常修改网站,个人,关于我们的信息</w:t>
            </w:r>
          </w:p>
        </w:tc>
        <w:tc>
          <w:tcPr>
            <w:tcW w:w="2736" w:type="dxa"/>
          </w:tcPr>
          <w:p w:rsidR="00935A42" w:rsidRDefault="00935A42" w:rsidP="00C01F07">
            <w:pPr>
              <w:pStyle w:val="aff8"/>
              <w:ind w:firstLine="480"/>
            </w:pPr>
            <w:r>
              <w:t>能够正常修改网站信息,个人信息</w:t>
            </w:r>
          </w:p>
        </w:tc>
      </w:tr>
    </w:tbl>
    <w:p w:rsidR="00935A42" w:rsidRDefault="00935A42" w:rsidP="00594253">
      <w:pPr>
        <w:pStyle w:val="a5"/>
      </w:pPr>
      <w:r>
        <w:lastRenderedPageBreak/>
        <w:t>房源信息管理</w:t>
      </w:r>
      <w:r w:rsidR="006C67C8">
        <w:t>测试用例如</w:t>
      </w:r>
      <w:r w:rsidR="00594253">
        <w:t>表</w:t>
      </w:r>
      <w:r w:rsidR="00594253">
        <w:rPr>
          <w:rFonts w:hint="eastAsia"/>
        </w:rPr>
        <w:t>6-5所示</w:t>
      </w:r>
      <w:r w:rsidR="001D5AC7">
        <w:rPr>
          <w:rFonts w:hint="eastAsia"/>
        </w:rPr>
        <w:t>。</w:t>
      </w:r>
    </w:p>
    <w:p w:rsidR="00935A42" w:rsidRPr="00F914A1" w:rsidRDefault="00935A42" w:rsidP="00935A42">
      <w:pPr>
        <w:pStyle w:val="affd"/>
      </w:pPr>
      <w:r>
        <w:rPr>
          <w:rFonts w:hint="eastAsia"/>
        </w:rPr>
        <w:t>表6-5 房屋信息</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对房源进行下架,审核通过,以及下架</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房源管理</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w:t>
            </w:r>
            <w:r>
              <w:t>对房源进行下架,审核通过,以及下架</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t>管理员进入后台</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zb-001</w:t>
            </w:r>
          </w:p>
        </w:tc>
        <w:tc>
          <w:tcPr>
            <w:tcW w:w="2733" w:type="dxa"/>
          </w:tcPr>
          <w:p w:rsidR="00935A42" w:rsidRDefault="00935A42" w:rsidP="00C01F07">
            <w:pPr>
              <w:pStyle w:val="aff8"/>
              <w:ind w:firstLine="480"/>
            </w:pPr>
            <w:r>
              <w:rPr>
                <w:rFonts w:hint="eastAsia"/>
              </w:rPr>
              <w:t>进入房源管理</w:t>
            </w:r>
          </w:p>
        </w:tc>
        <w:tc>
          <w:tcPr>
            <w:tcW w:w="2735" w:type="dxa"/>
          </w:tcPr>
          <w:p w:rsidR="00935A42" w:rsidRDefault="00935A42" w:rsidP="00C01F07">
            <w:pPr>
              <w:pStyle w:val="aff8"/>
              <w:ind w:firstLine="480"/>
            </w:pPr>
            <w:r>
              <w:rPr>
                <w:rFonts w:hint="eastAsia"/>
              </w:rPr>
              <w:t>能够正常对房源进行下架,审核通过</w:t>
            </w:r>
          </w:p>
        </w:tc>
        <w:tc>
          <w:tcPr>
            <w:tcW w:w="2736" w:type="dxa"/>
          </w:tcPr>
          <w:p w:rsidR="00935A42" w:rsidRDefault="00935A42" w:rsidP="00C01F07">
            <w:pPr>
              <w:pStyle w:val="aff8"/>
              <w:ind w:firstLine="480"/>
            </w:pPr>
            <w:r>
              <w:rPr>
                <w:rFonts w:hint="eastAsia"/>
              </w:rPr>
              <w:t>能够正常对房源进行下架,审核通过</w:t>
            </w:r>
          </w:p>
        </w:tc>
      </w:tr>
    </w:tbl>
    <w:p w:rsidR="00935A42" w:rsidRDefault="00935A42" w:rsidP="00594253">
      <w:pPr>
        <w:pStyle w:val="a5"/>
      </w:pPr>
      <w:r>
        <w:t>订单管理</w:t>
      </w:r>
      <w:r w:rsidR="006C67C8">
        <w:t>测试用例如</w:t>
      </w:r>
      <w:r w:rsidR="00594253">
        <w:t>表</w:t>
      </w:r>
      <w:r w:rsidR="00594253">
        <w:rPr>
          <w:rFonts w:hint="eastAsia"/>
        </w:rPr>
        <w:t>6-6所示</w:t>
      </w:r>
      <w:r w:rsidR="001D5AC7">
        <w:rPr>
          <w:rFonts w:hint="eastAsia"/>
        </w:rPr>
        <w:t>。</w:t>
      </w:r>
    </w:p>
    <w:p w:rsidR="00935A42" w:rsidRPr="00F914A1" w:rsidRDefault="00935A42" w:rsidP="00935A42">
      <w:pPr>
        <w:pStyle w:val="affd"/>
      </w:pPr>
      <w:r>
        <w:rPr>
          <w:rFonts w:hint="eastAsia"/>
        </w:rPr>
        <w:t>表6-6 订单</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对网址产生的订单进行修改,删除</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订单管理</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验证能否正常修改,删除订单信息</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t>管理员进入后台</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zb-001</w:t>
            </w:r>
          </w:p>
        </w:tc>
        <w:tc>
          <w:tcPr>
            <w:tcW w:w="2733" w:type="dxa"/>
          </w:tcPr>
          <w:p w:rsidR="00935A42" w:rsidRDefault="00935A42" w:rsidP="00C01F07">
            <w:pPr>
              <w:pStyle w:val="aff8"/>
              <w:ind w:firstLine="480"/>
            </w:pPr>
            <w:r>
              <w:rPr>
                <w:rFonts w:hint="eastAsia"/>
              </w:rPr>
              <w:t>进入订单管理</w:t>
            </w:r>
          </w:p>
        </w:tc>
        <w:tc>
          <w:tcPr>
            <w:tcW w:w="2735" w:type="dxa"/>
          </w:tcPr>
          <w:p w:rsidR="00935A42" w:rsidRDefault="00935A42" w:rsidP="00C01F07">
            <w:pPr>
              <w:pStyle w:val="aff8"/>
              <w:ind w:firstLine="480"/>
            </w:pPr>
            <w:r>
              <w:rPr>
                <w:rFonts w:hint="eastAsia"/>
              </w:rPr>
              <w:t>能够正常修改,删除订单信息</w:t>
            </w:r>
          </w:p>
        </w:tc>
        <w:tc>
          <w:tcPr>
            <w:tcW w:w="2736" w:type="dxa"/>
          </w:tcPr>
          <w:p w:rsidR="00935A42" w:rsidRDefault="00935A42" w:rsidP="00C01F07">
            <w:pPr>
              <w:pStyle w:val="aff8"/>
              <w:ind w:firstLine="480"/>
            </w:pPr>
            <w:r>
              <w:rPr>
                <w:rFonts w:hint="eastAsia"/>
              </w:rPr>
              <w:t>能够正常修改,删除订单信息</w:t>
            </w:r>
          </w:p>
        </w:tc>
      </w:tr>
    </w:tbl>
    <w:p w:rsidR="00935A42" w:rsidRDefault="00935A42" w:rsidP="00594253">
      <w:pPr>
        <w:pStyle w:val="a5"/>
      </w:pPr>
      <w:r>
        <w:t>地区分类管理</w:t>
      </w:r>
      <w:r w:rsidR="00594253">
        <w:t>测试用例</w:t>
      </w:r>
      <w:r w:rsidR="006C67C8">
        <w:rPr>
          <w:rFonts w:hint="eastAsia"/>
        </w:rPr>
        <w:t>如</w:t>
      </w:r>
      <w:r w:rsidR="00594253" w:rsidRPr="00594253">
        <w:rPr>
          <w:rFonts w:hint="eastAsia"/>
        </w:rPr>
        <w:t>表</w:t>
      </w:r>
      <w:r w:rsidR="00594253">
        <w:rPr>
          <w:rFonts w:hint="eastAsia"/>
        </w:rPr>
        <w:t>6-7</w:t>
      </w:r>
      <w:r w:rsidR="00594253" w:rsidRPr="00594253">
        <w:rPr>
          <w:rFonts w:hint="eastAsia"/>
        </w:rPr>
        <w:t>所示</w:t>
      </w:r>
      <w:r w:rsidR="001D5AC7">
        <w:rPr>
          <w:rFonts w:hint="eastAsia"/>
        </w:rPr>
        <w:t>。</w:t>
      </w:r>
    </w:p>
    <w:p w:rsidR="00935A42" w:rsidRPr="00481086" w:rsidRDefault="00935A42" w:rsidP="00935A42">
      <w:pPr>
        <w:pStyle w:val="affd"/>
      </w:pPr>
      <w:r>
        <w:rPr>
          <w:rFonts w:hint="eastAsia"/>
        </w:rPr>
        <w:t>表6-7 地区分类</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对地区分类信息编辑</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地区分类管理</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验证能否正常修改</w:t>
            </w:r>
            <w:r>
              <w:t>地区分类信息</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t>管理员进入后台</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zb-001</w:t>
            </w:r>
          </w:p>
        </w:tc>
        <w:tc>
          <w:tcPr>
            <w:tcW w:w="2733" w:type="dxa"/>
          </w:tcPr>
          <w:p w:rsidR="00935A42" w:rsidRDefault="00935A42" w:rsidP="00C01F07">
            <w:pPr>
              <w:pStyle w:val="aff8"/>
              <w:ind w:firstLine="480"/>
            </w:pPr>
            <w:r>
              <w:rPr>
                <w:rFonts w:hint="eastAsia"/>
              </w:rPr>
              <w:t>进入地区分类管理</w:t>
            </w:r>
          </w:p>
        </w:tc>
        <w:tc>
          <w:tcPr>
            <w:tcW w:w="2735" w:type="dxa"/>
          </w:tcPr>
          <w:p w:rsidR="00935A42" w:rsidRDefault="00935A42" w:rsidP="00C01F07">
            <w:pPr>
              <w:pStyle w:val="aff8"/>
              <w:ind w:firstLine="480"/>
            </w:pPr>
            <w:r>
              <w:t>能够正常修改地区分类信息</w:t>
            </w:r>
          </w:p>
        </w:tc>
        <w:tc>
          <w:tcPr>
            <w:tcW w:w="2736" w:type="dxa"/>
          </w:tcPr>
          <w:p w:rsidR="00935A42" w:rsidRDefault="00935A42" w:rsidP="00C01F07">
            <w:pPr>
              <w:pStyle w:val="aff8"/>
              <w:ind w:firstLine="480"/>
            </w:pPr>
            <w:r>
              <w:t>能够正常修改地区分类信息</w:t>
            </w:r>
          </w:p>
        </w:tc>
      </w:tr>
    </w:tbl>
    <w:p w:rsidR="00935A42" w:rsidRDefault="00935A42" w:rsidP="00594253">
      <w:pPr>
        <w:pStyle w:val="a5"/>
      </w:pPr>
      <w:r>
        <w:t>会员管理</w:t>
      </w:r>
      <w:r w:rsidR="006C67C8">
        <w:t>测试用例如</w:t>
      </w:r>
      <w:r w:rsidR="00594253">
        <w:t>表</w:t>
      </w:r>
      <w:r w:rsidR="00594253">
        <w:rPr>
          <w:rFonts w:hint="eastAsia"/>
        </w:rPr>
        <w:t>6-8所示</w:t>
      </w:r>
      <w:r w:rsidR="001D5AC7">
        <w:rPr>
          <w:rFonts w:hint="eastAsia"/>
        </w:rPr>
        <w:t>。</w:t>
      </w:r>
    </w:p>
    <w:p w:rsidR="00935A42" w:rsidRPr="00481086" w:rsidRDefault="00935A42" w:rsidP="00935A42">
      <w:pPr>
        <w:pStyle w:val="affd"/>
      </w:pPr>
      <w:r>
        <w:rPr>
          <w:rFonts w:hint="eastAsia"/>
        </w:rPr>
        <w:t>表6-8 会员管理</w:t>
      </w:r>
      <w:r>
        <w:t>测试用例表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2733"/>
        <w:gridCol w:w="2735"/>
        <w:gridCol w:w="2736"/>
      </w:tblGrid>
      <w:tr w:rsidR="00935A42" w:rsidTr="00C01F07">
        <w:trPr>
          <w:trHeight w:val="396"/>
          <w:tblHeader/>
          <w:jc w:val="center"/>
        </w:trPr>
        <w:tc>
          <w:tcPr>
            <w:tcW w:w="1082" w:type="dxa"/>
          </w:tcPr>
          <w:p w:rsidR="00935A42" w:rsidRDefault="00935A42" w:rsidP="00C01F07">
            <w:pPr>
              <w:pStyle w:val="aff7"/>
            </w:pPr>
            <w:r>
              <w:rPr>
                <w:rFonts w:hint="eastAsia"/>
              </w:rPr>
              <w:t>功能描述</w:t>
            </w:r>
          </w:p>
        </w:tc>
        <w:tc>
          <w:tcPr>
            <w:tcW w:w="8204" w:type="dxa"/>
            <w:gridSpan w:val="3"/>
          </w:tcPr>
          <w:p w:rsidR="00935A42" w:rsidRDefault="00935A42" w:rsidP="00C01F07">
            <w:pPr>
              <w:pStyle w:val="aff8"/>
              <w:ind w:firstLine="480"/>
            </w:pPr>
            <w:r>
              <w:t>对已注册的用户进行管理</w:t>
            </w:r>
          </w:p>
        </w:tc>
      </w:tr>
      <w:tr w:rsidR="00935A42" w:rsidTr="00C01F07">
        <w:trPr>
          <w:trHeight w:val="454"/>
          <w:tblHeader/>
          <w:jc w:val="center"/>
        </w:trPr>
        <w:tc>
          <w:tcPr>
            <w:tcW w:w="1082" w:type="dxa"/>
          </w:tcPr>
          <w:p w:rsidR="00935A42" w:rsidRDefault="00935A42" w:rsidP="00C01F07">
            <w:pPr>
              <w:pStyle w:val="aff7"/>
            </w:pPr>
            <w:r>
              <w:rPr>
                <w:rFonts w:hint="eastAsia"/>
              </w:rPr>
              <w:t>所属模块</w:t>
            </w:r>
          </w:p>
        </w:tc>
        <w:tc>
          <w:tcPr>
            <w:tcW w:w="8204" w:type="dxa"/>
            <w:gridSpan w:val="3"/>
          </w:tcPr>
          <w:p w:rsidR="00935A42" w:rsidRDefault="00935A42" w:rsidP="00C01F07">
            <w:pPr>
              <w:pStyle w:val="aff8"/>
              <w:ind w:firstLine="480"/>
            </w:pPr>
            <w:r>
              <w:t>会员管理</w:t>
            </w:r>
          </w:p>
        </w:tc>
      </w:tr>
      <w:tr w:rsidR="00935A42" w:rsidTr="00C01F07">
        <w:trPr>
          <w:trHeight w:val="412"/>
          <w:tblHeader/>
          <w:jc w:val="center"/>
        </w:trPr>
        <w:tc>
          <w:tcPr>
            <w:tcW w:w="1082" w:type="dxa"/>
          </w:tcPr>
          <w:p w:rsidR="00935A42" w:rsidRDefault="00935A42" w:rsidP="00C01F07">
            <w:pPr>
              <w:pStyle w:val="aff7"/>
            </w:pPr>
            <w:r>
              <w:rPr>
                <w:rFonts w:hint="eastAsia"/>
              </w:rPr>
              <w:t>用例目的</w:t>
            </w:r>
          </w:p>
        </w:tc>
        <w:tc>
          <w:tcPr>
            <w:tcW w:w="8204" w:type="dxa"/>
            <w:gridSpan w:val="3"/>
          </w:tcPr>
          <w:p w:rsidR="00935A42" w:rsidRDefault="00935A42" w:rsidP="00C01F07">
            <w:pPr>
              <w:pStyle w:val="aff8"/>
              <w:ind w:firstLine="480"/>
            </w:pPr>
            <w:r>
              <w:rPr>
                <w:rFonts w:hint="eastAsia"/>
              </w:rPr>
              <w:t>验证能否正常对已注册用户进行编辑,删除,添加</w:t>
            </w:r>
          </w:p>
        </w:tc>
      </w:tr>
      <w:tr w:rsidR="00935A42" w:rsidTr="00C01F07">
        <w:trPr>
          <w:trHeight w:val="412"/>
          <w:tblHeader/>
          <w:jc w:val="center"/>
        </w:trPr>
        <w:tc>
          <w:tcPr>
            <w:tcW w:w="1082" w:type="dxa"/>
          </w:tcPr>
          <w:p w:rsidR="00935A42" w:rsidRDefault="00935A42" w:rsidP="00C01F07">
            <w:pPr>
              <w:pStyle w:val="aff7"/>
            </w:pPr>
            <w:r>
              <w:rPr>
                <w:rFonts w:hint="eastAsia"/>
              </w:rPr>
              <w:t>前提条件</w:t>
            </w:r>
          </w:p>
        </w:tc>
        <w:tc>
          <w:tcPr>
            <w:tcW w:w="8204" w:type="dxa"/>
            <w:gridSpan w:val="3"/>
          </w:tcPr>
          <w:p w:rsidR="00935A42" w:rsidRDefault="00935A42" w:rsidP="00C01F07">
            <w:pPr>
              <w:pStyle w:val="aff8"/>
              <w:ind w:firstLine="480"/>
            </w:pPr>
            <w:r>
              <w:t>管理员进入后台</w:t>
            </w:r>
          </w:p>
        </w:tc>
      </w:tr>
      <w:tr w:rsidR="00935A42" w:rsidTr="00C01F07">
        <w:trPr>
          <w:trHeight w:val="323"/>
          <w:tblHeader/>
          <w:jc w:val="center"/>
        </w:trPr>
        <w:tc>
          <w:tcPr>
            <w:tcW w:w="1082" w:type="dxa"/>
          </w:tcPr>
          <w:p w:rsidR="00935A42" w:rsidRDefault="00935A42" w:rsidP="00C01F07">
            <w:pPr>
              <w:pStyle w:val="aff7"/>
            </w:pPr>
            <w:r>
              <w:rPr>
                <w:rFonts w:hint="eastAsia"/>
              </w:rPr>
              <w:t>用例ID</w:t>
            </w:r>
          </w:p>
        </w:tc>
        <w:tc>
          <w:tcPr>
            <w:tcW w:w="2733" w:type="dxa"/>
          </w:tcPr>
          <w:p w:rsidR="00935A42" w:rsidRDefault="00935A42" w:rsidP="00C01F07">
            <w:pPr>
              <w:pStyle w:val="aff7"/>
            </w:pPr>
            <w:r>
              <w:rPr>
                <w:rFonts w:hint="eastAsia"/>
              </w:rPr>
              <w:t>输入/动作</w:t>
            </w:r>
          </w:p>
        </w:tc>
        <w:tc>
          <w:tcPr>
            <w:tcW w:w="2735" w:type="dxa"/>
          </w:tcPr>
          <w:p w:rsidR="00935A42" w:rsidRDefault="00935A42" w:rsidP="00C01F07">
            <w:pPr>
              <w:pStyle w:val="aff7"/>
            </w:pPr>
            <w:r>
              <w:rPr>
                <w:rFonts w:hint="eastAsia"/>
              </w:rPr>
              <w:t>期望结果</w:t>
            </w:r>
          </w:p>
        </w:tc>
        <w:tc>
          <w:tcPr>
            <w:tcW w:w="2736" w:type="dxa"/>
          </w:tcPr>
          <w:p w:rsidR="00935A42" w:rsidRDefault="00935A42" w:rsidP="00C01F07">
            <w:pPr>
              <w:pStyle w:val="aff7"/>
            </w:pPr>
            <w:r>
              <w:rPr>
                <w:rFonts w:hint="eastAsia"/>
              </w:rPr>
              <w:t>实际情况</w:t>
            </w:r>
          </w:p>
        </w:tc>
      </w:tr>
      <w:tr w:rsidR="00935A42" w:rsidTr="00C01F07">
        <w:trPr>
          <w:tblHeader/>
          <w:jc w:val="center"/>
        </w:trPr>
        <w:tc>
          <w:tcPr>
            <w:tcW w:w="1082" w:type="dxa"/>
          </w:tcPr>
          <w:p w:rsidR="00935A42" w:rsidRDefault="00935A42" w:rsidP="00C01F07">
            <w:pPr>
              <w:pStyle w:val="aff8"/>
            </w:pPr>
            <w:r>
              <w:rPr>
                <w:rFonts w:hint="eastAsia"/>
              </w:rPr>
              <w:t>zb-001</w:t>
            </w:r>
          </w:p>
        </w:tc>
        <w:tc>
          <w:tcPr>
            <w:tcW w:w="2733" w:type="dxa"/>
          </w:tcPr>
          <w:p w:rsidR="00935A42" w:rsidRDefault="00935A42" w:rsidP="00C01F07">
            <w:pPr>
              <w:pStyle w:val="aff8"/>
              <w:ind w:firstLine="480"/>
            </w:pPr>
            <w:r>
              <w:rPr>
                <w:rFonts w:hint="eastAsia"/>
              </w:rPr>
              <w:t>进入会员管理</w:t>
            </w:r>
          </w:p>
        </w:tc>
        <w:tc>
          <w:tcPr>
            <w:tcW w:w="2735" w:type="dxa"/>
          </w:tcPr>
          <w:p w:rsidR="00935A42" w:rsidRDefault="00935A42" w:rsidP="00C01F07">
            <w:pPr>
              <w:pStyle w:val="aff8"/>
              <w:ind w:firstLine="480"/>
            </w:pPr>
            <w:r>
              <w:rPr>
                <w:rFonts w:hint="eastAsia"/>
              </w:rPr>
              <w:t>能够正常修改会员的个人信息</w:t>
            </w:r>
          </w:p>
        </w:tc>
        <w:tc>
          <w:tcPr>
            <w:tcW w:w="2736" w:type="dxa"/>
          </w:tcPr>
          <w:p w:rsidR="00935A42" w:rsidRDefault="00935A42" w:rsidP="00C01F07">
            <w:pPr>
              <w:pStyle w:val="aff8"/>
              <w:ind w:firstLine="480"/>
            </w:pPr>
            <w:r>
              <w:t>能够正常修改会员个人信息</w:t>
            </w:r>
          </w:p>
        </w:tc>
      </w:tr>
    </w:tbl>
    <w:p w:rsidR="009E22F5" w:rsidRPr="009E22F5" w:rsidRDefault="009E22F5" w:rsidP="009E22F5">
      <w:pPr>
        <w:pStyle w:val="2"/>
        <w:spacing w:before="120"/>
      </w:pPr>
      <w:bookmarkStart w:id="229" w:name="_Toc448092668"/>
      <w:bookmarkStart w:id="230" w:name="_Toc448831519"/>
      <w:bookmarkStart w:id="231" w:name="_Toc453187010"/>
      <w:bookmarkStart w:id="232" w:name="_Toc516514647"/>
      <w:r w:rsidRPr="008F368E">
        <w:rPr>
          <w:rFonts w:hint="eastAsia"/>
        </w:rPr>
        <w:lastRenderedPageBreak/>
        <w:t>测试总结</w:t>
      </w:r>
      <w:bookmarkEnd w:id="229"/>
      <w:bookmarkEnd w:id="230"/>
      <w:bookmarkEnd w:id="231"/>
      <w:bookmarkEnd w:id="232"/>
    </w:p>
    <w:p w:rsidR="009E22F5" w:rsidRPr="007A3B3B" w:rsidRDefault="009E22F5" w:rsidP="009E22F5">
      <w:pPr>
        <w:pStyle w:val="a5"/>
      </w:pPr>
      <w:r w:rsidRPr="007A3B3B">
        <w:t>对于本平台的测试主要是采取黑盒测试</w:t>
      </w:r>
      <w:r>
        <w:rPr>
          <w:rFonts w:hint="eastAsia"/>
        </w:rPr>
        <w:t>。通过测试本网站</w:t>
      </w:r>
      <w:r w:rsidR="00B3080C">
        <w:rPr>
          <w:rFonts w:hint="eastAsia"/>
        </w:rPr>
        <w:t>基本实现了当初预想的功能模块</w:t>
      </w:r>
      <w:r w:rsidRPr="007A3B3B">
        <w:rPr>
          <w:rFonts w:hint="eastAsia"/>
        </w:rPr>
        <w:t>，</w:t>
      </w:r>
      <w:r w:rsidR="00D54E65">
        <w:rPr>
          <w:rFonts w:hint="eastAsia"/>
        </w:rPr>
        <w:t>在测试中主要针对不同的模块进行针对性的测试。例如在审核模块，在后台添加一个用户后去前台进行发布租房操作，在租房的页面未看到刚发布的信息，在管理员进行审核通过后刷新页面，出现最新上传的房源信息。表示发布的流程是正确无误的。</w:t>
      </w:r>
      <w:r w:rsidR="005D3EC1">
        <w:rPr>
          <w:rFonts w:hint="eastAsia"/>
        </w:rPr>
        <w:t>通过测试网址的功能模块让我对网站的投入使用提供信心。</w:t>
      </w:r>
      <w:r w:rsidR="000F7311">
        <w:rPr>
          <w:rFonts w:hint="eastAsia"/>
        </w:rPr>
        <w:t>同时也掌握了测试的流程。</w:t>
      </w:r>
      <w:r w:rsidR="00D54E65" w:rsidRPr="007A3B3B">
        <w:t xml:space="preserve"> </w:t>
      </w:r>
    </w:p>
    <w:p w:rsidR="00BC39C5" w:rsidRDefault="006E139B" w:rsidP="0047154A">
      <w:pPr>
        <w:pStyle w:val="a5"/>
        <w:ind w:firstLineChars="0" w:firstLine="0"/>
      </w:pPr>
      <w:hyperlink w:anchor="_Toc1324" w:history="1"/>
    </w:p>
    <w:p w:rsidR="004A5C41" w:rsidRDefault="004A5C41" w:rsidP="004A5C41">
      <w:pPr>
        <w:pStyle w:val="ae"/>
        <w:spacing w:after="120"/>
      </w:pPr>
      <w:bookmarkStart w:id="233" w:name="_Toc416962061"/>
      <w:bookmarkStart w:id="234" w:name="_Toc513747960"/>
      <w:bookmarkStart w:id="235" w:name="_Toc516514648"/>
      <w:r>
        <w:rPr>
          <w:rFonts w:hint="eastAsia"/>
        </w:rPr>
        <w:lastRenderedPageBreak/>
        <w:t>结束语</w:t>
      </w:r>
      <w:bookmarkEnd w:id="233"/>
      <w:bookmarkEnd w:id="234"/>
      <w:bookmarkEnd w:id="235"/>
    </w:p>
    <w:p w:rsidR="0038584F" w:rsidRDefault="0038584F" w:rsidP="0038584F">
      <w:pPr>
        <w:pStyle w:val="a5"/>
      </w:pPr>
      <w:r>
        <w:rPr>
          <w:rFonts w:hint="eastAsia"/>
        </w:rPr>
        <w:t>随着互联网的发展和大众的消费生活观念的改变,租房已经成为了许多外出务工或者自己生活的必需的方式</w:t>
      </w:r>
      <w:r w:rsidR="003A39ED">
        <w:rPr>
          <w:rFonts w:hint="eastAsia"/>
        </w:rPr>
        <w:t>。</w:t>
      </w:r>
      <w:r>
        <w:rPr>
          <w:rFonts w:hint="eastAsia"/>
        </w:rPr>
        <w:t>优秀的租房和出租方式能为我们提供非常好的生活和修休息体验</w:t>
      </w:r>
      <w:r w:rsidR="003A39ED">
        <w:rPr>
          <w:rFonts w:hint="eastAsia"/>
        </w:rPr>
        <w:t>。</w:t>
      </w:r>
      <w:r>
        <w:rPr>
          <w:rFonts w:hint="eastAsia"/>
        </w:rPr>
        <w:t>当每天完成疲劳的工作后,能回到自己租到的满意的房子中休息,消除一天的疲劳,是非常的惬意和舒适的</w:t>
      </w:r>
      <w:r w:rsidR="003A39ED">
        <w:rPr>
          <w:rFonts w:hint="eastAsia"/>
        </w:rPr>
        <w:t>。</w:t>
      </w:r>
      <w:r>
        <w:rPr>
          <w:rFonts w:hint="eastAsia"/>
        </w:rPr>
        <w:t>要是去凑合的话会让你在回家之后不仅没有让工作疲劳消除,更会添加更多的烦恼,对明天的工作也是一个非常坏的影响</w:t>
      </w:r>
      <w:r w:rsidR="003A39ED">
        <w:rPr>
          <w:rFonts w:hint="eastAsia"/>
        </w:rPr>
        <w:t>。</w:t>
      </w:r>
    </w:p>
    <w:p w:rsidR="0038584F" w:rsidRDefault="0038584F" w:rsidP="0038584F">
      <w:pPr>
        <w:pStyle w:val="a5"/>
      </w:pPr>
      <w:r>
        <w:t>作为中国人,在意的就是衣食住行,能够有满意的服饰,可口的食物,舒适的住房,便捷的交通,是我们幸福生活的前提,也是我们的刚需,我们不可以缺少的东西</w:t>
      </w:r>
      <w:r w:rsidR="003A39ED">
        <w:t>。</w:t>
      </w:r>
      <w:r>
        <w:t>所以出门在外去一个好的平台租到一个让自己舒心的住房,那是一个美好的事情</w:t>
      </w:r>
      <w:r w:rsidR="003A39ED">
        <w:t>。</w:t>
      </w:r>
    </w:p>
    <w:p w:rsidR="0038584F" w:rsidRDefault="0038584F" w:rsidP="0038584F">
      <w:pPr>
        <w:pStyle w:val="a5"/>
      </w:pPr>
      <w:r>
        <w:t>一个租房平台是一个较复杂的系统,必须对租房的流程以及管理做好相应的处理</w:t>
      </w:r>
      <w:r w:rsidR="003A39ED">
        <w:t>。</w:t>
      </w:r>
      <w:r>
        <w:t>保证后台管理员对网址信息的可编辑,和用户对自己信息的可见和可编辑</w:t>
      </w:r>
      <w:r w:rsidR="003A39ED">
        <w:t>。</w:t>
      </w:r>
      <w:r>
        <w:t>简化注册登录流程的同时要保证安全性的问题</w:t>
      </w:r>
      <w:r w:rsidR="003A39ED">
        <w:t>。</w:t>
      </w:r>
    </w:p>
    <w:p w:rsidR="0038584F" w:rsidRPr="0038584F" w:rsidRDefault="0038584F" w:rsidP="0038584F">
      <w:pPr>
        <w:pStyle w:val="af"/>
      </w:pPr>
      <w:r>
        <w:t>通过此次的毕业设计,我感到自己学的知识还是有较大局限性,视野没有很好的打开,想</w:t>
      </w:r>
      <w:r w:rsidR="00CC62DE" w:rsidRPr="00CC62DE">
        <w:t>JavaScript</w:t>
      </w:r>
      <w:r>
        <w:t>在部分时候想要使用却感到难度较大无法完成,证明学习还要继续知识还要继续去扩充</w:t>
      </w:r>
      <w:r w:rsidR="003A39ED">
        <w:t>。</w:t>
      </w:r>
      <w:r>
        <w:t>才能去完成更大更好的工作</w:t>
      </w:r>
      <w:r w:rsidR="003A39ED">
        <w:t>。</w:t>
      </w:r>
      <w:r>
        <w:t>并且也要感谢我的毕业设计知道老师惠征老师和评阅老师段云涛老师</w:t>
      </w:r>
      <w:r w:rsidR="003A39ED">
        <w:t>。</w:t>
      </w:r>
      <w:r>
        <w:t>给我很大的帮助和鼓励</w:t>
      </w:r>
      <w:r w:rsidR="003A39ED">
        <w:t>。</w:t>
      </w:r>
    </w:p>
    <w:p w:rsidR="004A5C41" w:rsidRDefault="004A5C41" w:rsidP="004A5C41">
      <w:pPr>
        <w:pStyle w:val="af"/>
      </w:pPr>
    </w:p>
    <w:p w:rsidR="004A5C41" w:rsidRPr="00315CB7" w:rsidRDefault="004A5C41" w:rsidP="004A5C41">
      <w:pPr>
        <w:pStyle w:val="af"/>
      </w:pPr>
    </w:p>
    <w:p w:rsidR="004A5C41" w:rsidRDefault="004A5C41" w:rsidP="004A5C41">
      <w:pPr>
        <w:pStyle w:val="a9"/>
      </w:pPr>
      <w:bookmarkStart w:id="236" w:name="_Toc416962062"/>
      <w:bookmarkStart w:id="237" w:name="_Toc513747961"/>
      <w:bookmarkStart w:id="238" w:name="_Toc516514649"/>
      <w:r>
        <w:rPr>
          <w:rFonts w:hint="eastAsia"/>
        </w:rPr>
        <w:lastRenderedPageBreak/>
        <w:t>参考文献</w:t>
      </w:r>
      <w:bookmarkStart w:id="239" w:name="_Ref316152046"/>
      <w:bookmarkEnd w:id="236"/>
      <w:bookmarkEnd w:id="237"/>
      <w:bookmarkEnd w:id="238"/>
    </w:p>
    <w:bookmarkEnd w:id="239"/>
    <w:p w:rsidR="00157731" w:rsidRPr="00157731" w:rsidRDefault="00157731" w:rsidP="00157731">
      <w:pPr>
        <w:pStyle w:val="a1"/>
      </w:pPr>
      <w:r w:rsidRPr="00157731">
        <w:rPr>
          <w:rFonts w:hint="eastAsia"/>
        </w:rPr>
        <w:t>杨永健&amp;刘尚毅.数据库管理与、开发与实践[M].北京：人民邮电出版社，2012.</w:t>
      </w:r>
    </w:p>
    <w:p w:rsidR="00157731" w:rsidRPr="00157731" w:rsidRDefault="00157731" w:rsidP="00157731">
      <w:pPr>
        <w:pStyle w:val="a1"/>
      </w:pPr>
      <w:r w:rsidRPr="00157731">
        <w:rPr>
          <w:rFonts w:hint="eastAsia"/>
        </w:rPr>
        <w:t>Matt Zandstra.深入PHP面向对象、模式与实践[M].北京：人民邮电出版社，2011.</w:t>
      </w:r>
    </w:p>
    <w:p w:rsidR="00157731" w:rsidRPr="00157731" w:rsidRDefault="00157731" w:rsidP="00157731">
      <w:pPr>
        <w:pStyle w:val="a1"/>
      </w:pPr>
      <w:r w:rsidRPr="00157731">
        <w:rPr>
          <w:rFonts w:hint="eastAsia"/>
        </w:rPr>
        <w:t>高洛峰.细说PHP（精要版）[M].北京：电子工业出版社，2013.</w:t>
      </w:r>
    </w:p>
    <w:p w:rsidR="00157731" w:rsidRPr="00157731" w:rsidRDefault="00157731" w:rsidP="00157731">
      <w:pPr>
        <w:pStyle w:val="a1"/>
      </w:pPr>
      <w:r w:rsidRPr="00157731">
        <w:rPr>
          <w:rFonts w:hint="eastAsia"/>
        </w:rPr>
        <w:t>弗拉纳根.JavaScript权威指南（第六版)[M].北京：械工业出版社2012.4.</w:t>
      </w:r>
    </w:p>
    <w:p w:rsidR="00157731" w:rsidRPr="00157731" w:rsidRDefault="00157731" w:rsidP="00157731">
      <w:pPr>
        <w:pStyle w:val="a1"/>
      </w:pPr>
      <w:r w:rsidRPr="00157731">
        <w:rPr>
          <w:rFonts w:hint="eastAsia"/>
        </w:rPr>
        <w:t>Nicholas C.Zakas. javesccript高级程序设计[M].北京：人民邮电出版社，2012.</w:t>
      </w:r>
    </w:p>
    <w:p w:rsidR="00157731" w:rsidRPr="00157731" w:rsidRDefault="00157731" w:rsidP="00157731">
      <w:pPr>
        <w:pStyle w:val="a1"/>
      </w:pPr>
      <w:r w:rsidRPr="00157731">
        <w:rPr>
          <w:rFonts w:hint="eastAsia"/>
        </w:rPr>
        <w:t>Kevin Tatroe&amp;Peter Macintyre. PHP编程[M].北京：电子工业出版社，2015.</w:t>
      </w:r>
    </w:p>
    <w:p w:rsidR="00157731" w:rsidRPr="00157731" w:rsidRDefault="00157731" w:rsidP="00157731">
      <w:pPr>
        <w:pStyle w:val="a1"/>
      </w:pPr>
      <w:r w:rsidRPr="00157731">
        <w:rPr>
          <w:rFonts w:hint="eastAsia"/>
        </w:rPr>
        <w:t>奥特罗&amp;劳伦斯.jQuery高级编程[M].北京：清华大学出版社，2013.4.</w:t>
      </w:r>
    </w:p>
    <w:p w:rsidR="00157731" w:rsidRPr="00157731" w:rsidRDefault="00157731" w:rsidP="00157731">
      <w:pPr>
        <w:pStyle w:val="a1"/>
      </w:pPr>
      <w:r w:rsidRPr="00157731">
        <w:rPr>
          <w:rFonts w:hint="eastAsia"/>
        </w:rPr>
        <w:t>于荷云. PHP+Mysql网站开发全程实例[M].北京：清华大学出版社,2012.</w:t>
      </w:r>
    </w:p>
    <w:p w:rsidR="00157731" w:rsidRPr="00157731" w:rsidRDefault="00157731" w:rsidP="00157731">
      <w:pPr>
        <w:pStyle w:val="a1"/>
      </w:pPr>
      <w:r w:rsidRPr="00157731">
        <w:rPr>
          <w:rFonts w:hint="eastAsia"/>
        </w:rPr>
        <w:t>希尔伯沙茨.数据库系统概念</w:t>
      </w:r>
      <w:r w:rsidR="00447C98">
        <w:rPr>
          <w:rFonts w:hint="eastAsia"/>
        </w:rPr>
        <w:t>[M</w:t>
      </w:r>
      <w:r w:rsidRPr="00157731">
        <w:rPr>
          <w:rFonts w:hint="eastAsia"/>
        </w:rPr>
        <w:t>].北京：机械工业出版社，2018.1.</w:t>
      </w:r>
    </w:p>
    <w:p w:rsidR="00157731" w:rsidRPr="00157731" w:rsidRDefault="00157731" w:rsidP="00157731">
      <w:pPr>
        <w:pStyle w:val="a1"/>
      </w:pPr>
      <w:r w:rsidRPr="00157731">
        <w:rPr>
          <w:rFonts w:hint="eastAsia"/>
        </w:rPr>
        <w:t>孙红丽&amp;杜静芬.网页设计与制作基本教程（第三版）[M].北京：清华大学出版社，2016.4.</w:t>
      </w:r>
    </w:p>
    <w:p w:rsidR="00E41359" w:rsidRDefault="00E41359" w:rsidP="00E41359">
      <w:pPr>
        <w:pStyle w:val="a1"/>
      </w:pPr>
      <w:r w:rsidRPr="00A41FA4">
        <w:t>徐立艳.浅议PHP与MySQL之间的操作[J].电脑知识与技术,2014,10(15):3478-3480.</w:t>
      </w:r>
    </w:p>
    <w:p w:rsidR="00E41359" w:rsidRDefault="00E41359" w:rsidP="00E41359">
      <w:pPr>
        <w:pStyle w:val="a1"/>
      </w:pPr>
      <w:r w:rsidRPr="00A41FA4">
        <w:t>戴宏明.PHP技术从入门到精通八段锦[J].软件,2016,37(05):49-53.</w:t>
      </w:r>
    </w:p>
    <w:p w:rsidR="00E41359" w:rsidRDefault="00E41359" w:rsidP="00E41359">
      <w:pPr>
        <w:pStyle w:val="a1"/>
      </w:pPr>
      <w:r w:rsidRPr="00A41FA4">
        <w:t>李建设.基于Apache+PHP+MySQL框架的企事业单位人事管理系统的开发[J].高师理科学刊,2011,31(03):48-51.</w:t>
      </w:r>
    </w:p>
    <w:p w:rsidR="00E41359" w:rsidRDefault="00E41359" w:rsidP="00E41359">
      <w:pPr>
        <w:pStyle w:val="a1"/>
      </w:pPr>
      <w:r w:rsidRPr="00BE0CA5">
        <w:rPr>
          <w:rFonts w:hint="eastAsia"/>
        </w:rPr>
        <w:t>张笑青,吴中杰,夏俊.基于PHP+MySQL的网络互动社区平台的设计与研究[J]电脑知识与技术,2014,10(08):1681-1691.</w:t>
      </w:r>
    </w:p>
    <w:p w:rsidR="004A5C41" w:rsidRPr="00E41359" w:rsidRDefault="00E41359" w:rsidP="00B91CF5">
      <w:pPr>
        <w:pStyle w:val="a1"/>
      </w:pPr>
      <w:r w:rsidRPr="00BE0CA5">
        <w:rPr>
          <w:rFonts w:hint="eastAsia"/>
        </w:rPr>
        <w:t>杨楠,吴凌,王千祥.POP-PHP:支持PHP应用的在线集成开发环境[J].计算机科学,2014,41(09):38-44.</w:t>
      </w:r>
    </w:p>
    <w:p w:rsidR="004A5C41" w:rsidRPr="009769D2" w:rsidRDefault="004A5C41" w:rsidP="004A5C41">
      <w:pPr>
        <w:pStyle w:val="ad"/>
        <w:ind w:firstLine="420"/>
      </w:pPr>
    </w:p>
    <w:p w:rsidR="0011756B" w:rsidRDefault="004A5C41" w:rsidP="00F93E68">
      <w:pPr>
        <w:pStyle w:val="aff2"/>
      </w:pPr>
      <w:bookmarkStart w:id="240" w:name="_Toc416962064"/>
      <w:bookmarkStart w:id="241" w:name="_Toc513747962"/>
      <w:bookmarkStart w:id="242" w:name="_Toc516514650"/>
      <w:r w:rsidRPr="001527A0">
        <w:rPr>
          <w:rFonts w:hint="eastAsia"/>
        </w:rPr>
        <w:lastRenderedPageBreak/>
        <w:t>致谢</w:t>
      </w:r>
      <w:bookmarkEnd w:id="240"/>
      <w:bookmarkEnd w:id="241"/>
      <w:bookmarkEnd w:id="242"/>
    </w:p>
    <w:p w:rsidR="00F93E68" w:rsidRPr="008F602F" w:rsidRDefault="00F93E68" w:rsidP="00F93E68">
      <w:pPr>
        <w:pStyle w:val="a5"/>
      </w:pPr>
      <w:r w:rsidRPr="008F602F">
        <w:t>不知不觉,四年已经结束了</w:t>
      </w:r>
      <w:r w:rsidR="003A39ED">
        <w:t>。</w:t>
      </w:r>
      <w:r w:rsidRPr="008F602F">
        <w:t>想想自己在校的时光,还有许多需要改进却无法更改的东西</w:t>
      </w:r>
      <w:r w:rsidR="003A39ED">
        <w:t>。</w:t>
      </w:r>
      <w:r w:rsidRPr="008F602F">
        <w:t>在大学中我们认识了许多可爱,善良的同学,我们一起度过许多时间,运动会,军训等都是我们不可或缺的回忆,将是我们踏入社会的财富</w:t>
      </w:r>
      <w:r w:rsidR="003A39ED">
        <w:t>。</w:t>
      </w:r>
    </w:p>
    <w:p w:rsidR="00F93E68" w:rsidRPr="008F602F" w:rsidRDefault="00F93E68" w:rsidP="00F93E68">
      <w:pPr>
        <w:pStyle w:val="a5"/>
      </w:pPr>
      <w:r w:rsidRPr="008F602F">
        <w:tab/>
        <w:t>在这次的毕业设计中,首先要感谢我的毕业设计指导老师惠征老师,感谢老师的不辞辛苦为我们的论文毕业设计提出建设性的意见,在我们选题和完成任务书时就提供了非常重要的意见和建议</w:t>
      </w:r>
      <w:r w:rsidR="003A39ED">
        <w:t>。</w:t>
      </w:r>
      <w:r w:rsidRPr="008F602F">
        <w:t>老师的指导一次都是非常具有针对性的,能一眼找到我们的漏洞和缺点</w:t>
      </w:r>
      <w:r w:rsidR="003A39ED">
        <w:t>。</w:t>
      </w:r>
      <w:r w:rsidRPr="008F602F">
        <w:t>告诉我们来进行修改和提升</w:t>
      </w:r>
      <w:r w:rsidR="003A39ED">
        <w:t>。</w:t>
      </w:r>
      <w:r w:rsidRPr="008F602F">
        <w:t>为了我们的毕业,老师在时间相当晚的时候还要给我们校内最新的安排和指示</w:t>
      </w:r>
      <w:r w:rsidR="003A39ED">
        <w:t>。</w:t>
      </w:r>
    </w:p>
    <w:p w:rsidR="00F93E68" w:rsidRDefault="00F93E68" w:rsidP="00F93E68">
      <w:pPr>
        <w:pStyle w:val="a5"/>
      </w:pPr>
      <w:r w:rsidRPr="008F602F">
        <w:tab/>
        <w:t>在老师孜孜不倦的帮助下,才能完成毕业设计的编写和论文的修改,找到自己的不足和短处,来进行针对性的修改提升</w:t>
      </w:r>
      <w:r w:rsidR="003A39ED">
        <w:t>。</w:t>
      </w:r>
      <w:r w:rsidRPr="008F602F">
        <w:t>受益颇大,</w:t>
      </w:r>
      <w:r>
        <w:rPr>
          <w:rFonts w:hint="eastAsia"/>
        </w:rPr>
        <w:t>。在此，再次感谢指导老师在毕业设计过程中对我的谆谆教导。感谢老师帮助我完成这对我人生具有重大意义的毕业设计</w:t>
      </w:r>
      <w:r w:rsidR="003A39ED">
        <w:rPr>
          <w:rFonts w:hint="eastAsia"/>
        </w:rPr>
        <w:t>。</w:t>
      </w:r>
    </w:p>
    <w:p w:rsidR="00F93E68" w:rsidRPr="008F602F" w:rsidRDefault="00F93E68" w:rsidP="00F93E68">
      <w:pPr>
        <w:pStyle w:val="a5"/>
      </w:pPr>
      <w:r>
        <w:tab/>
        <w:t>时光如梭,大学的时光已经过去,感谢我的老师,我的同学,给我留下了如此美好的回忆,和许多对人生有着重要指导作用的隐形财富</w:t>
      </w:r>
      <w:r w:rsidR="003A39ED">
        <w:t>。</w:t>
      </w:r>
      <w:r>
        <w:t>我的母校再见了!</w:t>
      </w:r>
    </w:p>
    <w:p w:rsidR="00F93E68" w:rsidRPr="00F93E68" w:rsidRDefault="00F93E68" w:rsidP="00F93E68">
      <w:pPr>
        <w:pStyle w:val="aff3"/>
        <w:ind w:firstLine="420"/>
      </w:pPr>
    </w:p>
    <w:sectPr w:rsidR="00F93E68" w:rsidRPr="00F93E68" w:rsidSect="0052657F">
      <w:footerReference w:type="default" r:id="rId74"/>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39B" w:rsidRDefault="006E139B">
      <w:r>
        <w:separator/>
      </w:r>
    </w:p>
  </w:endnote>
  <w:endnote w:type="continuationSeparator" w:id="0">
    <w:p w:rsidR="006E139B" w:rsidRDefault="006E1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9F7878" w:rsidRDefault="00A6458F" w:rsidP="00173CF9">
    <w:pPr>
      <w:pStyle w:val="af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9F7878" w:rsidRDefault="00A6458F"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9F7878" w:rsidRDefault="00A6458F" w:rsidP="00173CF9">
    <w:pPr>
      <w:pStyle w:val="af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9F7878" w:rsidRDefault="00A6458F"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57059A" w:rsidRDefault="00A6458F" w:rsidP="00173CF9">
    <w:pPr>
      <w:pStyle w:val="afb"/>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57059A" w:rsidRDefault="00A6458F" w:rsidP="00173CF9">
    <w:pPr>
      <w:pStyle w:val="afb"/>
      <w:jc w:val="center"/>
    </w:pPr>
    <w:r>
      <w:rPr>
        <w:rStyle w:val="afc"/>
      </w:rPr>
      <w:fldChar w:fldCharType="begin"/>
    </w:r>
    <w:r>
      <w:rPr>
        <w:rStyle w:val="afc"/>
      </w:rPr>
      <w:instrText xml:space="preserve"> PAGE </w:instrText>
    </w:r>
    <w:r>
      <w:rPr>
        <w:rStyle w:val="afc"/>
      </w:rPr>
      <w:fldChar w:fldCharType="separate"/>
    </w:r>
    <w:r w:rsidR="00DB39C9">
      <w:rPr>
        <w:rStyle w:val="afc"/>
        <w:noProof/>
      </w:rPr>
      <w:t>14</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39B" w:rsidRDefault="006E139B">
      <w:r>
        <w:separator/>
      </w:r>
    </w:p>
  </w:footnote>
  <w:footnote w:type="continuationSeparator" w:id="0">
    <w:p w:rsidR="006E139B" w:rsidRDefault="006E13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7C18C4" w:rsidRDefault="00A6458F" w:rsidP="00173CF9">
    <w:pPr>
      <w:pStyle w:val="afd"/>
    </w:pPr>
    <w:r>
      <w:rPr>
        <w:rFonts w:hint="eastAsia"/>
      </w:rPr>
      <w:t>人力资源管理的趋势与创新</w:t>
    </w:r>
  </w:p>
  <w:p w:rsidR="00A6458F" w:rsidRPr="00E54B5F" w:rsidRDefault="00A6458F"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B6541E" w:rsidRDefault="00A6458F" w:rsidP="00173CF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58F" w:rsidRPr="007C1074" w:rsidRDefault="00A6458F" w:rsidP="00173CF9">
    <w:pPr>
      <w:pStyle w:val="afd"/>
    </w:pPr>
    <w:r>
      <w:rPr>
        <w:rFonts w:hint="eastAsia"/>
      </w:rPr>
      <w:t>基于</w:t>
    </w:r>
    <w:r>
      <w:rPr>
        <w:rFonts w:hint="eastAsia"/>
      </w:rPr>
      <w:t>PHP</w:t>
    </w:r>
    <w:r>
      <w:rPr>
        <w:rFonts w:hint="eastAsia"/>
      </w:rPr>
      <w:t>的信阳房屋租赁管理系统的设计与实现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9E1601"/>
    <w:multiLevelType w:val="singleLevel"/>
    <w:tmpl w:val="464EAB30"/>
    <w:lvl w:ilvl="0">
      <w:start w:val="1"/>
      <w:numFmt w:val="decimal"/>
      <w:suff w:val="nothing"/>
      <w:lvlText w:val="（%1）"/>
      <w:lvlJc w:val="left"/>
      <w:pPr>
        <w:ind w:left="0" w:firstLine="0"/>
      </w:pPr>
      <w:rPr>
        <w:rFonts w:hint="eastAsia"/>
      </w:rPr>
    </w:lvl>
  </w:abstractNum>
  <w:abstractNum w:abstractNumId="1">
    <w:nsid w:val="C0A81F2A"/>
    <w:multiLevelType w:val="singleLevel"/>
    <w:tmpl w:val="C0A81F2A"/>
    <w:lvl w:ilvl="0">
      <w:start w:val="1"/>
      <w:numFmt w:val="decimal"/>
      <w:suff w:val="nothing"/>
      <w:lvlText w:val="（%1）"/>
      <w:lvlJc w:val="left"/>
    </w:lvl>
  </w:abstractNum>
  <w:abstractNum w:abstractNumId="2">
    <w:nsid w:val="FC257484"/>
    <w:multiLevelType w:val="singleLevel"/>
    <w:tmpl w:val="FC257484"/>
    <w:lvl w:ilvl="0">
      <w:start w:val="6"/>
      <w:numFmt w:val="decimal"/>
      <w:suff w:val="nothing"/>
      <w:lvlText w:val="（%1）"/>
      <w:lvlJc w:val="left"/>
    </w:lvl>
  </w:abstractNum>
  <w:abstractNum w:abstractNumId="3">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4">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5">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6">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7">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8">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9">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1">
    <w:nsid w:val="FFFFFF88"/>
    <w:multiLevelType w:val="singleLevel"/>
    <w:tmpl w:val="2C005094"/>
    <w:lvl w:ilvl="0">
      <w:start w:val="1"/>
      <w:numFmt w:val="decimal"/>
      <w:lvlText w:val="%1."/>
      <w:lvlJc w:val="left"/>
      <w:pPr>
        <w:tabs>
          <w:tab w:val="num" w:pos="360"/>
        </w:tabs>
        <w:ind w:left="360" w:hangingChars="200" w:hanging="360"/>
      </w:pPr>
    </w:lvl>
  </w:abstractNum>
  <w:abstractNum w:abstractNumId="12">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3">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4">
    <w:nsid w:val="0E74ECBD"/>
    <w:multiLevelType w:val="singleLevel"/>
    <w:tmpl w:val="0E74ECBD"/>
    <w:lvl w:ilvl="0">
      <w:start w:val="1"/>
      <w:numFmt w:val="decimal"/>
      <w:suff w:val="nothing"/>
      <w:lvlText w:val="（%1）"/>
      <w:lvlJc w:val="left"/>
    </w:lvl>
  </w:abstractNum>
  <w:abstractNum w:abstractNumId="15">
    <w:nsid w:val="1FBC29B8"/>
    <w:multiLevelType w:val="hybridMultilevel"/>
    <w:tmpl w:val="F1328ACC"/>
    <w:lvl w:ilvl="0" w:tplc="CAFEF86C">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4395"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FA9D5E4"/>
    <w:multiLevelType w:val="singleLevel"/>
    <w:tmpl w:val="4FA9D5E4"/>
    <w:lvl w:ilvl="0">
      <w:start w:val="1"/>
      <w:numFmt w:val="decimal"/>
      <w:lvlText w:val="%1."/>
      <w:lvlJc w:val="left"/>
      <w:pPr>
        <w:tabs>
          <w:tab w:val="left" w:pos="312"/>
        </w:tabs>
      </w:pPr>
    </w:lvl>
  </w:abstractNum>
  <w:abstractNum w:abstractNumId="21">
    <w:nsid w:val="550A2090"/>
    <w:multiLevelType w:val="multilevel"/>
    <w:tmpl w:val="FA8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5B5D43C6"/>
    <w:multiLevelType w:val="hybridMultilevel"/>
    <w:tmpl w:val="DFE0400C"/>
    <w:lvl w:ilvl="0" w:tplc="AC4A3CB8">
      <w:start w:val="1"/>
      <w:numFmt w:val="decimalEnclosedCircle"/>
      <w:lvlText w:val="%1"/>
      <w:lvlJc w:val="left"/>
      <w:pPr>
        <w:ind w:left="360" w:hanging="360"/>
      </w:pPr>
      <w:rPr>
        <w:rFonts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E96A50"/>
    <w:multiLevelType w:val="singleLevel"/>
    <w:tmpl w:val="5FE96A50"/>
    <w:lvl w:ilvl="0">
      <w:start w:val="4"/>
      <w:numFmt w:val="decimal"/>
      <w:suff w:val="space"/>
      <w:lvlText w:val="(%1)"/>
      <w:lvlJc w:val="left"/>
    </w:lvl>
  </w:abstractNum>
  <w:abstractNum w:abstractNumId="25">
    <w:nsid w:val="6770107B"/>
    <w:multiLevelType w:val="singleLevel"/>
    <w:tmpl w:val="C0A81F2A"/>
    <w:lvl w:ilvl="0">
      <w:start w:val="1"/>
      <w:numFmt w:val="decimal"/>
      <w:suff w:val="nothing"/>
      <w:lvlText w:val="（%1）"/>
      <w:lvlJc w:val="left"/>
    </w:lvl>
  </w:abstractNum>
  <w:num w:numId="1">
    <w:abstractNumId w:val="18"/>
  </w:num>
  <w:num w:numId="2">
    <w:abstractNumId w:val="13"/>
  </w:num>
  <w:num w:numId="3">
    <w:abstractNumId w:val="19"/>
  </w:num>
  <w:num w:numId="4">
    <w:abstractNumId w:val="16"/>
  </w:num>
  <w:num w:numId="5">
    <w:abstractNumId w:val="22"/>
  </w:num>
  <w:num w:numId="6">
    <w:abstractNumId w:val="17"/>
  </w:num>
  <w:num w:numId="7">
    <w:abstractNumId w:val="11"/>
  </w:num>
  <w:num w:numId="8">
    <w:abstractNumId w:val="6"/>
  </w:num>
  <w:num w:numId="9">
    <w:abstractNumId w:val="5"/>
  </w:num>
  <w:num w:numId="10">
    <w:abstractNumId w:val="4"/>
  </w:num>
  <w:num w:numId="11">
    <w:abstractNumId w:val="3"/>
  </w:num>
  <w:num w:numId="12">
    <w:abstractNumId w:val="12"/>
  </w:num>
  <w:num w:numId="13">
    <w:abstractNumId w:val="10"/>
  </w:num>
  <w:num w:numId="14">
    <w:abstractNumId w:val="9"/>
  </w:num>
  <w:num w:numId="15">
    <w:abstractNumId w:val="8"/>
  </w:num>
  <w:num w:numId="16">
    <w:abstractNumId w:val="7"/>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3"/>
  </w:num>
  <w:num w:numId="24">
    <w:abstractNumId w:val="19"/>
  </w:num>
  <w:num w:numId="25">
    <w:abstractNumId w:val="16"/>
  </w:num>
  <w:num w:numId="26">
    <w:abstractNumId w:val="22"/>
  </w:num>
  <w:num w:numId="27">
    <w:abstractNumId w:val="14"/>
  </w:num>
  <w:num w:numId="28">
    <w:abstractNumId w:val="24"/>
  </w:num>
  <w:num w:numId="29">
    <w:abstractNumId w:val="2"/>
  </w:num>
  <w:num w:numId="30">
    <w:abstractNumId w:val="20"/>
  </w:num>
  <w:num w:numId="31">
    <w:abstractNumId w:val="0"/>
  </w:num>
  <w:num w:numId="32">
    <w:abstractNumId w:val="1"/>
  </w:num>
  <w:num w:numId="33">
    <w:abstractNumId w:val="25"/>
  </w:num>
  <w:num w:numId="34">
    <w:abstractNumId w:val="23"/>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293ED7"/>
    <w:rsid w:val="00000B92"/>
    <w:rsid w:val="00003A94"/>
    <w:rsid w:val="000048D0"/>
    <w:rsid w:val="000100EF"/>
    <w:rsid w:val="000104F8"/>
    <w:rsid w:val="00015362"/>
    <w:rsid w:val="00020E57"/>
    <w:rsid w:val="00021096"/>
    <w:rsid w:val="00024C1E"/>
    <w:rsid w:val="000306C6"/>
    <w:rsid w:val="000319E2"/>
    <w:rsid w:val="00031F58"/>
    <w:rsid w:val="0003694D"/>
    <w:rsid w:val="0005128D"/>
    <w:rsid w:val="00055EC0"/>
    <w:rsid w:val="000566F6"/>
    <w:rsid w:val="00057AF2"/>
    <w:rsid w:val="00062A80"/>
    <w:rsid w:val="00064B0D"/>
    <w:rsid w:val="00067E4B"/>
    <w:rsid w:val="00067F01"/>
    <w:rsid w:val="00072F21"/>
    <w:rsid w:val="000749BC"/>
    <w:rsid w:val="00075EC3"/>
    <w:rsid w:val="00076B9C"/>
    <w:rsid w:val="000775D1"/>
    <w:rsid w:val="00080A2D"/>
    <w:rsid w:val="000837BF"/>
    <w:rsid w:val="00094CB6"/>
    <w:rsid w:val="000A1AE4"/>
    <w:rsid w:val="000A4F53"/>
    <w:rsid w:val="000B2280"/>
    <w:rsid w:val="000B32E2"/>
    <w:rsid w:val="000B3ADC"/>
    <w:rsid w:val="000C3D33"/>
    <w:rsid w:val="000C4D74"/>
    <w:rsid w:val="000D4267"/>
    <w:rsid w:val="000E5489"/>
    <w:rsid w:val="000F1467"/>
    <w:rsid w:val="000F2539"/>
    <w:rsid w:val="000F368B"/>
    <w:rsid w:val="000F7311"/>
    <w:rsid w:val="00100C3D"/>
    <w:rsid w:val="00102288"/>
    <w:rsid w:val="00111262"/>
    <w:rsid w:val="0011179F"/>
    <w:rsid w:val="00111FE5"/>
    <w:rsid w:val="0011212A"/>
    <w:rsid w:val="00115FC5"/>
    <w:rsid w:val="001167C5"/>
    <w:rsid w:val="0011756B"/>
    <w:rsid w:val="00122119"/>
    <w:rsid w:val="00123CD4"/>
    <w:rsid w:val="001254E7"/>
    <w:rsid w:val="0013796E"/>
    <w:rsid w:val="00142443"/>
    <w:rsid w:val="0014253E"/>
    <w:rsid w:val="00144AC2"/>
    <w:rsid w:val="00144F6F"/>
    <w:rsid w:val="00152225"/>
    <w:rsid w:val="00153483"/>
    <w:rsid w:val="00153E63"/>
    <w:rsid w:val="0015439F"/>
    <w:rsid w:val="001560F7"/>
    <w:rsid w:val="00156D50"/>
    <w:rsid w:val="00157438"/>
    <w:rsid w:val="00157731"/>
    <w:rsid w:val="00173CF9"/>
    <w:rsid w:val="00182D61"/>
    <w:rsid w:val="00182D8D"/>
    <w:rsid w:val="00187238"/>
    <w:rsid w:val="00191895"/>
    <w:rsid w:val="00193A2E"/>
    <w:rsid w:val="001A007D"/>
    <w:rsid w:val="001A45DA"/>
    <w:rsid w:val="001A6DE7"/>
    <w:rsid w:val="001B644A"/>
    <w:rsid w:val="001B7764"/>
    <w:rsid w:val="001D4186"/>
    <w:rsid w:val="001D5AC7"/>
    <w:rsid w:val="001D5D11"/>
    <w:rsid w:val="001D5E6E"/>
    <w:rsid w:val="001E3ECC"/>
    <w:rsid w:val="001E707B"/>
    <w:rsid w:val="001F1EC2"/>
    <w:rsid w:val="001F3194"/>
    <w:rsid w:val="002027E6"/>
    <w:rsid w:val="002235DA"/>
    <w:rsid w:val="002324A8"/>
    <w:rsid w:val="00233709"/>
    <w:rsid w:val="00247DDC"/>
    <w:rsid w:val="0025561E"/>
    <w:rsid w:val="0025610D"/>
    <w:rsid w:val="002613BD"/>
    <w:rsid w:val="00263776"/>
    <w:rsid w:val="002642E0"/>
    <w:rsid w:val="00266732"/>
    <w:rsid w:val="00267EE5"/>
    <w:rsid w:val="00270950"/>
    <w:rsid w:val="002733DF"/>
    <w:rsid w:val="002738B2"/>
    <w:rsid w:val="0028333D"/>
    <w:rsid w:val="00293ED7"/>
    <w:rsid w:val="00294C83"/>
    <w:rsid w:val="00294D08"/>
    <w:rsid w:val="00296293"/>
    <w:rsid w:val="002A2982"/>
    <w:rsid w:val="002A75CB"/>
    <w:rsid w:val="002B2AF8"/>
    <w:rsid w:val="002B52EC"/>
    <w:rsid w:val="002C07B9"/>
    <w:rsid w:val="002C0CD5"/>
    <w:rsid w:val="002C3F82"/>
    <w:rsid w:val="002C7151"/>
    <w:rsid w:val="002C7C48"/>
    <w:rsid w:val="002D5234"/>
    <w:rsid w:val="002E2809"/>
    <w:rsid w:val="002E67EB"/>
    <w:rsid w:val="002E7820"/>
    <w:rsid w:val="002F55BF"/>
    <w:rsid w:val="003004B8"/>
    <w:rsid w:val="00305728"/>
    <w:rsid w:val="0031394E"/>
    <w:rsid w:val="00313C15"/>
    <w:rsid w:val="0032364D"/>
    <w:rsid w:val="0032530F"/>
    <w:rsid w:val="0032670B"/>
    <w:rsid w:val="00327A9A"/>
    <w:rsid w:val="0033034D"/>
    <w:rsid w:val="00331617"/>
    <w:rsid w:val="0034739D"/>
    <w:rsid w:val="00355D9D"/>
    <w:rsid w:val="003572D5"/>
    <w:rsid w:val="00365D61"/>
    <w:rsid w:val="00370F67"/>
    <w:rsid w:val="00371A60"/>
    <w:rsid w:val="00371C37"/>
    <w:rsid w:val="003730DB"/>
    <w:rsid w:val="00377299"/>
    <w:rsid w:val="003774D2"/>
    <w:rsid w:val="0038584F"/>
    <w:rsid w:val="00391637"/>
    <w:rsid w:val="00392AB6"/>
    <w:rsid w:val="0039659E"/>
    <w:rsid w:val="00397B46"/>
    <w:rsid w:val="003A39ED"/>
    <w:rsid w:val="003B05A6"/>
    <w:rsid w:val="003B5E00"/>
    <w:rsid w:val="003B74BD"/>
    <w:rsid w:val="003C02B0"/>
    <w:rsid w:val="003D1DCB"/>
    <w:rsid w:val="003E395B"/>
    <w:rsid w:val="003F268C"/>
    <w:rsid w:val="00405F41"/>
    <w:rsid w:val="004110EF"/>
    <w:rsid w:val="0041392D"/>
    <w:rsid w:val="00415343"/>
    <w:rsid w:val="004175D4"/>
    <w:rsid w:val="004232C4"/>
    <w:rsid w:val="00423B88"/>
    <w:rsid w:val="00423EB1"/>
    <w:rsid w:val="004253DE"/>
    <w:rsid w:val="004306A4"/>
    <w:rsid w:val="00432310"/>
    <w:rsid w:val="004346DB"/>
    <w:rsid w:val="0044201F"/>
    <w:rsid w:val="00447C98"/>
    <w:rsid w:val="00460469"/>
    <w:rsid w:val="00465CDD"/>
    <w:rsid w:val="00471539"/>
    <w:rsid w:val="0047154A"/>
    <w:rsid w:val="00471E51"/>
    <w:rsid w:val="004727E5"/>
    <w:rsid w:val="00475E12"/>
    <w:rsid w:val="00482424"/>
    <w:rsid w:val="00482F2A"/>
    <w:rsid w:val="00483035"/>
    <w:rsid w:val="00483360"/>
    <w:rsid w:val="00491C8C"/>
    <w:rsid w:val="00497E18"/>
    <w:rsid w:val="004A28B2"/>
    <w:rsid w:val="004A3F5B"/>
    <w:rsid w:val="004A5C41"/>
    <w:rsid w:val="004A72D9"/>
    <w:rsid w:val="004B3F75"/>
    <w:rsid w:val="004B7F59"/>
    <w:rsid w:val="004C0DFB"/>
    <w:rsid w:val="004C0EB1"/>
    <w:rsid w:val="004C1007"/>
    <w:rsid w:val="004C369C"/>
    <w:rsid w:val="004C3A44"/>
    <w:rsid w:val="004C60AC"/>
    <w:rsid w:val="004C6997"/>
    <w:rsid w:val="004D4C83"/>
    <w:rsid w:val="004E0E7C"/>
    <w:rsid w:val="004E108D"/>
    <w:rsid w:val="004E1914"/>
    <w:rsid w:val="004E5892"/>
    <w:rsid w:val="004E7B65"/>
    <w:rsid w:val="004F14DD"/>
    <w:rsid w:val="004F4682"/>
    <w:rsid w:val="004F4A76"/>
    <w:rsid w:val="00501EA4"/>
    <w:rsid w:val="005021A5"/>
    <w:rsid w:val="0050335D"/>
    <w:rsid w:val="005149D7"/>
    <w:rsid w:val="00514FCB"/>
    <w:rsid w:val="00522B9E"/>
    <w:rsid w:val="005258F2"/>
    <w:rsid w:val="0052657F"/>
    <w:rsid w:val="005331C0"/>
    <w:rsid w:val="00533C83"/>
    <w:rsid w:val="00546630"/>
    <w:rsid w:val="00552A2D"/>
    <w:rsid w:val="00553B1B"/>
    <w:rsid w:val="00560FBF"/>
    <w:rsid w:val="00562687"/>
    <w:rsid w:val="005668F0"/>
    <w:rsid w:val="005669CA"/>
    <w:rsid w:val="00567531"/>
    <w:rsid w:val="00570B73"/>
    <w:rsid w:val="00570BD7"/>
    <w:rsid w:val="00571377"/>
    <w:rsid w:val="005754B8"/>
    <w:rsid w:val="00577334"/>
    <w:rsid w:val="00577735"/>
    <w:rsid w:val="00590CF3"/>
    <w:rsid w:val="00593041"/>
    <w:rsid w:val="00594253"/>
    <w:rsid w:val="00595D48"/>
    <w:rsid w:val="00596E24"/>
    <w:rsid w:val="005A0279"/>
    <w:rsid w:val="005A0C70"/>
    <w:rsid w:val="005A3633"/>
    <w:rsid w:val="005A370D"/>
    <w:rsid w:val="005A560A"/>
    <w:rsid w:val="005A58BB"/>
    <w:rsid w:val="005B19F7"/>
    <w:rsid w:val="005C39E8"/>
    <w:rsid w:val="005C6091"/>
    <w:rsid w:val="005C77CE"/>
    <w:rsid w:val="005D12AF"/>
    <w:rsid w:val="005D3CB4"/>
    <w:rsid w:val="005D3EC1"/>
    <w:rsid w:val="005D3EFF"/>
    <w:rsid w:val="005D409B"/>
    <w:rsid w:val="005E0F20"/>
    <w:rsid w:val="005E219F"/>
    <w:rsid w:val="005E58BC"/>
    <w:rsid w:val="005F3D7C"/>
    <w:rsid w:val="0060727F"/>
    <w:rsid w:val="006072EF"/>
    <w:rsid w:val="00613B88"/>
    <w:rsid w:val="00613CAA"/>
    <w:rsid w:val="00624672"/>
    <w:rsid w:val="00633AB6"/>
    <w:rsid w:val="0063589B"/>
    <w:rsid w:val="00645407"/>
    <w:rsid w:val="00653D24"/>
    <w:rsid w:val="006546B0"/>
    <w:rsid w:val="00676776"/>
    <w:rsid w:val="00690691"/>
    <w:rsid w:val="0069200A"/>
    <w:rsid w:val="006A01A7"/>
    <w:rsid w:val="006A112E"/>
    <w:rsid w:val="006A5E06"/>
    <w:rsid w:val="006B1DAE"/>
    <w:rsid w:val="006B2EE3"/>
    <w:rsid w:val="006B6D0A"/>
    <w:rsid w:val="006B72D7"/>
    <w:rsid w:val="006C0EB3"/>
    <w:rsid w:val="006C1860"/>
    <w:rsid w:val="006C534C"/>
    <w:rsid w:val="006C660F"/>
    <w:rsid w:val="006C67C8"/>
    <w:rsid w:val="006C76CA"/>
    <w:rsid w:val="006D071F"/>
    <w:rsid w:val="006D2874"/>
    <w:rsid w:val="006D2896"/>
    <w:rsid w:val="006E0EEF"/>
    <w:rsid w:val="006E139B"/>
    <w:rsid w:val="006E164D"/>
    <w:rsid w:val="006E718C"/>
    <w:rsid w:val="00700600"/>
    <w:rsid w:val="00700BA0"/>
    <w:rsid w:val="00700BDA"/>
    <w:rsid w:val="00702D9A"/>
    <w:rsid w:val="00706714"/>
    <w:rsid w:val="00713619"/>
    <w:rsid w:val="0071705D"/>
    <w:rsid w:val="00720383"/>
    <w:rsid w:val="00721223"/>
    <w:rsid w:val="00722774"/>
    <w:rsid w:val="00723975"/>
    <w:rsid w:val="007239A8"/>
    <w:rsid w:val="00723A9C"/>
    <w:rsid w:val="00725DF4"/>
    <w:rsid w:val="0072635E"/>
    <w:rsid w:val="007436E6"/>
    <w:rsid w:val="00750D69"/>
    <w:rsid w:val="00757481"/>
    <w:rsid w:val="007576EB"/>
    <w:rsid w:val="00761518"/>
    <w:rsid w:val="0076578A"/>
    <w:rsid w:val="007716B3"/>
    <w:rsid w:val="00777399"/>
    <w:rsid w:val="007814C0"/>
    <w:rsid w:val="00781670"/>
    <w:rsid w:val="007931FB"/>
    <w:rsid w:val="00794661"/>
    <w:rsid w:val="00797715"/>
    <w:rsid w:val="007A1E9B"/>
    <w:rsid w:val="007A4D42"/>
    <w:rsid w:val="007A54CA"/>
    <w:rsid w:val="007A5E27"/>
    <w:rsid w:val="007A7C90"/>
    <w:rsid w:val="007B00C2"/>
    <w:rsid w:val="007B1BB2"/>
    <w:rsid w:val="007C10B6"/>
    <w:rsid w:val="007C7DEA"/>
    <w:rsid w:val="007D0CBB"/>
    <w:rsid w:val="007D2D37"/>
    <w:rsid w:val="007D6011"/>
    <w:rsid w:val="007D760D"/>
    <w:rsid w:val="007F1521"/>
    <w:rsid w:val="007F63A4"/>
    <w:rsid w:val="007F64C0"/>
    <w:rsid w:val="00807AA3"/>
    <w:rsid w:val="00811C37"/>
    <w:rsid w:val="008121A1"/>
    <w:rsid w:val="00815D84"/>
    <w:rsid w:val="008226EC"/>
    <w:rsid w:val="00825453"/>
    <w:rsid w:val="00825BCF"/>
    <w:rsid w:val="00826DFF"/>
    <w:rsid w:val="00830666"/>
    <w:rsid w:val="0083301C"/>
    <w:rsid w:val="008336DC"/>
    <w:rsid w:val="00834942"/>
    <w:rsid w:val="008415F4"/>
    <w:rsid w:val="008479A2"/>
    <w:rsid w:val="00850617"/>
    <w:rsid w:val="00853FC2"/>
    <w:rsid w:val="00854B5E"/>
    <w:rsid w:val="00862E5C"/>
    <w:rsid w:val="0087471F"/>
    <w:rsid w:val="00881693"/>
    <w:rsid w:val="008869BD"/>
    <w:rsid w:val="00890B79"/>
    <w:rsid w:val="00894BE8"/>
    <w:rsid w:val="008A4673"/>
    <w:rsid w:val="008A7948"/>
    <w:rsid w:val="008B1F0C"/>
    <w:rsid w:val="008B3AA9"/>
    <w:rsid w:val="008B6688"/>
    <w:rsid w:val="008C4FDC"/>
    <w:rsid w:val="008C5C99"/>
    <w:rsid w:val="008D77EA"/>
    <w:rsid w:val="008E0551"/>
    <w:rsid w:val="00901A91"/>
    <w:rsid w:val="009030E7"/>
    <w:rsid w:val="009152A4"/>
    <w:rsid w:val="00922897"/>
    <w:rsid w:val="00922A08"/>
    <w:rsid w:val="009232FC"/>
    <w:rsid w:val="00923464"/>
    <w:rsid w:val="009274AA"/>
    <w:rsid w:val="00931377"/>
    <w:rsid w:val="009337F8"/>
    <w:rsid w:val="00933FC8"/>
    <w:rsid w:val="00935A42"/>
    <w:rsid w:val="0093676A"/>
    <w:rsid w:val="00944481"/>
    <w:rsid w:val="00945C30"/>
    <w:rsid w:val="00946358"/>
    <w:rsid w:val="00954274"/>
    <w:rsid w:val="009543CF"/>
    <w:rsid w:val="00961B5D"/>
    <w:rsid w:val="00964393"/>
    <w:rsid w:val="00965329"/>
    <w:rsid w:val="00971A77"/>
    <w:rsid w:val="00975AAE"/>
    <w:rsid w:val="00976BC7"/>
    <w:rsid w:val="009809FB"/>
    <w:rsid w:val="00981E17"/>
    <w:rsid w:val="0098662E"/>
    <w:rsid w:val="00990F92"/>
    <w:rsid w:val="009A1049"/>
    <w:rsid w:val="009A3397"/>
    <w:rsid w:val="009A421F"/>
    <w:rsid w:val="009A4DBC"/>
    <w:rsid w:val="009A6050"/>
    <w:rsid w:val="009B0676"/>
    <w:rsid w:val="009B5CFB"/>
    <w:rsid w:val="009C2CA9"/>
    <w:rsid w:val="009C4FAC"/>
    <w:rsid w:val="009C53FE"/>
    <w:rsid w:val="009D0B0E"/>
    <w:rsid w:val="009D2BFD"/>
    <w:rsid w:val="009D4CC9"/>
    <w:rsid w:val="009D533B"/>
    <w:rsid w:val="009D5BC8"/>
    <w:rsid w:val="009E0298"/>
    <w:rsid w:val="009E22F5"/>
    <w:rsid w:val="009E654F"/>
    <w:rsid w:val="009E79EC"/>
    <w:rsid w:val="009F216B"/>
    <w:rsid w:val="00A060E3"/>
    <w:rsid w:val="00A14EF7"/>
    <w:rsid w:val="00A20B42"/>
    <w:rsid w:val="00A26E44"/>
    <w:rsid w:val="00A27864"/>
    <w:rsid w:val="00A30847"/>
    <w:rsid w:val="00A32720"/>
    <w:rsid w:val="00A42F5F"/>
    <w:rsid w:val="00A513A2"/>
    <w:rsid w:val="00A51559"/>
    <w:rsid w:val="00A525F6"/>
    <w:rsid w:val="00A54BA0"/>
    <w:rsid w:val="00A56297"/>
    <w:rsid w:val="00A6458F"/>
    <w:rsid w:val="00A72F8F"/>
    <w:rsid w:val="00A737BA"/>
    <w:rsid w:val="00A73D5F"/>
    <w:rsid w:val="00A95A52"/>
    <w:rsid w:val="00A95A6B"/>
    <w:rsid w:val="00A96078"/>
    <w:rsid w:val="00AA1480"/>
    <w:rsid w:val="00AA1DF8"/>
    <w:rsid w:val="00AA3139"/>
    <w:rsid w:val="00AA45F3"/>
    <w:rsid w:val="00AB0912"/>
    <w:rsid w:val="00AB096B"/>
    <w:rsid w:val="00AB3AB6"/>
    <w:rsid w:val="00AB5BC6"/>
    <w:rsid w:val="00AB66FF"/>
    <w:rsid w:val="00AC00CF"/>
    <w:rsid w:val="00AC21C0"/>
    <w:rsid w:val="00AC64EA"/>
    <w:rsid w:val="00AC687E"/>
    <w:rsid w:val="00AD04FC"/>
    <w:rsid w:val="00AD2909"/>
    <w:rsid w:val="00AE0C8F"/>
    <w:rsid w:val="00AE2F96"/>
    <w:rsid w:val="00AE54B1"/>
    <w:rsid w:val="00AF238B"/>
    <w:rsid w:val="00AF723C"/>
    <w:rsid w:val="00AF74F1"/>
    <w:rsid w:val="00B02FB3"/>
    <w:rsid w:val="00B03441"/>
    <w:rsid w:val="00B0656C"/>
    <w:rsid w:val="00B07D54"/>
    <w:rsid w:val="00B2124C"/>
    <w:rsid w:val="00B2519D"/>
    <w:rsid w:val="00B26B12"/>
    <w:rsid w:val="00B3080C"/>
    <w:rsid w:val="00B334D5"/>
    <w:rsid w:val="00B367DB"/>
    <w:rsid w:val="00B40570"/>
    <w:rsid w:val="00B46365"/>
    <w:rsid w:val="00B47842"/>
    <w:rsid w:val="00B553FC"/>
    <w:rsid w:val="00B559E3"/>
    <w:rsid w:val="00B61164"/>
    <w:rsid w:val="00B61411"/>
    <w:rsid w:val="00B6414E"/>
    <w:rsid w:val="00B665C7"/>
    <w:rsid w:val="00B66954"/>
    <w:rsid w:val="00B75F2C"/>
    <w:rsid w:val="00B76A95"/>
    <w:rsid w:val="00B81712"/>
    <w:rsid w:val="00B91CF5"/>
    <w:rsid w:val="00B946B7"/>
    <w:rsid w:val="00BA2379"/>
    <w:rsid w:val="00BA7EA8"/>
    <w:rsid w:val="00BB3A37"/>
    <w:rsid w:val="00BB4197"/>
    <w:rsid w:val="00BB44BC"/>
    <w:rsid w:val="00BB716C"/>
    <w:rsid w:val="00BC39C5"/>
    <w:rsid w:val="00BD09A7"/>
    <w:rsid w:val="00BD5EAE"/>
    <w:rsid w:val="00BE6CA6"/>
    <w:rsid w:val="00BF36C4"/>
    <w:rsid w:val="00BF3892"/>
    <w:rsid w:val="00BF3E7C"/>
    <w:rsid w:val="00BF7049"/>
    <w:rsid w:val="00BF7C3E"/>
    <w:rsid w:val="00BF7EC3"/>
    <w:rsid w:val="00C013E6"/>
    <w:rsid w:val="00C01F07"/>
    <w:rsid w:val="00C04F9A"/>
    <w:rsid w:val="00C05C3A"/>
    <w:rsid w:val="00C06E32"/>
    <w:rsid w:val="00C16E50"/>
    <w:rsid w:val="00C1712D"/>
    <w:rsid w:val="00C205DC"/>
    <w:rsid w:val="00C20AF0"/>
    <w:rsid w:val="00C2498B"/>
    <w:rsid w:val="00C2664A"/>
    <w:rsid w:val="00C26BCD"/>
    <w:rsid w:val="00C31709"/>
    <w:rsid w:val="00C32294"/>
    <w:rsid w:val="00C35A8E"/>
    <w:rsid w:val="00C603F6"/>
    <w:rsid w:val="00C735B8"/>
    <w:rsid w:val="00C73F5A"/>
    <w:rsid w:val="00C761CD"/>
    <w:rsid w:val="00C77ADA"/>
    <w:rsid w:val="00C8308C"/>
    <w:rsid w:val="00C833E2"/>
    <w:rsid w:val="00C83E2D"/>
    <w:rsid w:val="00C848AB"/>
    <w:rsid w:val="00C85C86"/>
    <w:rsid w:val="00C87D44"/>
    <w:rsid w:val="00C91589"/>
    <w:rsid w:val="00C930C7"/>
    <w:rsid w:val="00C96CE3"/>
    <w:rsid w:val="00CA229D"/>
    <w:rsid w:val="00CA5A51"/>
    <w:rsid w:val="00CB23F3"/>
    <w:rsid w:val="00CB6E4E"/>
    <w:rsid w:val="00CC088F"/>
    <w:rsid w:val="00CC62DE"/>
    <w:rsid w:val="00CC797F"/>
    <w:rsid w:val="00CD3A6C"/>
    <w:rsid w:val="00CD5627"/>
    <w:rsid w:val="00CE3CC1"/>
    <w:rsid w:val="00CE4C57"/>
    <w:rsid w:val="00CF24A6"/>
    <w:rsid w:val="00CF25DF"/>
    <w:rsid w:val="00D05E37"/>
    <w:rsid w:val="00D129F8"/>
    <w:rsid w:val="00D14A7B"/>
    <w:rsid w:val="00D151AF"/>
    <w:rsid w:val="00D26EC5"/>
    <w:rsid w:val="00D30DD1"/>
    <w:rsid w:val="00D33951"/>
    <w:rsid w:val="00D36271"/>
    <w:rsid w:val="00D3631D"/>
    <w:rsid w:val="00D401AD"/>
    <w:rsid w:val="00D4034B"/>
    <w:rsid w:val="00D42C79"/>
    <w:rsid w:val="00D44640"/>
    <w:rsid w:val="00D44776"/>
    <w:rsid w:val="00D45066"/>
    <w:rsid w:val="00D45573"/>
    <w:rsid w:val="00D54E65"/>
    <w:rsid w:val="00D54EF9"/>
    <w:rsid w:val="00D556E9"/>
    <w:rsid w:val="00D5635E"/>
    <w:rsid w:val="00D618C2"/>
    <w:rsid w:val="00D64C7A"/>
    <w:rsid w:val="00D67C93"/>
    <w:rsid w:val="00D73089"/>
    <w:rsid w:val="00D73615"/>
    <w:rsid w:val="00D76366"/>
    <w:rsid w:val="00D83F4A"/>
    <w:rsid w:val="00D85D0B"/>
    <w:rsid w:val="00D90BA8"/>
    <w:rsid w:val="00D90E24"/>
    <w:rsid w:val="00D9130A"/>
    <w:rsid w:val="00D95907"/>
    <w:rsid w:val="00D977D6"/>
    <w:rsid w:val="00DA7E57"/>
    <w:rsid w:val="00DB07E5"/>
    <w:rsid w:val="00DB39C9"/>
    <w:rsid w:val="00DC07BA"/>
    <w:rsid w:val="00DC167F"/>
    <w:rsid w:val="00DC3699"/>
    <w:rsid w:val="00DD4967"/>
    <w:rsid w:val="00DD6F76"/>
    <w:rsid w:val="00DE183C"/>
    <w:rsid w:val="00DE39E3"/>
    <w:rsid w:val="00DE7746"/>
    <w:rsid w:val="00DF5330"/>
    <w:rsid w:val="00DF7334"/>
    <w:rsid w:val="00E01166"/>
    <w:rsid w:val="00E02632"/>
    <w:rsid w:val="00E03EB7"/>
    <w:rsid w:val="00E06DBB"/>
    <w:rsid w:val="00E12E2F"/>
    <w:rsid w:val="00E174D5"/>
    <w:rsid w:val="00E20916"/>
    <w:rsid w:val="00E251B7"/>
    <w:rsid w:val="00E27AC6"/>
    <w:rsid w:val="00E311B1"/>
    <w:rsid w:val="00E31223"/>
    <w:rsid w:val="00E375A6"/>
    <w:rsid w:val="00E400D2"/>
    <w:rsid w:val="00E41359"/>
    <w:rsid w:val="00E50623"/>
    <w:rsid w:val="00E52B7B"/>
    <w:rsid w:val="00E6153A"/>
    <w:rsid w:val="00E61867"/>
    <w:rsid w:val="00E704F3"/>
    <w:rsid w:val="00E7213A"/>
    <w:rsid w:val="00E73C87"/>
    <w:rsid w:val="00E7465E"/>
    <w:rsid w:val="00E92744"/>
    <w:rsid w:val="00E93143"/>
    <w:rsid w:val="00E96408"/>
    <w:rsid w:val="00E97C5F"/>
    <w:rsid w:val="00EA1421"/>
    <w:rsid w:val="00EA2C0C"/>
    <w:rsid w:val="00EC20A3"/>
    <w:rsid w:val="00EC6EDB"/>
    <w:rsid w:val="00EC75C8"/>
    <w:rsid w:val="00ED2ED9"/>
    <w:rsid w:val="00ED5E56"/>
    <w:rsid w:val="00ED6D72"/>
    <w:rsid w:val="00EE5620"/>
    <w:rsid w:val="00EF10FE"/>
    <w:rsid w:val="00EF26AD"/>
    <w:rsid w:val="00EF2895"/>
    <w:rsid w:val="00EF77F3"/>
    <w:rsid w:val="00EF78D6"/>
    <w:rsid w:val="00F00C58"/>
    <w:rsid w:val="00F02C24"/>
    <w:rsid w:val="00F03023"/>
    <w:rsid w:val="00F1178A"/>
    <w:rsid w:val="00F16CC1"/>
    <w:rsid w:val="00F20470"/>
    <w:rsid w:val="00F22E72"/>
    <w:rsid w:val="00F24A5D"/>
    <w:rsid w:val="00F26601"/>
    <w:rsid w:val="00F30C8D"/>
    <w:rsid w:val="00F3521D"/>
    <w:rsid w:val="00F453DA"/>
    <w:rsid w:val="00F50D19"/>
    <w:rsid w:val="00F51CA5"/>
    <w:rsid w:val="00F530E9"/>
    <w:rsid w:val="00F53497"/>
    <w:rsid w:val="00F555E0"/>
    <w:rsid w:val="00F57AE1"/>
    <w:rsid w:val="00F61083"/>
    <w:rsid w:val="00F634D3"/>
    <w:rsid w:val="00F63CEF"/>
    <w:rsid w:val="00F65A24"/>
    <w:rsid w:val="00F6689E"/>
    <w:rsid w:val="00F67D47"/>
    <w:rsid w:val="00F74AC1"/>
    <w:rsid w:val="00F74C55"/>
    <w:rsid w:val="00F86B36"/>
    <w:rsid w:val="00F90DD6"/>
    <w:rsid w:val="00F93E68"/>
    <w:rsid w:val="00F9545A"/>
    <w:rsid w:val="00F9784B"/>
    <w:rsid w:val="00FA0890"/>
    <w:rsid w:val="00FB3AA3"/>
    <w:rsid w:val="00FB6690"/>
    <w:rsid w:val="00FB6AED"/>
    <w:rsid w:val="00FC0933"/>
    <w:rsid w:val="00FC6C4E"/>
    <w:rsid w:val="00FE7654"/>
    <w:rsid w:val="00FF0833"/>
    <w:rsid w:val="00FF0916"/>
    <w:rsid w:val="00FF6E0B"/>
    <w:rsid w:val="00FF7516"/>
    <w:rsid w:val="00FF7862"/>
    <w:rsid w:val="00FF7C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D18680-B389-4551-A242-10DCF6A7C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qFormat="1"/>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rPr>
  </w:style>
  <w:style w:type="paragraph" w:styleId="3">
    <w:name w:val="heading 3"/>
    <w:basedOn w:val="a4"/>
    <w:next w:val="a5"/>
    <w:link w:val="3Char"/>
    <w:qFormat/>
    <w:rsid w:val="0015439F"/>
    <w:pPr>
      <w:keepNext/>
      <w:keepLines/>
      <w:widowControl/>
      <w:numPr>
        <w:ilvl w:val="2"/>
        <w:numId w:val="21"/>
      </w:numPr>
      <w:spacing w:beforeLines="50" w:line="300" w:lineRule="auto"/>
      <w:ind w:left="1418"/>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qFormat/>
    <w:rsid w:val="004A5C41"/>
    <w:rPr>
      <w:rFonts w:ascii="黑体" w:eastAsia="黑体" w:hAnsi="Times New Roman"/>
      <w:bCs/>
      <w:kern w:val="2"/>
      <w:sz w:val="30"/>
      <w:szCs w:val="44"/>
    </w:rPr>
  </w:style>
  <w:style w:type="character" w:customStyle="1" w:styleId="2Char">
    <w:name w:val="标题 2 Char"/>
    <w:link w:val="2"/>
    <w:qFormat/>
    <w:rsid w:val="004A5C41"/>
    <w:rPr>
      <w:rFonts w:ascii="黑体" w:eastAsia="黑体" w:hAnsi="Arial"/>
      <w:bCs/>
      <w:kern w:val="2"/>
      <w:sz w:val="28"/>
      <w:szCs w:val="32"/>
    </w:rPr>
  </w:style>
  <w:style w:type="character" w:customStyle="1" w:styleId="3Char">
    <w:name w:val="标题 3 Char"/>
    <w:link w:val="3"/>
    <w:rsid w:val="0015439F"/>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qFormat/>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afterLines="10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line="300" w:lineRule="auto"/>
    </w:pPr>
  </w:style>
  <w:style w:type="paragraph" w:customStyle="1" w:styleId="aff1">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afterLines="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qFormat/>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qFormat/>
    <w:rsid w:val="00483360"/>
    <w:pPr>
      <w:jc w:val="center"/>
    </w:pPr>
    <w:rPr>
      <w:rFonts w:ascii="宋体"/>
      <w:b/>
    </w:rPr>
  </w:style>
  <w:style w:type="paragraph" w:customStyle="1" w:styleId="aff8">
    <w:name w:val="表格正文"/>
    <w:basedOn w:val="a4"/>
    <w:qFormat/>
    <w:rsid w:val="00483360"/>
    <w:pPr>
      <w:jc w:val="left"/>
    </w:pPr>
    <w:rPr>
      <w:rFonts w:ascii="宋体"/>
    </w:rPr>
  </w:style>
  <w:style w:type="paragraph" w:customStyle="1" w:styleId="aff9">
    <w:name w:val="程序"/>
    <w:basedOn w:val="a4"/>
    <w:qFormat/>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qFormat/>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paragraph" w:styleId="HTML">
    <w:name w:val="HTML Preformatted"/>
    <w:basedOn w:val="a4"/>
    <w:link w:val="HTMLChar"/>
    <w:uiPriority w:val="99"/>
    <w:semiHidden/>
    <w:unhideWhenUsed/>
    <w:qFormat/>
    <w:rsid w:val="007A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link w:val="HTML"/>
    <w:uiPriority w:val="99"/>
    <w:semiHidden/>
    <w:rsid w:val="007A4D42"/>
    <w:rPr>
      <w:rFonts w:ascii="宋体" w:hAnsi="宋体"/>
      <w:sz w:val="24"/>
      <w:szCs w:val="24"/>
    </w:rPr>
  </w:style>
  <w:style w:type="paragraph" w:styleId="TOC">
    <w:name w:val="TOC Heading"/>
    <w:basedOn w:val="1"/>
    <w:next w:val="a4"/>
    <w:uiPriority w:val="39"/>
    <w:unhideWhenUsed/>
    <w:qFormat/>
    <w:rsid w:val="00C01F07"/>
    <w:pPr>
      <w:numPr>
        <w:numId w:val="0"/>
      </w:numPr>
      <w:spacing w:beforeLines="0" w:afterLines="0" w:line="276" w:lineRule="auto"/>
      <w:outlineLvl w:val="9"/>
    </w:pPr>
    <w:rPr>
      <w:rFonts w:asciiTheme="majorHAnsi" w:eastAsiaTheme="majorEastAsia" w:hAnsiTheme="majorHAnsi" w:cstheme="majorBidi"/>
      <w:b/>
      <w:color w:val="365F91" w:themeColor="accent1" w:themeShade="BF"/>
      <w:kern w:val="0"/>
      <w:sz w:val="28"/>
      <w:szCs w:val="28"/>
    </w:rPr>
  </w:style>
  <w:style w:type="character" w:styleId="afff5">
    <w:name w:val="Emphasis"/>
    <w:basedOn w:val="a6"/>
    <w:uiPriority w:val="20"/>
    <w:qFormat/>
    <w:rsid w:val="00A54B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515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XMLHTTPRequest" TargetMode="External"/><Relationship Id="rId21" Type="http://schemas.openxmlformats.org/officeDocument/2006/relationships/hyperlink" Target="https://baike.baidu.com/item/Perl"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baike.baidu.com/item/%E5%BC%80%E6%BA%90"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https://baike.baidu.com/item/%E6%95%B0%E6%8D%AE%E5%BA%93%E7%B3%BB%E7%BB%9F" TargetMode="External"/><Relationship Id="rId32" Type="http://schemas.openxmlformats.org/officeDocument/2006/relationships/hyperlink" Target="https://www.baidu.com/s?wd=IE%E5%86%85%E6%A0%B8&amp;from=1012015a&amp;fenlei=mv6quAkxTZn0IZRqIHckPjm4nH00T1YLPjRzn1NWrjTknWTznHPB0ZwV5Hcvrjm3rH6sPfKWUMw85HfYnjn4nH6sgvPsT6KdThsqpZwYTjCEQLGCpyw9Uz4Bmy-bIi4WUvYETgN-TLwGUv3EPjcdnWRYn1c1"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baike.baidu.com/item/C%E8%AF%AD%E8%A8%80" TargetMode="External"/><Relationship Id="rId14" Type="http://schemas.openxmlformats.org/officeDocument/2006/relationships/footer" Target="footer4.xml"/><Relationship Id="rId22" Type="http://schemas.openxmlformats.org/officeDocument/2006/relationships/hyperlink" Target="https://baike.baidu.com/item/%E5%BC%80%E6%94%BE%E6%BA%90%E4%BB%A3%E7%A0%81" TargetMode="External"/><Relationship Id="rId27" Type="http://schemas.openxmlformats.org/officeDocument/2006/relationships/image" Target="media/image1.png"/><Relationship Id="rId30" Type="http://schemas.openxmlformats.org/officeDocument/2006/relationships/hyperlink" Target="https://www.baidu.com/s?wd=IE%E5%86%85%E6%A0%B8&amp;from=1012015a&amp;fenlei=mv6quAkxTZn0IZRqIHckPjm4nH00T1YLPjRzn1NWrjTknWTznHPB0ZwV5Hcvrjm3rH6sPfKWUMw85HfYnjn4nH6sgvPsT6KdThsqpZwYTjCEQLGCpyw9Uz4Bmy-bIi4WUvYETgN-TLwGUv3EPjcdnWRYn1c1" TargetMode="External"/><Relationship Id="rId35" Type="http://schemas.openxmlformats.org/officeDocument/2006/relationships/hyperlink" Target="https://www.baidu.com/s?wd=%E7%81%AB%E7%8B%90%E6%B5%8F%E8%A7%88%E5%99%A8&amp;from=1012015a&amp;fenlei=mv6quAkxTZn0IZRqIHckPjm4nH00T1YLPjRzn1NWrjTknWTznHPB0ZwV5Hcvrjm3rH6sPfKWUMw85HfYnjn4nH6sgvPsT6KdThsqpZwYTjCEQLGCpyw9Uz4Bmy-bIi4WUvYETgN-TLwGUv3EPjcdnWRYn1c1"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8%84%9A%E6%9C%AC%E8%AF%AD%E8%A8%80" TargetMode="External"/><Relationship Id="rId25" Type="http://schemas.openxmlformats.org/officeDocument/2006/relationships/hyperlink" Target="https://baike.baidu.com/item/%E7%BB%93%E6%9E%84%E5%8C%96%E6%9F%A5%E8%AF%A2%E8%AF%AD%E8%A8%80" TargetMode="External"/><Relationship Id="rId33" Type="http://schemas.openxmlformats.org/officeDocument/2006/relationships/hyperlink" Target="https://www.baidu.com/s?wd=%E8%B0%B7%E6%AD%8Cchrome&amp;from=1012015a&amp;fenlei=mv6quAkxTZn0IZRqIHckPjm4nH00T1YLPjRzn1NWrjTknWTznHPB0ZwV5Hcvrjm3rH6sPfKWUMw85HfYnjn4nH6sgvPsT6KdThsqpZwYTjCEQLGCpyw9Uz4Bmy-bIi4WUvYETgN-TLwGUv3EPjcdnWRYn1c1"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hyperlink" Target="https://baike.baidu.com/item/Java"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s://baike.baidu.com/item/%E6%95%B0%E6%8D%AE%E5%BA%93%E7%AE%A1%E7%90%86" TargetMode="External"/><Relationship Id="rId28" Type="http://schemas.openxmlformats.org/officeDocument/2006/relationships/image" Target="media/image2.png"/><Relationship Id="rId36" Type="http://schemas.openxmlformats.org/officeDocument/2006/relationships/hyperlink" Target="https://www.baidu.com/s?wd=Opera%E6%B5%8F%E8%A7%88%E5%99%A8&amp;from=1012015a&amp;fenlei=mv6quAkxTZn0IZRqIHckPjm4nH00T1YLPjRzn1NWrjTknWTznHPB0ZwV5Hcvrjm3rH6sPfKWUMw85HfYnjn4nH6sgvPsT6KdThsqpZwYTjCEQLGCpyw9Uz4Bmy-bIi4WUvYETgN-TLwGUv3EPjcdnWRYn1c1" TargetMode="Externa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hyperlink" Target="https://www.baidu.com/s?wd=360%E6%B5%8F%E8%A7%88%E5%99%A8&amp;from=1012015a&amp;fenlei=mv6quAkxTZn0IZRqIHckPjm4nH00T1YLPjRzn1NWrjTknWTznHPB0ZwV5Hcvrjm3rH6sPfKWUMw85HfYnjn4nH6sgvPsT6KdThsqpZwYTjCEQLGCpyw9Uz4Bmy-bIi4WUvYETgN-TLwGUv3EPjcdnWRYn1c1"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www.xxx.cc/index.php/admin/login/login.html" TargetMode="External"/><Relationship Id="rId65" Type="http://schemas.openxmlformats.org/officeDocument/2006/relationships/image" Target="media/image30.png"/><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baike.baidu.com/item/%E8%AF%AD%E6%B3%95" TargetMode="External"/><Relationship Id="rId39" Type="http://schemas.openxmlformats.org/officeDocument/2006/relationships/image" Target="media/image6.png"/><Relationship Id="rId34" Type="http://schemas.openxmlformats.org/officeDocument/2006/relationships/hyperlink" Target="https://www.baidu.com/s?wd=%E6%9E%AB%E6%A0%91%E6%B5%8F%E8%A7%88%E5%99%A8&amp;from=1012015a&amp;fenlei=mv6quAkxTZn0IZRqIHckPjm4nH00T1YLPjRzn1NWrjTknWTznHPB0ZwV5Hcvrjm3rH6sPfKWUMw85HfYnjn4nH6sgvPsT6KdThsqpZwYTjCEQLGCpyw9Uz4Bmy-bIi4WUvYETgN-TLwGUv3EPjcdnWRYn1c1" TargetMode="External"/><Relationship Id="rId50" Type="http://schemas.openxmlformats.org/officeDocument/2006/relationships/image" Target="media/image17.png"/><Relationship Id="rId55" Type="http://schemas.openxmlformats.org/officeDocument/2006/relationships/hyperlink" Target="http://www.juzip.cc&#36827;&#20837;&#32593;&#22336;&#39318;&#39029;&#36827;&#34892;&#27983;&#35272;.&#22914;&#22270;5.2.1.1"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71206FK\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0A35C-7911-46BB-90FB-A78FBDF0C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579</TotalTime>
  <Pages>44</Pages>
  <Words>5587</Words>
  <Characters>31847</Characters>
  <Application>Microsoft Office Word</Application>
  <DocSecurity>0</DocSecurity>
  <Lines>265</Lines>
  <Paragraphs>74</Paragraphs>
  <ScaleCrop>false</ScaleCrop>
  <Company>Microsoft</Company>
  <LinksUpToDate>false</LinksUpToDate>
  <CharactersWithSpaces>37360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527</cp:revision>
  <dcterms:created xsi:type="dcterms:W3CDTF">2015-04-23T02:55:00Z</dcterms:created>
  <dcterms:modified xsi:type="dcterms:W3CDTF">2018-06-18T15:32:00Z</dcterms:modified>
</cp:coreProperties>
</file>